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209151587" w:displacedByCustomXml="next"/>
    <w:sdt>
      <w:sdtPr>
        <w:rPr>
          <w:rFonts w:ascii="맑은 고딕" w:hAnsi="맑은 고딕"/>
          <w:color w:val="auto"/>
          <w:sz w:val="22"/>
          <w:lang w:val="ko-KR"/>
        </w:rPr>
        <w:id w:val="-441386669"/>
        <w:docPartObj>
          <w:docPartGallery w:val="Table of Contents"/>
          <w:docPartUnique/>
        </w:docPartObj>
      </w:sdtPr>
      <w:sdtEndPr>
        <w:rPr>
          <w:color w:val="000000" w:themeColor="text1"/>
        </w:rPr>
      </w:sdtEndPr>
      <w:sdtContent>
        <w:p w14:paraId="5371C6FB" w14:textId="54F53017" w:rsidR="006468EA" w:rsidRPr="00871C2D" w:rsidRDefault="00D97E16" w:rsidP="006468EA">
          <w:pPr>
            <w:pStyle w:val="af2"/>
            <w:rPr>
              <w:rFonts w:ascii="맑은 고딕" w:hAnsi="맑은 고딕"/>
              <w:color w:val="auto"/>
              <w:lang w:val="ko-KR"/>
            </w:rPr>
          </w:pPr>
          <w:r w:rsidRPr="00871C2D">
            <w:rPr>
              <w:rFonts w:ascii="맑은 고딕" w:hAnsi="맑은 고딕"/>
              <w:color w:val="auto"/>
              <w:lang w:val="ko-KR"/>
            </w:rPr>
            <w:t>목차</w:t>
          </w:r>
        </w:p>
        <w:p w14:paraId="60908C06" w14:textId="5F34294C" w:rsidR="00D97E16" w:rsidRPr="00871C2D" w:rsidRDefault="003C0996" w:rsidP="006468EA">
          <w:pPr>
            <w:pStyle w:val="11"/>
            <w:numPr>
              <w:ilvl w:val="0"/>
              <w:numId w:val="6"/>
            </w:numPr>
            <w:rPr>
              <w:rFonts w:ascii="맑은 고딕" w:eastAsia="맑은 고딕" w:hAnsi="맑은 고딕"/>
            </w:rPr>
          </w:pPr>
          <w:bookmarkStart w:id="1" w:name="_Hlk209771819"/>
          <w:r w:rsidRPr="00871C2D">
            <w:rPr>
              <w:rFonts w:ascii="맑은 고딕" w:eastAsia="맑은 고딕" w:hAnsi="맑은 고딕" w:hint="eastAsia"/>
            </w:rPr>
            <w:t>소개</w:t>
          </w:r>
          <w:bookmarkEnd w:id="1"/>
          <w:r w:rsidR="00D97E16"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7B1D872B" w14:textId="5D0D54B6" w:rsidR="00D97E16" w:rsidRPr="00871C2D" w:rsidRDefault="003C0996" w:rsidP="00AA78D1">
          <w:pPr>
            <w:pStyle w:val="22"/>
            <w:numPr>
              <w:ilvl w:val="1"/>
              <w:numId w:val="6"/>
            </w:numPr>
            <w:rPr>
              <w:rFonts w:ascii="맑은 고딕" w:eastAsia="맑은 고딕" w:hAnsi="맑은 고딕"/>
              <w:lang w:val="ko-KR"/>
            </w:rPr>
          </w:pPr>
          <w:r w:rsidRPr="00871C2D">
            <w:rPr>
              <w:rFonts w:ascii="맑은 고딕" w:eastAsia="맑은 고딕" w:hAnsi="맑은 고딕" w:hint="eastAsia"/>
            </w:rPr>
            <w:t>목적</w:t>
          </w:r>
          <w:r w:rsidR="00D97E16"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0A9A2D63" w14:textId="4B53FD9F" w:rsidR="00AA78D1" w:rsidRPr="00871C2D" w:rsidRDefault="00AA78D1" w:rsidP="00582CFF">
          <w:pPr>
            <w:pStyle w:val="22"/>
            <w:numPr>
              <w:ilvl w:val="1"/>
              <w:numId w:val="6"/>
            </w:numPr>
            <w:rPr>
              <w:rFonts w:ascii="맑은 고딕" w:eastAsia="맑은 고딕" w:hAnsi="맑은 고딕"/>
              <w:lang w:val="ko-KR"/>
            </w:rPr>
          </w:pPr>
          <w:r w:rsidRPr="00871C2D">
            <w:rPr>
              <w:rFonts w:ascii="맑은 고딕" w:eastAsia="맑은 고딕" w:hAnsi="맑은 고딕" w:hint="eastAsia"/>
            </w:rPr>
            <w:t>범위</w:t>
          </w:r>
          <w:r w:rsidR="00582CFF"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36D777E1" w14:textId="2CE06820" w:rsidR="00D97E16" w:rsidRPr="00871C2D" w:rsidRDefault="003A56B2" w:rsidP="00AA78D1">
          <w:pPr>
            <w:pStyle w:val="11"/>
            <w:numPr>
              <w:ilvl w:val="0"/>
              <w:numId w:val="6"/>
            </w:numPr>
            <w:jc w:val="center"/>
            <w:rPr>
              <w:rFonts w:ascii="맑은 고딕" w:eastAsia="맑은 고딕" w:hAnsi="맑은 고딕"/>
            </w:rPr>
          </w:pPr>
          <w:r>
            <w:rPr>
              <w:rFonts w:ascii="맑은 고딕" w:eastAsia="맑은 고딕" w:hAnsi="맑은 고딕" w:hint="eastAsia"/>
            </w:rPr>
            <w:t>E</w:t>
          </w:r>
          <w:r>
            <w:rPr>
              <w:rFonts w:ascii="맑은 고딕" w:eastAsia="맑은 고딕" w:hAnsi="맑은 고딕"/>
            </w:rPr>
            <w:t xml:space="preserve">2E </w:t>
          </w:r>
          <w:r>
            <w:rPr>
              <w:rFonts w:ascii="맑은 고딕" w:eastAsia="맑은 고딕" w:hAnsi="맑은 고딕" w:hint="eastAsia"/>
            </w:rPr>
            <w:t xml:space="preserve">자율주행 및 </w:t>
          </w:r>
          <w:r>
            <w:rPr>
              <w:rFonts w:ascii="맑은 고딕" w:eastAsia="맑은 고딕" w:hAnsi="맑은 고딕"/>
            </w:rPr>
            <w:t xml:space="preserve">OEM </w:t>
          </w:r>
          <w:r>
            <w:rPr>
              <w:rFonts w:ascii="맑은 고딕" w:eastAsia="맑은 고딕" w:hAnsi="맑은 고딕" w:hint="eastAsia"/>
            </w:rPr>
            <w:t xml:space="preserve">기업들에 대한 </w:t>
          </w:r>
          <w:r>
            <w:rPr>
              <w:rFonts w:ascii="맑은 고딕" w:eastAsia="맑은 고딕" w:hAnsi="맑은 고딕"/>
            </w:rPr>
            <w:t xml:space="preserve">E2E </w:t>
          </w:r>
          <w:r>
            <w:rPr>
              <w:rFonts w:ascii="맑은 고딕" w:eastAsia="맑은 고딕" w:hAnsi="맑은 고딕" w:hint="eastAsia"/>
            </w:rPr>
            <w:t>시스템 구성</w:t>
          </w:r>
          <w:r w:rsidR="00D97E16"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031EC4F0" w14:textId="3B381695" w:rsidR="00D97E16" w:rsidRPr="00871C2D" w:rsidRDefault="003A56B2" w:rsidP="00AA78D1">
          <w:pPr>
            <w:pStyle w:val="22"/>
            <w:numPr>
              <w:ilvl w:val="1"/>
              <w:numId w:val="6"/>
            </w:numPr>
            <w:jc w:val="center"/>
            <w:rPr>
              <w:rFonts w:ascii="맑은 고딕" w:eastAsia="맑은 고딕" w:hAnsi="맑은 고딕"/>
              <w:lang w:val="ko-KR"/>
            </w:rPr>
          </w:pPr>
          <w:r>
            <w:rPr>
              <w:rFonts w:ascii="맑은 고딕" w:eastAsia="맑은 고딕" w:hAnsi="맑은 고딕" w:hint="eastAsia"/>
            </w:rPr>
            <w:t>주요 기업들의 시스템 구성에 대한 솔루션 동향 분석</w:t>
          </w:r>
          <w:r w:rsidR="00D97E16"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318F03F9" w14:textId="31B50D4E" w:rsidR="00AA78D1" w:rsidRPr="00871C2D" w:rsidRDefault="003A56B2" w:rsidP="00AA78D1">
          <w:pPr>
            <w:pStyle w:val="22"/>
            <w:numPr>
              <w:ilvl w:val="1"/>
              <w:numId w:val="6"/>
            </w:numPr>
            <w:jc w:val="center"/>
            <w:rPr>
              <w:rFonts w:ascii="맑은 고딕" w:eastAsia="맑은 고딕" w:hAnsi="맑은 고딕"/>
              <w:lang w:val="ko-KR"/>
            </w:rPr>
          </w:pPr>
          <w:r>
            <w:rPr>
              <w:rFonts w:ascii="맑은 고딕" w:eastAsia="맑은 고딕" w:hAnsi="맑은 고딕" w:hint="eastAsia"/>
            </w:rPr>
            <w:t>주요 자율주행사들의 아키텍처 구성도</w:t>
          </w:r>
          <w:r w:rsidR="00AA78D1"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1</w:t>
          </w:r>
        </w:p>
        <w:p w14:paraId="5DCC25AC" w14:textId="6E1FB4DD" w:rsidR="00945CA4" w:rsidRPr="00871C2D" w:rsidRDefault="003A56B2" w:rsidP="00945CA4">
          <w:pPr>
            <w:pStyle w:val="30"/>
            <w:numPr>
              <w:ilvl w:val="2"/>
              <w:numId w:val="6"/>
            </w:numPr>
            <w:rPr>
              <w:rFonts w:ascii="맑은 고딕" w:eastAsia="맑은 고딕" w:hAnsi="맑은 고딕"/>
              <w:lang w:val="ko-KR"/>
            </w:rPr>
          </w:pPr>
          <w:r>
            <w:rPr>
              <w:rFonts w:ascii="맑은 고딕" w:eastAsia="맑은 고딕" w:hAnsi="맑은 고딕" w:hint="eastAsia"/>
            </w:rPr>
            <w:t>T</w:t>
          </w:r>
          <w:r>
            <w:rPr>
              <w:rFonts w:ascii="맑은 고딕" w:eastAsia="맑은 고딕" w:hAnsi="맑은 고딕"/>
            </w:rPr>
            <w:t xml:space="preserve">ier 1 </w:t>
          </w:r>
          <w:r>
            <w:rPr>
              <w:rFonts w:ascii="맑은 고딕" w:eastAsia="맑은 고딕" w:hAnsi="맑은 고딕" w:hint="eastAsia"/>
            </w:rPr>
            <w:t>공급사 및 기업</w:t>
          </w:r>
          <w:r w:rsidR="00582CFF"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2</w:t>
          </w:r>
        </w:p>
        <w:p w14:paraId="79A0DB93" w14:textId="6AC5B66D" w:rsidR="003A56B2" w:rsidRDefault="003A56B2" w:rsidP="003A56B2">
          <w:pPr>
            <w:pStyle w:val="30"/>
            <w:numPr>
              <w:ilvl w:val="2"/>
              <w:numId w:val="6"/>
            </w:numPr>
            <w:jc w:val="center"/>
            <w:rPr>
              <w:rFonts w:ascii="맑은 고딕" w:eastAsia="맑은 고딕" w:hAnsi="맑은 고딕"/>
              <w:lang w:val="ko-KR"/>
            </w:rPr>
          </w:pPr>
          <w:r>
            <w:rPr>
              <w:rFonts w:ascii="맑은 고딕" w:eastAsia="맑은 고딕" w:hAnsi="맑은 고딕" w:hint="eastAsia"/>
            </w:rPr>
            <w:t>기타</w:t>
          </w:r>
          <w:r>
            <w:rPr>
              <w:rFonts w:ascii="맑은 고딕" w:eastAsia="맑은 고딕" w:hAnsi="맑은 고딕"/>
            </w:rPr>
            <w:t xml:space="preserve"> </w:t>
          </w:r>
          <w:r>
            <w:rPr>
              <w:rFonts w:ascii="맑은 고딕" w:eastAsia="맑은 고딕" w:hAnsi="맑은 고딕" w:hint="eastAsia"/>
            </w:rPr>
            <w:t>기업</w:t>
          </w:r>
          <w:r w:rsidR="00945CA4" w:rsidRPr="00871C2D">
            <w:rPr>
              <w:rFonts w:ascii="맑은 고딕" w:eastAsia="맑은 고딕" w:hAnsi="맑은 고딕"/>
            </w:rPr>
            <w:ptab w:relativeTo="margin" w:alignment="right" w:leader="dot"/>
          </w:r>
          <w:r w:rsidR="00571D39" w:rsidRPr="00871C2D">
            <w:rPr>
              <w:rFonts w:ascii="맑은 고딕" w:eastAsia="맑은 고딕" w:hAnsi="맑은 고딕" w:hint="eastAsia"/>
              <w:lang w:val="ko-KR"/>
            </w:rPr>
            <w:t>2</w:t>
          </w:r>
        </w:p>
        <w:p w14:paraId="41EDDA58" w14:textId="32C22071" w:rsidR="003A56B2" w:rsidRDefault="003A56B2" w:rsidP="003A56B2">
          <w:pPr>
            <w:pStyle w:val="30"/>
            <w:numPr>
              <w:ilvl w:val="2"/>
              <w:numId w:val="6"/>
            </w:numPr>
            <w:jc w:val="center"/>
            <w:rPr>
              <w:rFonts w:ascii="맑은 고딕" w:eastAsia="맑은 고딕" w:hAnsi="맑은 고딕"/>
              <w:lang w:val="ko-KR"/>
            </w:rPr>
          </w:pPr>
          <w:r>
            <w:rPr>
              <w:rFonts w:ascii="맑은 고딕" w:eastAsia="맑은 고딕" w:hAnsi="맑은 고딕" w:hint="eastAsia"/>
            </w:rPr>
            <w:t>O</w:t>
          </w:r>
          <w:r>
            <w:rPr>
              <w:rFonts w:ascii="맑은 고딕" w:eastAsia="맑은 고딕" w:hAnsi="맑은 고딕"/>
            </w:rPr>
            <w:t>EM</w:t>
          </w:r>
          <w:r w:rsidRPr="00871C2D">
            <w:rPr>
              <w:rFonts w:ascii="맑은 고딕" w:eastAsia="맑은 고딕" w:hAnsi="맑은 고딕"/>
            </w:rPr>
            <w:ptab w:relativeTo="margin" w:alignment="right" w:leader="dot"/>
          </w:r>
          <w:r w:rsidRPr="00871C2D">
            <w:rPr>
              <w:rFonts w:ascii="맑은 고딕" w:eastAsia="맑은 고딕" w:hAnsi="맑은 고딕" w:hint="eastAsia"/>
              <w:lang w:val="ko-KR"/>
            </w:rPr>
            <w:t>2</w:t>
          </w:r>
        </w:p>
        <w:p w14:paraId="576B1412" w14:textId="326F3678" w:rsidR="003A56B2" w:rsidRPr="003A56B2" w:rsidRDefault="003A56B2" w:rsidP="003A56B2">
          <w:pPr>
            <w:numPr>
              <w:ilvl w:val="1"/>
              <w:numId w:val="6"/>
            </w:numPr>
            <w:pBdr>
              <w:top w:val="nil"/>
              <w:left w:val="nil"/>
              <w:bottom w:val="nil"/>
              <w:right w:val="nil"/>
              <w:between w:val="nil"/>
            </w:pBdr>
            <w:wordWrap w:val="0"/>
            <w:autoSpaceDE w:val="0"/>
            <w:autoSpaceDN w:val="0"/>
            <w:rPr>
              <w:rFonts w:ascii="맑은 고딕" w:hAnsi="맑은 고딕"/>
              <w:bCs/>
              <w:sz w:val="24"/>
              <w:szCs w:val="24"/>
            </w:rPr>
          </w:pPr>
          <w:r>
            <w:rPr>
              <w:rFonts w:ascii="맑은 고딕" w:hAnsi="맑은 고딕" w:hint="eastAsia"/>
              <w:bCs/>
              <w:sz w:val="24"/>
              <w:szCs w:val="24"/>
            </w:rPr>
            <w:t xml:space="preserve"> </w:t>
          </w:r>
          <w:r w:rsidRPr="00397A1A">
            <w:rPr>
              <w:rFonts w:ascii="맑은 고딕" w:hAnsi="맑은 고딕" w:hint="eastAsia"/>
              <w:bCs/>
              <w:sz w:val="24"/>
              <w:szCs w:val="24"/>
            </w:rPr>
            <w:t>주요 OEM의 서브 브랜드 간 NOA 및 E2E 구현 일정</w:t>
          </w:r>
          <w:r w:rsidRPr="00871C2D">
            <w:ptab w:relativeTo="margin" w:alignment="right" w:leader="dot"/>
          </w:r>
          <w:r>
            <w:rPr>
              <w:rFonts w:ascii="맑은 고딕" w:hAnsi="맑은 고딕"/>
              <w:lang w:val="ko-KR"/>
            </w:rPr>
            <w:t>3</w:t>
          </w:r>
        </w:p>
        <w:p w14:paraId="5A1A3FBF" w14:textId="14CFF837" w:rsidR="00D40480" w:rsidRPr="00871C2D" w:rsidRDefault="003A56B2" w:rsidP="00D40480">
          <w:pPr>
            <w:pStyle w:val="af9"/>
            <w:numPr>
              <w:ilvl w:val="0"/>
              <w:numId w:val="6"/>
            </w:numPr>
            <w:ind w:leftChars="0"/>
            <w:rPr>
              <w:rFonts w:ascii="맑은 고딕" w:hAnsi="맑은 고딕" w:cs="Times New Roman"/>
              <w:color w:val="auto"/>
            </w:rPr>
          </w:pPr>
          <w:r w:rsidRPr="003A56B2">
            <w:rPr>
              <w:rFonts w:ascii="맑은 고딕" w:hAnsi="맑은 고딕" w:cs="Times New Roman" w:hint="eastAsia"/>
              <w:color w:val="auto"/>
              <w:sz w:val="24"/>
              <w:szCs w:val="24"/>
            </w:rPr>
            <w:t>E</w:t>
          </w:r>
          <w:r w:rsidRPr="003A56B2">
            <w:rPr>
              <w:rFonts w:ascii="맑은 고딕" w:hAnsi="맑은 고딕" w:cs="Times New Roman"/>
              <w:color w:val="auto"/>
              <w:sz w:val="24"/>
              <w:szCs w:val="24"/>
            </w:rPr>
            <w:t xml:space="preserve">2E </w:t>
          </w:r>
          <w:r w:rsidRPr="003A56B2">
            <w:rPr>
              <w:rFonts w:ascii="맑은 고딕" w:hAnsi="맑은 고딕" w:cs="Times New Roman" w:hint="eastAsia"/>
              <w:color w:val="auto"/>
              <w:sz w:val="24"/>
              <w:szCs w:val="24"/>
            </w:rPr>
            <w:t>파운데이션 모델을 위한 조직 구성</w:t>
          </w:r>
          <w:r w:rsidR="00BA34C0" w:rsidRPr="00871C2D">
            <w:rPr>
              <w:rFonts w:ascii="맑은 고딕" w:hAnsi="맑은 고딕"/>
            </w:rPr>
            <w:ptab w:relativeTo="margin" w:alignment="right" w:leader="dot"/>
          </w:r>
          <w:r>
            <w:rPr>
              <w:rFonts w:ascii="맑은 고딕" w:hAnsi="맑은 고딕"/>
              <w:lang w:val="ko-KR"/>
            </w:rPr>
            <w:t>3</w:t>
          </w:r>
        </w:p>
        <w:p w14:paraId="4C161A51" w14:textId="779B7804" w:rsidR="00571D39" w:rsidRPr="00871C2D" w:rsidRDefault="00D40480" w:rsidP="00D40480">
          <w:pPr>
            <w:ind w:left="400" w:firstLine="0"/>
            <w:rPr>
              <w:rFonts w:ascii="맑은 고딕" w:hAnsi="맑은 고딕" w:cs="Times New Roman"/>
              <w:color w:val="auto"/>
            </w:rPr>
            <w:sectPr w:rsidR="00571D39" w:rsidRPr="00871C2D" w:rsidSect="003D5685">
              <w:footerReference w:type="default" r:id="rId11"/>
              <w:pgSz w:w="11906" w:h="16838" w:code="9"/>
              <w:pgMar w:top="1440" w:right="1080" w:bottom="1440" w:left="1080" w:header="576" w:footer="576" w:gutter="0"/>
              <w:cols w:space="720"/>
              <w:titlePg/>
              <w:docGrid w:linePitch="360"/>
            </w:sectPr>
          </w:pPr>
          <w:r w:rsidRPr="00871C2D">
            <w:rPr>
              <w:rFonts w:ascii="맑은 고딕" w:hAnsi="맑은 고딕" w:cs="Times New Roman" w:hint="eastAsia"/>
              <w:color w:val="auto"/>
            </w:rPr>
            <w:t>참고문헌</w:t>
          </w:r>
        </w:p>
      </w:sdtContent>
    </w:sdt>
    <w:bookmarkEnd w:id="0"/>
    <w:p w14:paraId="0CED1940" w14:textId="3F274A70" w:rsidR="00BA34C0" w:rsidRPr="00871C2D" w:rsidRDefault="00BA34C0" w:rsidP="00641406">
      <w:pPr>
        <w:ind w:left="0" w:firstLine="0"/>
        <w:rPr>
          <w:rFonts w:ascii="맑은 고딕" w:hAnsi="맑은 고딕"/>
          <w:bCs/>
          <w:sz w:val="28"/>
          <w:szCs w:val="28"/>
        </w:rPr>
        <w:sectPr w:rsidR="00BA34C0" w:rsidRPr="00871C2D" w:rsidSect="00142AF9">
          <w:type w:val="continuous"/>
          <w:pgSz w:w="11906" w:h="16838" w:code="9"/>
          <w:pgMar w:top="1440" w:right="1080" w:bottom="1440" w:left="1080" w:header="576" w:footer="576" w:gutter="0"/>
          <w:pgNumType w:start="1"/>
          <w:cols w:space="720"/>
          <w:docGrid w:linePitch="360"/>
        </w:sectPr>
      </w:pPr>
    </w:p>
    <w:p w14:paraId="711A0EB4" w14:textId="77777777" w:rsidR="00641406" w:rsidRDefault="00641406" w:rsidP="00641406">
      <w:pPr>
        <w:ind w:left="0" w:firstLine="0"/>
        <w:rPr>
          <w:rFonts w:ascii="맑은 고딕" w:hAnsi="맑은 고딕"/>
          <w:bCs/>
          <w:sz w:val="28"/>
          <w:szCs w:val="28"/>
        </w:rPr>
      </w:pPr>
      <w:r>
        <w:rPr>
          <w:rFonts w:ascii="맑은 고딕" w:hAnsi="맑은 고딕"/>
          <w:bCs/>
          <w:sz w:val="28"/>
          <w:szCs w:val="28"/>
        </w:rPr>
        <w:br w:type="page"/>
      </w:r>
    </w:p>
    <w:p w14:paraId="16D80B82" w14:textId="77777777" w:rsidR="002973CC" w:rsidRDefault="002973CC" w:rsidP="00571D39">
      <w:pPr>
        <w:numPr>
          <w:ilvl w:val="0"/>
          <w:numId w:val="2"/>
        </w:numPr>
        <w:pBdr>
          <w:top w:val="nil"/>
          <w:left w:val="nil"/>
          <w:bottom w:val="nil"/>
          <w:right w:val="nil"/>
          <w:between w:val="nil"/>
        </w:pBdr>
        <w:wordWrap w:val="0"/>
        <w:autoSpaceDE w:val="0"/>
        <w:autoSpaceDN w:val="0"/>
        <w:rPr>
          <w:rFonts w:ascii="맑은 고딕" w:hAnsi="맑은 고딕"/>
          <w:bCs/>
          <w:sz w:val="28"/>
          <w:szCs w:val="28"/>
        </w:rPr>
        <w:sectPr w:rsidR="002973CC" w:rsidSect="00142AF9">
          <w:type w:val="continuous"/>
          <w:pgSz w:w="11906" w:h="16838" w:code="9"/>
          <w:pgMar w:top="1440" w:right="1080" w:bottom="1440" w:left="1080" w:header="576" w:footer="576" w:gutter="0"/>
          <w:pgNumType w:start="1"/>
          <w:cols w:space="720"/>
          <w:docGrid w:linePitch="360"/>
        </w:sectPr>
      </w:pPr>
    </w:p>
    <w:p w14:paraId="64825A08" w14:textId="0182ED58" w:rsidR="00571D39" w:rsidRPr="00871C2D" w:rsidRDefault="00571D39" w:rsidP="00571D39">
      <w:pPr>
        <w:numPr>
          <w:ilvl w:val="0"/>
          <w:numId w:val="2"/>
        </w:numPr>
        <w:pBdr>
          <w:top w:val="nil"/>
          <w:left w:val="nil"/>
          <w:bottom w:val="nil"/>
          <w:right w:val="nil"/>
          <w:between w:val="nil"/>
        </w:pBdr>
        <w:wordWrap w:val="0"/>
        <w:autoSpaceDE w:val="0"/>
        <w:autoSpaceDN w:val="0"/>
        <w:rPr>
          <w:rFonts w:ascii="맑은 고딕" w:hAnsi="맑은 고딕"/>
          <w:bCs/>
          <w:sz w:val="28"/>
          <w:szCs w:val="28"/>
        </w:rPr>
      </w:pPr>
      <w:r w:rsidRPr="00871C2D">
        <w:rPr>
          <w:rFonts w:ascii="맑은 고딕" w:hAnsi="맑은 고딕" w:hint="eastAsia"/>
          <w:bCs/>
          <w:sz w:val="28"/>
          <w:szCs w:val="28"/>
        </w:rPr>
        <w:lastRenderedPageBreak/>
        <w:t>소개</w:t>
      </w:r>
    </w:p>
    <w:p w14:paraId="5244A080" w14:textId="77777777" w:rsidR="002724AA" w:rsidRPr="00871C2D" w:rsidRDefault="00AE07BF" w:rsidP="002724AA">
      <w:pPr>
        <w:numPr>
          <w:ilvl w:val="1"/>
          <w:numId w:val="2"/>
        </w:numPr>
        <w:pBdr>
          <w:top w:val="nil"/>
          <w:left w:val="nil"/>
          <w:bottom w:val="nil"/>
          <w:right w:val="nil"/>
          <w:between w:val="nil"/>
        </w:pBdr>
        <w:wordWrap w:val="0"/>
        <w:autoSpaceDE w:val="0"/>
        <w:autoSpaceDN w:val="0"/>
        <w:rPr>
          <w:rFonts w:ascii="맑은 고딕" w:hAnsi="맑은 고딕"/>
          <w:bCs/>
        </w:rPr>
      </w:pPr>
      <w:r w:rsidRPr="00871C2D">
        <w:rPr>
          <w:rFonts w:ascii="맑은 고딕" w:hAnsi="맑은 고딕" w:cs="맑은 고딕"/>
          <w:bCs/>
          <w:sz w:val="24"/>
          <w:szCs w:val="24"/>
        </w:rPr>
        <w:t>목적</w:t>
      </w:r>
    </w:p>
    <w:p w14:paraId="465A01AD" w14:textId="2E696E48" w:rsidR="009D1967" w:rsidRPr="00871C2D" w:rsidRDefault="00506736" w:rsidP="00585395">
      <w:pPr>
        <w:pBdr>
          <w:top w:val="nil"/>
          <w:left w:val="nil"/>
          <w:bottom w:val="nil"/>
          <w:right w:val="nil"/>
          <w:between w:val="nil"/>
        </w:pBdr>
        <w:wordWrap w:val="0"/>
        <w:autoSpaceDE w:val="0"/>
        <w:autoSpaceDN w:val="0"/>
        <w:ind w:firstLineChars="200" w:firstLine="440"/>
        <w:jc w:val="both"/>
        <w:rPr>
          <w:rFonts w:ascii="맑은 고딕" w:hAnsi="맑은 고딕" w:cs="맑은 고딕"/>
        </w:rPr>
      </w:pPr>
      <w:r w:rsidRPr="00871C2D">
        <w:rPr>
          <w:rFonts w:ascii="맑은 고딕" w:hAnsi="맑은 고딕" w:cs="맑은 고딕" w:hint="eastAsia"/>
        </w:rPr>
        <w:t xml:space="preserve"> </w:t>
      </w:r>
      <w:r w:rsidR="001F014F" w:rsidRPr="00871C2D">
        <w:rPr>
          <w:rFonts w:ascii="맑은 고딕" w:hAnsi="맑은 고딕" w:cs="맑은 고딕" w:hint="eastAsia"/>
        </w:rPr>
        <w:t xml:space="preserve">본 </w:t>
      </w:r>
      <w:r w:rsidRPr="00871C2D">
        <w:rPr>
          <w:rFonts w:ascii="맑은 고딕" w:hAnsi="맑은 고딕" w:cs="맑은 고딕" w:hint="eastAsia"/>
        </w:rPr>
        <w:t xml:space="preserve">문서는 </w:t>
      </w:r>
      <w:r w:rsidRPr="00871C2D">
        <w:rPr>
          <w:rFonts w:ascii="맑은 고딕" w:hAnsi="맑은 고딕" w:cs="맑은 고딕"/>
        </w:rPr>
        <w:t>Research In China</w:t>
      </w:r>
      <w:r w:rsidRPr="00871C2D">
        <w:rPr>
          <w:rFonts w:ascii="맑은 고딕" w:hAnsi="맑은 고딕" w:cs="맑은 고딕" w:hint="eastAsia"/>
        </w:rPr>
        <w:t xml:space="preserve">의 </w:t>
      </w:r>
      <w:r w:rsidRPr="00871C2D">
        <w:rPr>
          <w:rFonts w:ascii="맑은 고딕" w:hAnsi="맑은 고딕" w:cs="맑은 고딕"/>
        </w:rPr>
        <w:t xml:space="preserve">End-to-End </w:t>
      </w:r>
      <w:r w:rsidRPr="00871C2D">
        <w:rPr>
          <w:rFonts w:ascii="맑은 고딕" w:hAnsi="맑은 고딕" w:cs="맑은 고딕" w:hint="eastAsia"/>
        </w:rPr>
        <w:t>자율주행 산업 리포트</w:t>
      </w:r>
      <w:r w:rsidR="002F634A" w:rsidRPr="00871C2D">
        <w:rPr>
          <w:rFonts w:ascii="맑은 고딕" w:hAnsi="맑은 고딕" w:cs="맑은 고딕"/>
        </w:rPr>
        <w:t>[1]</w:t>
      </w:r>
      <w:r w:rsidR="006E08CC" w:rsidRPr="00871C2D">
        <w:rPr>
          <w:rFonts w:ascii="맑은 고딕" w:hAnsi="맑은 고딕" w:cs="맑은 고딕" w:hint="eastAsia"/>
        </w:rPr>
        <w:t>를 기반</w:t>
      </w:r>
      <w:r w:rsidRPr="00871C2D">
        <w:rPr>
          <w:rFonts w:ascii="맑은 고딕" w:hAnsi="맑은 고딕" w:cs="맑은 고딕" w:hint="eastAsia"/>
        </w:rPr>
        <w:t>으로</w:t>
      </w:r>
      <w:r w:rsidRPr="00871C2D">
        <w:rPr>
          <w:rFonts w:ascii="맑은 고딕" w:hAnsi="맑은 고딕" w:cs="맑은 고딕"/>
        </w:rPr>
        <w:t xml:space="preserve">, </w:t>
      </w:r>
      <w:r w:rsidR="00A501A7" w:rsidRPr="00871C2D">
        <w:rPr>
          <w:rFonts w:ascii="맑은 고딕" w:hAnsi="맑은 고딕" w:cs="맑은 고딕" w:hint="eastAsia"/>
        </w:rPr>
        <w:t xml:space="preserve">최신 </w:t>
      </w:r>
      <w:r w:rsidR="00A501A7" w:rsidRPr="00871C2D">
        <w:rPr>
          <w:rFonts w:ascii="맑은 고딕" w:hAnsi="맑은 고딕" w:cs="맑은 고딕"/>
        </w:rPr>
        <w:t xml:space="preserve">E2E </w:t>
      </w:r>
      <w:r w:rsidR="00A501A7" w:rsidRPr="00871C2D">
        <w:rPr>
          <w:rFonts w:ascii="맑은 고딕" w:hAnsi="맑은 고딕" w:cs="맑은 고딕" w:hint="eastAsia"/>
        </w:rPr>
        <w:t xml:space="preserve">관련 </w:t>
      </w:r>
      <w:r w:rsidR="00D839DC">
        <w:rPr>
          <w:rFonts w:ascii="맑은 고딕" w:hAnsi="맑은 고딕" w:cs="맑은 고딕" w:hint="eastAsia"/>
        </w:rPr>
        <w:t xml:space="preserve">이해 관계자 </w:t>
      </w:r>
      <w:r w:rsidR="00A501A7" w:rsidRPr="00871C2D">
        <w:rPr>
          <w:rFonts w:ascii="맑은 고딕" w:hAnsi="맑은 고딕" w:cs="맑은 고딕" w:hint="eastAsia"/>
        </w:rPr>
        <w:t>분석에 그 목적이 있다.</w:t>
      </w:r>
      <w:r w:rsidR="00A501A7" w:rsidRPr="00871C2D">
        <w:rPr>
          <w:rFonts w:ascii="맑은 고딕" w:hAnsi="맑은 고딕" w:cs="맑은 고딕"/>
        </w:rPr>
        <w:t xml:space="preserve"> </w:t>
      </w:r>
      <w:r w:rsidR="00E43318">
        <w:rPr>
          <w:rFonts w:ascii="맑은 고딕" w:hAnsi="맑은 고딕" w:cs="맑은 고딕"/>
        </w:rPr>
        <w:t>…</w:t>
      </w:r>
      <w:r w:rsidR="00A501A7" w:rsidRPr="00871C2D">
        <w:rPr>
          <w:rFonts w:ascii="맑은 고딕" w:hAnsi="맑은 고딕" w:cs="맑은 고딕" w:hint="eastAsia"/>
        </w:rPr>
        <w:t xml:space="preserve"> 등에 대해서 주제별로 구분하여 기술하며,</w:t>
      </w:r>
      <w:r w:rsidR="00A501A7" w:rsidRPr="00871C2D">
        <w:rPr>
          <w:rFonts w:ascii="맑은 고딕" w:hAnsi="맑은 고딕" w:cs="맑은 고딕"/>
        </w:rPr>
        <w:t xml:space="preserve"> </w:t>
      </w:r>
      <w:r w:rsidR="00A501A7" w:rsidRPr="00871C2D">
        <w:rPr>
          <w:rFonts w:ascii="맑은 고딕" w:hAnsi="맑은 고딕" w:cs="맑은 고딕" w:hint="eastAsia"/>
        </w:rPr>
        <w:t>회차별로 구분되어 발행한다.</w:t>
      </w:r>
    </w:p>
    <w:p w14:paraId="1244C589" w14:textId="0A5D734F" w:rsidR="009D1967" w:rsidRPr="00871C2D" w:rsidRDefault="009D1967" w:rsidP="009D1967">
      <w:pPr>
        <w:pBdr>
          <w:top w:val="nil"/>
          <w:left w:val="nil"/>
          <w:bottom w:val="nil"/>
          <w:right w:val="nil"/>
          <w:between w:val="nil"/>
        </w:pBdr>
        <w:wordWrap w:val="0"/>
        <w:autoSpaceDE w:val="0"/>
        <w:autoSpaceDN w:val="0"/>
        <w:ind w:firstLineChars="200" w:firstLine="440"/>
        <w:rPr>
          <w:rFonts w:ascii="맑은 고딕" w:hAnsi="맑은 고딕" w:cs="맑은 고딕"/>
        </w:rPr>
      </w:pPr>
    </w:p>
    <w:p w14:paraId="2DED5A4B" w14:textId="5D67F424" w:rsidR="002724AA" w:rsidRPr="00871C2D" w:rsidRDefault="00AE07BF" w:rsidP="002724AA">
      <w:pPr>
        <w:numPr>
          <w:ilvl w:val="1"/>
          <w:numId w:val="2"/>
        </w:numPr>
        <w:pBdr>
          <w:top w:val="nil"/>
          <w:left w:val="nil"/>
          <w:bottom w:val="nil"/>
          <w:right w:val="nil"/>
          <w:between w:val="nil"/>
        </w:pBdr>
        <w:wordWrap w:val="0"/>
        <w:autoSpaceDE w:val="0"/>
        <w:autoSpaceDN w:val="0"/>
        <w:rPr>
          <w:rFonts w:ascii="맑은 고딕" w:hAnsi="맑은 고딕"/>
          <w:bCs/>
        </w:rPr>
      </w:pPr>
      <w:commentRangeStart w:id="2"/>
      <w:r w:rsidRPr="00871C2D">
        <w:rPr>
          <w:rFonts w:ascii="맑은 고딕" w:hAnsi="맑은 고딕" w:cs="맑은 고딕"/>
          <w:bCs/>
          <w:sz w:val="24"/>
          <w:szCs w:val="24"/>
        </w:rPr>
        <w:t>범위</w:t>
      </w:r>
      <w:commentRangeEnd w:id="2"/>
      <w:r w:rsidR="00E07831">
        <w:rPr>
          <w:rStyle w:val="afb"/>
        </w:rPr>
        <w:commentReference w:id="2"/>
      </w:r>
    </w:p>
    <w:p w14:paraId="23C733CE" w14:textId="6D2781F4" w:rsidR="003A415B" w:rsidRDefault="003C0996" w:rsidP="00641406">
      <w:pPr>
        <w:pBdr>
          <w:top w:val="nil"/>
          <w:left w:val="nil"/>
          <w:bottom w:val="nil"/>
          <w:right w:val="nil"/>
          <w:between w:val="nil"/>
        </w:pBdr>
        <w:spacing w:after="200"/>
        <w:ind w:right="200" w:firstLineChars="200" w:firstLine="440"/>
        <w:rPr>
          <w:rFonts w:ascii="맑은 고딕" w:hAnsi="맑은 고딕"/>
          <w:bCs/>
          <w:sz w:val="28"/>
          <w:szCs w:val="28"/>
        </w:rPr>
      </w:pPr>
      <w:r w:rsidRPr="00871C2D">
        <w:rPr>
          <w:rFonts w:ascii="맑은 고딕" w:hAnsi="맑은 고딕" w:cs="맑은 고딕" w:hint="eastAsia"/>
        </w:rPr>
        <w:t xml:space="preserve">본 문서는 </w:t>
      </w:r>
      <w:r w:rsidR="00390AB7">
        <w:rPr>
          <w:rFonts w:ascii="맑은 고딕" w:hAnsi="맑은 고딕" w:cs="맑은 고딕" w:hint="eastAsia"/>
        </w:rPr>
        <w:t>두</w:t>
      </w:r>
      <w:r w:rsidRPr="0092617C">
        <w:rPr>
          <w:rFonts w:ascii="맑은 고딕" w:hAnsi="맑은 고딕" w:cs="맑은 고딕" w:hint="eastAsia"/>
        </w:rPr>
        <w:t xml:space="preserve"> 번째 E2E 산업 동향 분석 보고서로서 </w:t>
      </w:r>
      <w:r w:rsidR="0092617C" w:rsidRPr="0092617C">
        <w:t xml:space="preserve">E2E </w:t>
      </w:r>
      <w:r w:rsidR="0092617C" w:rsidRPr="0092617C">
        <w:rPr>
          <w:rFonts w:hint="eastAsia"/>
        </w:rPr>
        <w:t>공급업체와</w:t>
      </w:r>
      <w:r w:rsidR="0092617C" w:rsidRPr="0092617C">
        <w:rPr>
          <w:rFonts w:hint="eastAsia"/>
        </w:rPr>
        <w:t xml:space="preserve"> </w:t>
      </w:r>
      <w:r w:rsidR="0092617C" w:rsidRPr="0092617C">
        <w:t>OEM</w:t>
      </w:r>
      <w:r w:rsidR="0092617C" w:rsidRPr="0092617C">
        <w:rPr>
          <w:rFonts w:hint="eastAsia"/>
        </w:rPr>
        <w:t>사들의</w:t>
      </w:r>
      <w:r w:rsidR="0092617C" w:rsidRPr="0092617C">
        <w:rPr>
          <w:rFonts w:hint="eastAsia"/>
        </w:rPr>
        <w:t xml:space="preserve"> </w:t>
      </w:r>
      <w:r w:rsidR="0092617C" w:rsidRPr="0092617C">
        <w:rPr>
          <w:rFonts w:hint="eastAsia"/>
        </w:rPr>
        <w:t>시스템</w:t>
      </w:r>
      <w:r w:rsidR="0092617C" w:rsidRPr="0092617C">
        <w:rPr>
          <w:rFonts w:hint="eastAsia"/>
        </w:rPr>
        <w:t xml:space="preserve"> </w:t>
      </w:r>
      <w:r w:rsidR="0092617C" w:rsidRPr="0092617C">
        <w:rPr>
          <w:rFonts w:hint="eastAsia"/>
        </w:rPr>
        <w:t>솔루션</w:t>
      </w:r>
      <w:r w:rsidR="0092617C" w:rsidRPr="0092617C">
        <w:rPr>
          <w:rFonts w:hint="eastAsia"/>
        </w:rPr>
        <w:t xml:space="preserve"> </w:t>
      </w:r>
      <w:r w:rsidR="0092617C" w:rsidRPr="0092617C">
        <w:rPr>
          <w:rFonts w:hint="eastAsia"/>
        </w:rPr>
        <w:t>레이아웃에</w:t>
      </w:r>
      <w:r w:rsidR="0092617C" w:rsidRPr="0092617C">
        <w:rPr>
          <w:rFonts w:hint="eastAsia"/>
        </w:rPr>
        <w:t xml:space="preserve"> </w:t>
      </w:r>
      <w:r w:rsidR="0092617C" w:rsidRPr="0092617C">
        <w:rPr>
          <w:rFonts w:hint="eastAsia"/>
        </w:rPr>
        <w:t>대해서</w:t>
      </w:r>
      <w:r w:rsidR="0092617C" w:rsidRPr="0092617C">
        <w:rPr>
          <w:rFonts w:hint="eastAsia"/>
        </w:rPr>
        <w:t xml:space="preserve"> </w:t>
      </w:r>
      <w:r w:rsidR="0092617C" w:rsidRPr="0092617C">
        <w:rPr>
          <w:rFonts w:hint="eastAsia"/>
        </w:rPr>
        <w:t>설명하고</w:t>
      </w:r>
      <w:r w:rsidR="0092617C" w:rsidRPr="0092617C">
        <w:rPr>
          <w:rFonts w:hint="eastAsia"/>
        </w:rPr>
        <w:t xml:space="preserve">, </w:t>
      </w:r>
      <w:r w:rsidR="0092617C" w:rsidRPr="0092617C">
        <w:t xml:space="preserve">E2E </w:t>
      </w:r>
      <w:r w:rsidR="0092617C" w:rsidRPr="0092617C">
        <w:rPr>
          <w:rFonts w:hint="eastAsia"/>
        </w:rPr>
        <w:t>파운데이션</w:t>
      </w:r>
      <w:r w:rsidR="0092617C" w:rsidRPr="0092617C">
        <w:rPr>
          <w:rFonts w:hint="eastAsia"/>
        </w:rPr>
        <w:t xml:space="preserve"> </w:t>
      </w:r>
      <w:r w:rsidR="0092617C" w:rsidRPr="0092617C">
        <w:rPr>
          <w:rFonts w:hint="eastAsia"/>
        </w:rPr>
        <w:t>모델의</w:t>
      </w:r>
      <w:r w:rsidR="0092617C" w:rsidRPr="0092617C">
        <w:rPr>
          <w:rFonts w:hint="eastAsia"/>
        </w:rPr>
        <w:t xml:space="preserve"> </w:t>
      </w:r>
      <w:r w:rsidR="0092617C" w:rsidRPr="0092617C">
        <w:rPr>
          <w:rFonts w:hint="eastAsia"/>
        </w:rPr>
        <w:t>조직</w:t>
      </w:r>
      <w:r w:rsidR="0092617C">
        <w:rPr>
          <w:rFonts w:hint="eastAsia"/>
        </w:rPr>
        <w:t xml:space="preserve"> </w:t>
      </w:r>
      <w:r w:rsidR="0092617C" w:rsidRPr="0092617C">
        <w:rPr>
          <w:rFonts w:hint="eastAsia"/>
        </w:rPr>
        <w:t>구성에</w:t>
      </w:r>
      <w:r w:rsidR="0092617C" w:rsidRPr="0092617C">
        <w:rPr>
          <w:rFonts w:hint="eastAsia"/>
        </w:rPr>
        <w:t xml:space="preserve"> </w:t>
      </w:r>
      <w:r w:rsidR="0092617C" w:rsidRPr="0092617C">
        <w:rPr>
          <w:rFonts w:hint="eastAsia"/>
        </w:rPr>
        <w:t>대한</w:t>
      </w:r>
      <w:r w:rsidR="0092617C" w:rsidRPr="0092617C">
        <w:rPr>
          <w:rFonts w:hint="eastAsia"/>
        </w:rPr>
        <w:t xml:space="preserve"> </w:t>
      </w:r>
      <w:r w:rsidR="0092617C" w:rsidRPr="0092617C">
        <w:rPr>
          <w:rFonts w:hint="eastAsia"/>
        </w:rPr>
        <w:t>산업</w:t>
      </w:r>
      <w:r w:rsidR="00570BFA">
        <w:rPr>
          <w:rFonts w:hint="eastAsia"/>
        </w:rPr>
        <w:t xml:space="preserve"> </w:t>
      </w:r>
      <w:r w:rsidR="0092617C" w:rsidRPr="0092617C">
        <w:rPr>
          <w:rFonts w:hint="eastAsia"/>
        </w:rPr>
        <w:t>동향에</w:t>
      </w:r>
      <w:r w:rsidR="0092617C" w:rsidRPr="0092617C">
        <w:rPr>
          <w:rFonts w:hint="eastAsia"/>
        </w:rPr>
        <w:t xml:space="preserve"> </w:t>
      </w:r>
      <w:r w:rsidR="0092617C" w:rsidRPr="0092617C">
        <w:rPr>
          <w:rFonts w:hint="eastAsia"/>
        </w:rPr>
        <w:t>대해서</w:t>
      </w:r>
      <w:r w:rsidR="0092617C" w:rsidRPr="0092617C">
        <w:rPr>
          <w:rFonts w:hint="eastAsia"/>
        </w:rPr>
        <w:t xml:space="preserve"> </w:t>
      </w:r>
      <w:r w:rsidR="0092617C" w:rsidRPr="0092617C">
        <w:rPr>
          <w:rFonts w:hint="eastAsia"/>
        </w:rPr>
        <w:t>알아본다</w:t>
      </w:r>
      <w:r w:rsidR="0092617C">
        <w:rPr>
          <w:rFonts w:ascii="맑은 고딕" w:hAnsi="맑은 고딕" w:cs="맑은 고딕"/>
        </w:rPr>
        <w:t>.</w:t>
      </w:r>
      <w:r w:rsidR="00AC4576">
        <w:rPr>
          <w:rFonts w:ascii="맑은 고딕" w:hAnsi="맑은 고딕" w:cs="맑은 고딕"/>
        </w:rPr>
        <w:t xml:space="preserve"> </w:t>
      </w:r>
      <w:r w:rsidR="00AC4576">
        <w:rPr>
          <w:rFonts w:ascii="맑은 고딕" w:hAnsi="맑은 고딕" w:cs="맑은 고딕" w:hint="eastAsia"/>
        </w:rPr>
        <w:t>또한</w:t>
      </w:r>
      <w:r w:rsidR="00AC4576">
        <w:rPr>
          <w:rFonts w:ascii="맑은 고딕" w:hAnsi="맑은 고딕" w:cs="맑은 고딕"/>
        </w:rPr>
        <w:t xml:space="preserve">, </w:t>
      </w:r>
      <w:r w:rsidR="00AC4576">
        <w:rPr>
          <w:rFonts w:ascii="맑은 고딕" w:hAnsi="맑은 고딕" w:cs="맑은 고딕" w:hint="eastAsia"/>
        </w:rPr>
        <w:t>주요 O</w:t>
      </w:r>
      <w:r w:rsidR="00AC4576">
        <w:rPr>
          <w:rFonts w:ascii="맑은 고딕" w:hAnsi="맑은 고딕" w:cs="맑은 고딕"/>
        </w:rPr>
        <w:t>EM</w:t>
      </w:r>
      <w:r w:rsidR="00AC4576">
        <w:rPr>
          <w:rFonts w:ascii="맑은 고딕" w:hAnsi="맑은 고딕" w:cs="맑은 고딕" w:hint="eastAsia"/>
        </w:rPr>
        <w:t xml:space="preserve">의 서브 브랜드 간 </w:t>
      </w:r>
      <w:r w:rsidR="00AC4576">
        <w:rPr>
          <w:rFonts w:ascii="맑은 고딕" w:hAnsi="맑은 고딕" w:cs="맑은 고딕"/>
        </w:rPr>
        <w:t xml:space="preserve">NOA </w:t>
      </w:r>
      <w:r w:rsidR="00AC4576">
        <w:rPr>
          <w:rFonts w:ascii="맑은 고딕" w:hAnsi="맑은 고딕" w:cs="맑은 고딕" w:hint="eastAsia"/>
        </w:rPr>
        <w:t xml:space="preserve">및 </w:t>
      </w:r>
      <w:r w:rsidR="00AC4576">
        <w:rPr>
          <w:rFonts w:ascii="맑은 고딕" w:hAnsi="맑은 고딕" w:cs="맑은 고딕"/>
        </w:rPr>
        <w:t>E2E</w:t>
      </w:r>
      <w:r w:rsidR="00AC4576">
        <w:rPr>
          <w:rFonts w:ascii="맑은 고딕" w:hAnsi="맑은 고딕" w:cs="맑은 고딕" w:hint="eastAsia"/>
        </w:rPr>
        <w:t>구현 일정이 포함되며,</w:t>
      </w:r>
      <w:r w:rsidR="00AC4576">
        <w:rPr>
          <w:rFonts w:ascii="맑은 고딕" w:hAnsi="맑은 고딕" w:cs="맑은 고딕"/>
        </w:rPr>
        <w:t xml:space="preserve"> E2E </w:t>
      </w:r>
      <w:r w:rsidR="00AC4576">
        <w:rPr>
          <w:rFonts w:ascii="맑은 고딕" w:hAnsi="맑은 고딕" w:cs="맑은 고딕" w:hint="eastAsia"/>
        </w:rPr>
        <w:t>파운데이션 모델에 대한 기업별 조직 구성 및 팀 빌딩에 대해 기술한다.</w:t>
      </w:r>
    </w:p>
    <w:p w14:paraId="14FE3DA7" w14:textId="77777777" w:rsidR="00402C01" w:rsidRDefault="00402C01" w:rsidP="00402C01">
      <w:pPr>
        <w:pBdr>
          <w:top w:val="nil"/>
          <w:left w:val="nil"/>
          <w:bottom w:val="nil"/>
          <w:right w:val="nil"/>
          <w:between w:val="nil"/>
        </w:pBdr>
        <w:wordWrap w:val="0"/>
        <w:autoSpaceDE w:val="0"/>
        <w:autoSpaceDN w:val="0"/>
        <w:ind w:left="567" w:firstLine="0"/>
        <w:rPr>
          <w:rFonts w:ascii="맑은 고딕" w:hAnsi="맑은 고딕"/>
          <w:bCs/>
          <w:sz w:val="28"/>
          <w:szCs w:val="28"/>
        </w:rPr>
      </w:pPr>
    </w:p>
    <w:p w14:paraId="43AE0AB3" w14:textId="4FC18557" w:rsidR="00AE07BF" w:rsidRPr="00871C2D" w:rsidRDefault="00BA1609" w:rsidP="00BA1609">
      <w:pPr>
        <w:numPr>
          <w:ilvl w:val="0"/>
          <w:numId w:val="2"/>
        </w:numPr>
        <w:pBdr>
          <w:top w:val="nil"/>
          <w:left w:val="nil"/>
          <w:bottom w:val="nil"/>
          <w:right w:val="nil"/>
          <w:between w:val="nil"/>
        </w:pBdr>
        <w:wordWrap w:val="0"/>
        <w:autoSpaceDE w:val="0"/>
        <w:autoSpaceDN w:val="0"/>
        <w:rPr>
          <w:rFonts w:ascii="맑은 고딕" w:hAnsi="맑은 고딕"/>
          <w:bCs/>
          <w:sz w:val="28"/>
          <w:szCs w:val="28"/>
        </w:rPr>
      </w:pPr>
      <w:r>
        <w:rPr>
          <w:rFonts w:ascii="맑은 고딕" w:hAnsi="맑은 고딕" w:hint="eastAsia"/>
          <w:bCs/>
          <w:sz w:val="28"/>
          <w:szCs w:val="28"/>
        </w:rPr>
        <w:t>E</w:t>
      </w:r>
      <w:r>
        <w:rPr>
          <w:rFonts w:ascii="맑은 고딕" w:hAnsi="맑은 고딕"/>
          <w:bCs/>
          <w:sz w:val="28"/>
          <w:szCs w:val="28"/>
        </w:rPr>
        <w:t>2E</w:t>
      </w:r>
      <w:r w:rsidR="003A56B2">
        <w:rPr>
          <w:rFonts w:ascii="맑은 고딕" w:hAnsi="맑은 고딕"/>
          <w:bCs/>
          <w:sz w:val="28"/>
          <w:szCs w:val="28"/>
        </w:rPr>
        <w:t xml:space="preserve"> </w:t>
      </w:r>
      <w:r w:rsidR="009C56D6">
        <w:rPr>
          <w:rFonts w:ascii="맑은 고딕" w:hAnsi="맑은 고딕" w:hint="eastAsia"/>
          <w:bCs/>
          <w:sz w:val="28"/>
          <w:szCs w:val="28"/>
        </w:rPr>
        <w:t xml:space="preserve">자율주행 및 </w:t>
      </w:r>
      <w:r w:rsidR="009C56D6">
        <w:rPr>
          <w:rFonts w:ascii="맑은 고딕" w:hAnsi="맑은 고딕"/>
          <w:bCs/>
          <w:sz w:val="28"/>
          <w:szCs w:val="28"/>
        </w:rPr>
        <w:t xml:space="preserve">OEM </w:t>
      </w:r>
      <w:r w:rsidR="009C56D6">
        <w:rPr>
          <w:rFonts w:ascii="맑은 고딕" w:hAnsi="맑은 고딕" w:hint="eastAsia"/>
          <w:bCs/>
          <w:sz w:val="28"/>
          <w:szCs w:val="28"/>
        </w:rPr>
        <w:t xml:space="preserve">기업들에 </w:t>
      </w:r>
      <w:r w:rsidR="009C56D6" w:rsidRPr="003A56B2">
        <w:rPr>
          <w:rFonts w:ascii="맑은 고딕" w:hAnsi="맑은 고딕" w:hint="eastAsia"/>
          <w:bCs/>
          <w:sz w:val="28"/>
          <w:szCs w:val="28"/>
        </w:rPr>
        <w:t>대한</w:t>
      </w:r>
      <w:r w:rsidRPr="003A56B2">
        <w:rPr>
          <w:rFonts w:ascii="맑은 고딕" w:hAnsi="맑은 고딕"/>
          <w:bCs/>
          <w:sz w:val="28"/>
          <w:szCs w:val="28"/>
        </w:rPr>
        <w:t xml:space="preserve"> </w:t>
      </w:r>
      <w:r w:rsidR="009C56D6" w:rsidRPr="003A56B2">
        <w:rPr>
          <w:rFonts w:ascii="맑은 고딕" w:hAnsi="맑은 고딕"/>
          <w:bCs/>
          <w:sz w:val="28"/>
          <w:szCs w:val="28"/>
        </w:rPr>
        <w:t xml:space="preserve">E2E 시스템 </w:t>
      </w:r>
      <w:r w:rsidR="009C56D6" w:rsidRPr="003A56B2">
        <w:rPr>
          <w:rFonts w:ascii="맑은 고딕" w:hAnsi="맑은 고딕" w:hint="eastAsia"/>
          <w:bCs/>
          <w:sz w:val="28"/>
          <w:szCs w:val="28"/>
        </w:rPr>
        <w:t>구성</w:t>
      </w:r>
    </w:p>
    <w:p w14:paraId="1CB250A7" w14:textId="105E0F17" w:rsidR="001B475C" w:rsidRDefault="009C56D6" w:rsidP="001B475C">
      <w:pPr>
        <w:numPr>
          <w:ilvl w:val="1"/>
          <w:numId w:val="2"/>
        </w:numPr>
        <w:pBdr>
          <w:top w:val="nil"/>
          <w:left w:val="nil"/>
          <w:bottom w:val="nil"/>
          <w:right w:val="nil"/>
          <w:between w:val="nil"/>
        </w:pBdr>
        <w:wordWrap w:val="0"/>
        <w:autoSpaceDE w:val="0"/>
        <w:autoSpaceDN w:val="0"/>
        <w:rPr>
          <w:rFonts w:ascii="맑은 고딕" w:hAnsi="맑은 고딕"/>
          <w:bCs/>
          <w:sz w:val="24"/>
          <w:szCs w:val="24"/>
        </w:rPr>
      </w:pPr>
      <w:commentRangeStart w:id="3"/>
      <w:r>
        <w:rPr>
          <w:rFonts w:ascii="맑은 고딕" w:hAnsi="맑은 고딕" w:hint="eastAsia"/>
          <w:bCs/>
          <w:sz w:val="24"/>
          <w:szCs w:val="24"/>
        </w:rPr>
        <w:t>주요 기업들</w:t>
      </w:r>
      <w:r w:rsidR="003A56B2">
        <w:rPr>
          <w:rFonts w:ascii="맑은 고딕" w:hAnsi="맑은 고딕" w:hint="eastAsia"/>
          <w:bCs/>
          <w:sz w:val="24"/>
          <w:szCs w:val="24"/>
        </w:rPr>
        <w:t>의</w:t>
      </w:r>
      <w:r>
        <w:rPr>
          <w:rFonts w:ascii="맑은 고딕" w:hAnsi="맑은 고딕"/>
          <w:bCs/>
          <w:sz w:val="24"/>
          <w:szCs w:val="24"/>
        </w:rPr>
        <w:t xml:space="preserve"> </w:t>
      </w:r>
      <w:r>
        <w:rPr>
          <w:rFonts w:ascii="맑은 고딕" w:hAnsi="맑은 고딕" w:hint="eastAsia"/>
          <w:bCs/>
          <w:sz w:val="24"/>
          <w:szCs w:val="24"/>
        </w:rPr>
        <w:t xml:space="preserve">시스템 구성에 대한 솔루션 동향 분석 </w:t>
      </w:r>
      <w:commentRangeEnd w:id="3"/>
      <w:r w:rsidR="00E07831">
        <w:rPr>
          <w:rStyle w:val="afb"/>
        </w:rPr>
        <w:commentReference w:id="3"/>
      </w:r>
    </w:p>
    <w:p w14:paraId="683D0765" w14:textId="52B81AB5" w:rsidR="00570BFA" w:rsidRDefault="00BC289D" w:rsidP="00BC289D">
      <w:pPr>
        <w:spacing w:before="100" w:beforeAutospacing="1" w:after="100" w:afterAutospacing="1"/>
        <w:ind w:left="0" w:firstLine="0"/>
        <w:jc w:val="center"/>
        <w:rPr>
          <w:rFonts w:ascii="맑은 고딕" w:hAnsi="맑은 고딕" w:cs="맑은 고딕"/>
        </w:rPr>
      </w:pPr>
      <w:r>
        <w:rPr>
          <w:rFonts w:ascii="맑은 고딕" w:hAnsi="맑은 고딕" w:hint="eastAsia"/>
          <w:bCs/>
          <w:noProof/>
          <w:sz w:val="24"/>
          <w:szCs w:val="24"/>
          <w:lang w:val="ko-KR"/>
        </w:rPr>
        <mc:AlternateContent>
          <mc:Choice Requires="wpg">
            <w:drawing>
              <wp:inline distT="0" distB="0" distL="0" distR="0" wp14:anchorId="7BE566F2" wp14:editId="58551299">
                <wp:extent cx="5981700" cy="3429000"/>
                <wp:effectExtent l="0" t="0" r="0" b="0"/>
                <wp:docPr id="3" name="그룹 3"/>
                <wp:cNvGraphicFramePr/>
                <a:graphic xmlns:a="http://schemas.openxmlformats.org/drawingml/2006/main">
                  <a:graphicData uri="http://schemas.microsoft.com/office/word/2010/wordprocessingGroup">
                    <wpg:wgp>
                      <wpg:cNvGrpSpPr/>
                      <wpg:grpSpPr>
                        <a:xfrm>
                          <a:off x="0" y="0"/>
                          <a:ext cx="5981700" cy="3429000"/>
                          <a:chOff x="-75831" y="0"/>
                          <a:chExt cx="6047523" cy="3637280"/>
                        </a:xfrm>
                      </wpg:grpSpPr>
                      <pic:pic xmlns:pic="http://schemas.openxmlformats.org/drawingml/2006/picture">
                        <pic:nvPicPr>
                          <pic:cNvPr id="1" name="그림 1"/>
                          <pic:cNvPicPr>
                            <a:picLocks noChangeAspect="1"/>
                          </pic:cNvPicPr>
                        </pic:nvPicPr>
                        <pic:blipFill rotWithShape="1">
                          <a:blip r:embed="rId16">
                            <a:extLst>
                              <a:ext uri="{28A0092B-C50C-407E-A947-70E740481C1C}">
                                <a14:useLocalDpi xmlns:a14="http://schemas.microsoft.com/office/drawing/2010/main" val="0"/>
                              </a:ext>
                            </a:extLst>
                          </a:blip>
                          <a:srcRect t="8288" r="21491" b="8594"/>
                          <a:stretch/>
                        </pic:blipFill>
                        <pic:spPr bwMode="auto">
                          <a:xfrm>
                            <a:off x="-75831" y="0"/>
                            <a:ext cx="6047523" cy="326390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315970"/>
                            <a:ext cx="5554345" cy="321310"/>
                          </a:xfrm>
                          <a:prstGeom prst="rect">
                            <a:avLst/>
                          </a:prstGeom>
                          <a:solidFill>
                            <a:prstClr val="white"/>
                          </a:solidFill>
                          <a:ln>
                            <a:noFill/>
                          </a:ln>
                        </wps:spPr>
                        <wps:txbx>
                          <w:txbxContent>
                            <w:p w14:paraId="6C8C0566" w14:textId="77777777" w:rsidR="00BC289D" w:rsidRPr="00D50383" w:rsidRDefault="00BC289D" w:rsidP="00BC289D">
                              <w:pPr>
                                <w:pStyle w:val="af8"/>
                                <w:jc w:val="center"/>
                                <w:rPr>
                                  <w:rFonts w:ascii="맑은 고딕" w:hAnsi="맑은 고딕"/>
                                  <w:noProof/>
                                  <w:sz w:val="24"/>
                                  <w:szCs w:val="24"/>
                                </w:rPr>
                              </w:pPr>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주요</w:t>
                              </w:r>
                              <w:r>
                                <w:rPr>
                                  <w:rFonts w:hint="eastAsia"/>
                                </w:rPr>
                                <w:t xml:space="preserve"> </w:t>
                              </w:r>
                              <w:r>
                                <w:rPr>
                                  <w:rFonts w:hint="eastAsia"/>
                                </w:rPr>
                                <w:t>자율주행</w:t>
                              </w:r>
                              <w:r>
                                <w:rPr>
                                  <w:rFonts w:hint="eastAsia"/>
                                </w:rPr>
                                <w:t xml:space="preserve"> </w:t>
                              </w:r>
                              <w:r>
                                <w:rPr>
                                  <w:rFonts w:hint="eastAsia"/>
                                </w:rPr>
                                <w:t>기업</w:t>
                              </w:r>
                              <w:r>
                                <w:rPr>
                                  <w:rFonts w:hint="eastAsia"/>
                                </w:rPr>
                                <w:t xml:space="preserve"> </w:t>
                              </w:r>
                              <w:r>
                                <w:rPr>
                                  <w:rFonts w:hint="eastAsia"/>
                                </w:rPr>
                                <w:t>로드맵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7BE566F2" id="그룹 3" o:spid="_x0000_s1026" style="width:471pt;height:270pt;mso-position-horizontal-relative:char;mso-position-vertical-relative:line" coordorigin="-758" coordsize="60475,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758;width:60474;height:32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">
                  <v:imagedata r:id="rId17" o:title="" croptop="5432f" cropbottom="5632f" cropright="14084f"/>
                </v:shape>
                <v:shapetype id="_x0000_t202" coordsize="21600,21600" o:spt="202" path="m,l,21600r21600,l21600,xe">
                  <v:stroke joinstyle="miter"/>
                  <v:path gradientshapeok="t" o:connecttype="rect"/>
                </v:shapetype>
                <v:shape id="Text Box 2" o:spid="_x0000_s1028" type="#_x0000_t202" style="position:absolute;top:33159;width:55543;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C8C0566" w14:textId="77777777" w:rsidR="00BC289D" w:rsidRPr="00D50383" w:rsidRDefault="00BC289D" w:rsidP="00BC289D">
                        <w:pPr>
                          <w:pStyle w:val="af8"/>
                          <w:jc w:val="center"/>
                          <w:rPr>
                            <w:rFonts w:ascii="맑은 고딕" w:hAnsi="맑은 고딕"/>
                            <w:noProof/>
                            <w:sz w:val="24"/>
                            <w:szCs w:val="24"/>
                          </w:rPr>
                        </w:pPr>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주요</w:t>
                        </w:r>
                        <w:r>
                          <w:rPr>
                            <w:rFonts w:hint="eastAsia"/>
                          </w:rPr>
                          <w:t xml:space="preserve"> </w:t>
                        </w:r>
                        <w:r>
                          <w:rPr>
                            <w:rFonts w:hint="eastAsia"/>
                          </w:rPr>
                          <w:t>자율주행</w:t>
                        </w:r>
                        <w:r>
                          <w:rPr>
                            <w:rFonts w:hint="eastAsia"/>
                          </w:rPr>
                          <w:t xml:space="preserve"> </w:t>
                        </w:r>
                        <w:r>
                          <w:rPr>
                            <w:rFonts w:hint="eastAsia"/>
                          </w:rPr>
                          <w:t>기업</w:t>
                        </w:r>
                        <w:r>
                          <w:rPr>
                            <w:rFonts w:hint="eastAsia"/>
                          </w:rPr>
                          <w:t xml:space="preserve"> </w:t>
                        </w:r>
                        <w:r>
                          <w:rPr>
                            <w:rFonts w:hint="eastAsia"/>
                          </w:rPr>
                          <w:t>로드맵</w:t>
                        </w:r>
                      </w:p>
                    </w:txbxContent>
                  </v:textbox>
                </v:shape>
                <w10:anchorlock/>
              </v:group>
            </w:pict>
          </mc:Fallback>
        </mc:AlternateContent>
      </w:r>
    </w:p>
    <w:p w14:paraId="33F2A80F" w14:textId="7F261CB7" w:rsidR="001B475C" w:rsidRDefault="001B475C" w:rsidP="001B475C">
      <w:pPr>
        <w:widowControl w:val="0"/>
        <w:wordWrap w:val="0"/>
        <w:autoSpaceDE w:val="0"/>
        <w:autoSpaceDN w:val="0"/>
        <w:spacing w:after="0"/>
        <w:ind w:left="0" w:firstLineChars="200" w:firstLine="440"/>
        <w:textAlignment w:val="baseline"/>
        <w:rPr>
          <w:rFonts w:ascii="맑은 고딕" w:hAnsi="맑은 고딕" w:cs="맑은 고딕"/>
        </w:rPr>
      </w:pPr>
      <w:commentRangeStart w:id="4"/>
      <w:r>
        <w:rPr>
          <w:rFonts w:ascii="맑은 고딕" w:hAnsi="맑은 고딕" w:cs="맑은 고딕" w:hint="eastAsia"/>
        </w:rPr>
        <w:t xml:space="preserve">그림 </w:t>
      </w:r>
      <w:r>
        <w:rPr>
          <w:rFonts w:ascii="맑은 고딕" w:hAnsi="맑은 고딕" w:cs="맑은 고딕"/>
        </w:rPr>
        <w:t>1</w:t>
      </w:r>
      <w:r>
        <w:rPr>
          <w:rFonts w:ascii="맑은 고딕" w:hAnsi="맑은 고딕" w:cs="맑은 고딕" w:hint="eastAsia"/>
        </w:rPr>
        <w:t xml:space="preserve">은 주요 자율주행 기업들의 </w:t>
      </w:r>
      <w:r>
        <w:rPr>
          <w:rFonts w:ascii="맑은 고딕" w:hAnsi="맑은 고딕" w:cs="맑은 고딕"/>
        </w:rPr>
        <w:t xml:space="preserve">E2E </w:t>
      </w:r>
      <w:r>
        <w:rPr>
          <w:rFonts w:ascii="맑은 고딕" w:hAnsi="맑은 고딕" w:cs="맑은 고딕" w:hint="eastAsia"/>
        </w:rPr>
        <w:t>아키텍처 도입 및 양산 계획을 시기별,</w:t>
      </w:r>
      <w:r>
        <w:rPr>
          <w:rFonts w:ascii="맑은 고딕" w:hAnsi="맑은 고딕" w:cs="맑은 고딕"/>
        </w:rPr>
        <w:t xml:space="preserve"> </w:t>
      </w:r>
      <w:r>
        <w:rPr>
          <w:rFonts w:ascii="맑은 고딕" w:hAnsi="맑은 고딕" w:cs="맑은 고딕" w:hint="eastAsia"/>
        </w:rPr>
        <w:t>기술 단계별로 나타낸 로드맵이다.</w:t>
      </w:r>
      <w:r>
        <w:rPr>
          <w:rFonts w:ascii="맑은 고딕" w:hAnsi="맑은 고딕" w:cs="맑은 고딕"/>
        </w:rPr>
        <w:t xml:space="preserve"> </w:t>
      </w:r>
      <w:r w:rsidR="004A1C14" w:rsidRPr="004A1C14">
        <w:rPr>
          <w:rFonts w:ascii="맑은 고딕" w:hAnsi="맑은 고딕" w:cs="맑은 고딕"/>
        </w:rPr>
        <w:t xml:space="preserve">가로축은 2024년 1분기부터 2026년 이후까지의 시간을 나타내며, 세로축은 기술 </w:t>
      </w:r>
      <w:r w:rsidR="004A1C14" w:rsidRPr="004A1C14">
        <w:rPr>
          <w:rFonts w:ascii="맑은 고딕" w:hAnsi="맑은 고딕" w:cs="맑은 고딕"/>
        </w:rPr>
        <w:lastRenderedPageBreak/>
        <w:t>아키텍처를</w:t>
      </w:r>
      <w:r w:rsidR="00F5760A">
        <w:rPr>
          <w:rFonts w:ascii="맑은 고딕" w:hAnsi="맑은 고딕" w:cs="맑은 고딕"/>
        </w:rPr>
        <w:t xml:space="preserve"> </w:t>
      </w:r>
      <w:r w:rsidR="004A1C14" w:rsidRPr="004A1C14">
        <w:rPr>
          <w:rFonts w:ascii="맑은 고딕" w:hAnsi="맑은 고딕" w:cs="맑은 고딕"/>
        </w:rPr>
        <w:t xml:space="preserve">2단계 </w:t>
      </w:r>
      <w:r w:rsidR="00F5760A">
        <w:rPr>
          <w:rFonts w:ascii="맑은 고딕" w:hAnsi="맑은 고딕" w:cs="맑은 고딕" w:hint="eastAsia"/>
        </w:rPr>
        <w:t>E</w:t>
      </w:r>
      <w:r w:rsidR="00F5760A">
        <w:rPr>
          <w:rFonts w:ascii="맑은 고딕" w:hAnsi="맑은 고딕" w:cs="맑은 고딕"/>
        </w:rPr>
        <w:t>2E</w:t>
      </w:r>
      <w:r w:rsidR="004A1C14" w:rsidRPr="004A1C14">
        <w:rPr>
          <w:rFonts w:ascii="맑은 고딕" w:hAnsi="맑은 고딕" w:cs="맑은 고딕"/>
        </w:rPr>
        <w:t>, 1단계</w:t>
      </w:r>
      <w:r w:rsidR="00F5760A">
        <w:rPr>
          <w:rFonts w:ascii="맑은 고딕" w:hAnsi="맑은 고딕" w:cs="맑은 고딕"/>
        </w:rPr>
        <w:t xml:space="preserve"> E2E</w:t>
      </w:r>
      <w:r w:rsidR="004A1C14" w:rsidRPr="004A1C14">
        <w:rPr>
          <w:rFonts w:ascii="맑은 고딕" w:hAnsi="맑은 고딕" w:cs="맑은 고딕"/>
        </w:rPr>
        <w:t>, 월드 모델</w:t>
      </w:r>
      <w:r w:rsidR="00F5760A">
        <w:rPr>
          <w:rFonts w:ascii="맑은 고딕" w:hAnsi="맑은 고딕" w:cs="맑은 고딕"/>
        </w:rPr>
        <w:t xml:space="preserve">과 </w:t>
      </w:r>
      <w:r w:rsidR="00F5760A">
        <w:rPr>
          <w:rFonts w:ascii="맑은 고딕" w:hAnsi="맑은 고딕" w:cs="맑은 고딕" w:hint="eastAsia"/>
        </w:rPr>
        <w:t xml:space="preserve">같이 </w:t>
      </w:r>
      <w:r w:rsidR="004A1C14" w:rsidRPr="004A1C14">
        <w:rPr>
          <w:rFonts w:ascii="맑은 고딕" w:hAnsi="맑은 고딕" w:cs="맑은 고딕"/>
        </w:rPr>
        <w:t>세 가지 범주로 구분</w:t>
      </w:r>
      <w:r w:rsidR="00F5760A">
        <w:rPr>
          <w:rFonts w:ascii="맑은 고딕" w:hAnsi="맑은 고딕" w:cs="맑은 고딕" w:hint="eastAsia"/>
        </w:rPr>
        <w:t>한</w:t>
      </w:r>
      <w:r w:rsidR="004A1C14" w:rsidRPr="004A1C14">
        <w:rPr>
          <w:rFonts w:ascii="맑은 고딕" w:hAnsi="맑은 고딕" w:cs="맑은 고딕"/>
        </w:rPr>
        <w:t>다.</w:t>
      </w:r>
      <w:r w:rsidR="00570BFA">
        <w:rPr>
          <w:rFonts w:ascii="맑은 고딕" w:hAnsi="맑은 고딕" w:cs="맑은 고딕"/>
        </w:rPr>
        <w:t xml:space="preserve"> </w:t>
      </w:r>
    </w:p>
    <w:p w14:paraId="3BBE1BAD" w14:textId="48BF0D4A" w:rsidR="004A1C14" w:rsidRPr="004A1C14" w:rsidRDefault="00570BFA" w:rsidP="001B475C">
      <w:pPr>
        <w:widowControl w:val="0"/>
        <w:wordWrap w:val="0"/>
        <w:autoSpaceDE w:val="0"/>
        <w:autoSpaceDN w:val="0"/>
        <w:spacing w:after="0"/>
        <w:ind w:left="0" w:firstLineChars="200" w:firstLine="440"/>
        <w:textAlignment w:val="baseline"/>
        <w:rPr>
          <w:rFonts w:ascii="맑은 고딕" w:hAnsi="맑은 고딕" w:cs="맑은 고딕"/>
        </w:rPr>
      </w:pPr>
      <w:r>
        <w:rPr>
          <w:rFonts w:ascii="맑은 고딕" w:hAnsi="맑은 고딕" w:cs="맑은 고딕" w:hint="eastAsia"/>
        </w:rPr>
        <w:t>먼저,</w:t>
      </w:r>
      <w:r>
        <w:rPr>
          <w:rFonts w:ascii="맑은 고딕" w:hAnsi="맑은 고딕" w:cs="맑은 고딕"/>
        </w:rPr>
        <w:t xml:space="preserve"> </w:t>
      </w:r>
      <w:r w:rsidRPr="004A1C14">
        <w:rPr>
          <w:rFonts w:ascii="맑은 고딕" w:hAnsi="맑은 고딕" w:cs="맑은 고딕"/>
        </w:rPr>
        <w:t>1단계 E2E 부문에서는 Tesla가 2024년 1분기로 가장 앞서 있으며, Li Auto</w:t>
      </w:r>
      <w:r>
        <w:rPr>
          <w:rFonts w:ascii="맑은 고딕" w:hAnsi="맑은 고딕" w:cs="맑은 고딕" w:hint="eastAsia"/>
        </w:rPr>
        <w:t>가</w:t>
      </w:r>
      <w:r w:rsidRPr="004A1C14">
        <w:rPr>
          <w:rFonts w:ascii="맑은 고딕" w:hAnsi="맑은 고딕" w:cs="맑은 고딕"/>
        </w:rPr>
        <w:t xml:space="preserve"> 2분기, Moment</w:t>
      </w:r>
      <w:r>
        <w:rPr>
          <w:rFonts w:ascii="맑은 고딕" w:hAnsi="맑은 고딕" w:cs="맑은 고딕"/>
        </w:rPr>
        <w:t>a</w:t>
      </w:r>
      <w:r w:rsidRPr="004A1C14">
        <w:rPr>
          <w:rFonts w:ascii="맑은 고딕" w:hAnsi="맑은 고딕" w:cs="맑은 고딕"/>
        </w:rPr>
        <w:t>가 3분기에 뒤따르고 있</w:t>
      </w:r>
      <w:r>
        <w:rPr>
          <w:rFonts w:ascii="맑은 고딕" w:hAnsi="맑은 고딕" w:cs="맑은 고딕" w:hint="eastAsia"/>
        </w:rPr>
        <w:t>다.</w:t>
      </w:r>
      <w:r>
        <w:rPr>
          <w:rFonts w:ascii="맑은 고딕" w:hAnsi="맑은 고딕" w:cs="맑은 고딕"/>
        </w:rPr>
        <w:t xml:space="preserve"> Zhuoyu Techonology</w:t>
      </w:r>
      <w:r>
        <w:rPr>
          <w:rFonts w:ascii="맑은 고딕" w:hAnsi="맑은 고딕" w:cs="맑은 고딕" w:hint="eastAsia"/>
        </w:rPr>
        <w:t xml:space="preserve">는 </w:t>
      </w:r>
      <w:r w:rsidRPr="004A1C14">
        <w:rPr>
          <w:rFonts w:ascii="맑은 고딕" w:hAnsi="맑은 고딕" w:cs="맑은 고딕"/>
        </w:rPr>
        <w:t xml:space="preserve">2024년 1분기 2단계 양산에 이어 4분기에 1단계 E2E 시장 출시를 계획하고 있으며, 2025년 1분기에는 </w:t>
      </w:r>
      <w:r>
        <w:rPr>
          <w:rFonts w:ascii="맑은 고딕" w:hAnsi="맑은 고딕" w:cs="맑은 고딕"/>
        </w:rPr>
        <w:t>Horizon Robotics</w:t>
      </w:r>
      <w:r w:rsidRPr="004A1C14">
        <w:rPr>
          <w:rFonts w:ascii="맑은 고딕" w:hAnsi="맑은 고딕" w:cs="맑은 고딕"/>
        </w:rPr>
        <w:t>와</w:t>
      </w:r>
      <w:r>
        <w:rPr>
          <w:rFonts w:ascii="맑은 고딕" w:hAnsi="맑은 고딕" w:cs="맑은 고딕" w:hint="eastAsia"/>
        </w:rPr>
        <w:t>S</w:t>
      </w:r>
      <w:r>
        <w:rPr>
          <w:rFonts w:ascii="맑은 고딕" w:hAnsi="맑은 고딕" w:cs="맑은 고딕"/>
        </w:rPr>
        <w:t>ense Auto</w:t>
      </w:r>
      <w:r>
        <w:rPr>
          <w:rFonts w:ascii="맑은 고딕" w:hAnsi="맑은 고딕" w:cs="맑은 고딕" w:hint="eastAsia"/>
        </w:rPr>
        <w:t>가</w:t>
      </w:r>
      <w:r w:rsidRPr="004A1C14">
        <w:rPr>
          <w:rFonts w:ascii="맑은 고딕" w:hAnsi="맑은 고딕" w:cs="맑은 고딕"/>
        </w:rPr>
        <w:t>, 2026년 이후에는 Chery와 Bosch가 1단계 E2E 구현을 계획하고 있다.</w:t>
      </w:r>
      <w:r>
        <w:rPr>
          <w:rFonts w:ascii="맑은 고딕" w:hAnsi="맑은 고딕" w:cs="맑은 고딕" w:hint="eastAsia"/>
        </w:rPr>
        <w:t xml:space="preserve"> </w:t>
      </w:r>
      <w:r w:rsidR="004A1C14" w:rsidRPr="004A1C14">
        <w:rPr>
          <w:rFonts w:ascii="맑은 고딕" w:hAnsi="맑은 고딕" w:cs="맑은 고딕"/>
        </w:rPr>
        <w:t>2단계 E2E부문에서 2024년 1분기</w:t>
      </w:r>
      <w:r>
        <w:rPr>
          <w:rFonts w:ascii="맑은 고딕" w:hAnsi="맑은 고딕" w:cs="맑은 고딕" w:hint="eastAsia"/>
        </w:rPr>
        <w:t xml:space="preserve"> </w:t>
      </w:r>
      <w:r w:rsidR="004A1C14" w:rsidRPr="004A1C14">
        <w:rPr>
          <w:rFonts w:ascii="맑은 고딕" w:hAnsi="맑은 고딕" w:cs="맑은 고딕"/>
        </w:rPr>
        <w:t>Zhuoyu Technology와 Apollo를 시작으로, 2분기에는 DeepRoute.a</w:t>
      </w:r>
      <w:r w:rsidR="004A0D29">
        <w:rPr>
          <w:rFonts w:ascii="맑은 고딕" w:hAnsi="맑은 고딕" w:cs="맑은 고딕"/>
        </w:rPr>
        <w:t>i</w:t>
      </w:r>
      <w:r w:rsidR="004A0D29">
        <w:rPr>
          <w:rFonts w:ascii="맑은 고딕" w:hAnsi="맑은 고딕" w:cs="맑은 고딕" w:hint="eastAsia"/>
        </w:rPr>
        <w:t>와</w:t>
      </w:r>
      <w:r w:rsidR="004A1C14" w:rsidRPr="004A1C14">
        <w:rPr>
          <w:rFonts w:ascii="맑은 고딕" w:hAnsi="맑은 고딕" w:cs="맑은 고딕"/>
        </w:rPr>
        <w:t xml:space="preserve"> ZEEKR가, 4분기에는 Xiaomi가 기술을 구현했거나 계획 중</w:t>
      </w:r>
      <w:r w:rsidR="00F5760A">
        <w:rPr>
          <w:rFonts w:ascii="맑은 고딕" w:hAnsi="맑은 고딕" w:cs="맑은 고딕" w:hint="eastAsia"/>
        </w:rPr>
        <w:t>이다.</w:t>
      </w:r>
      <w:r w:rsidR="00F5760A">
        <w:rPr>
          <w:rFonts w:ascii="맑은 고딕" w:hAnsi="맑은 고딕" w:cs="맑은 고딕"/>
        </w:rPr>
        <w:t xml:space="preserve"> </w:t>
      </w:r>
      <w:r w:rsidR="004A1C14" w:rsidRPr="004A1C14">
        <w:rPr>
          <w:rFonts w:ascii="맑은 고딕" w:hAnsi="맑은 고딕" w:cs="맑은 고딕"/>
        </w:rPr>
        <w:t>Bosch는 2025년 2분기 2단계 E2E 달성을 목표로 하고 있다.</w:t>
      </w:r>
      <w:r w:rsidR="007A6DEF">
        <w:rPr>
          <w:rFonts w:ascii="맑은 고딕" w:hAnsi="맑은 고딕" w:cs="맑은 고딕"/>
        </w:rPr>
        <w:t xml:space="preserve"> </w:t>
      </w:r>
      <w:r w:rsidR="004A1C14" w:rsidRPr="004A1C14">
        <w:rPr>
          <w:rFonts w:ascii="맑은 고딕" w:hAnsi="맑은 고딕" w:cs="맑은 고딕"/>
        </w:rPr>
        <w:t>가장 상위 단계인 월드 모델 영역에는 2025년 1분기 NIO가 유일하게 위치해 있으며,</w:t>
      </w:r>
      <w:r w:rsidR="00F5760A">
        <w:rPr>
          <w:rFonts w:ascii="맑은 고딕" w:hAnsi="맑은 고딕" w:cs="맑은 고딕"/>
        </w:rPr>
        <w:t xml:space="preserve"> </w:t>
      </w:r>
      <w:r w:rsidR="004A1C14" w:rsidRPr="004A1C14">
        <w:rPr>
          <w:rFonts w:ascii="맑은 고딕" w:hAnsi="맑은 고딕" w:cs="맑은 고딕"/>
        </w:rPr>
        <w:t>가장 진보된 기술의 상용화를 강조하고 있</w:t>
      </w:r>
      <w:r w:rsidR="004A1C14">
        <w:rPr>
          <w:rFonts w:ascii="맑은 고딕" w:hAnsi="맑은 고딕" w:cs="맑은 고딕" w:hint="eastAsia"/>
        </w:rPr>
        <w:t>다.</w:t>
      </w:r>
      <w:r w:rsidR="004A1C14">
        <w:rPr>
          <w:rFonts w:ascii="맑은 고딕" w:hAnsi="맑은 고딕" w:cs="맑은 고딕"/>
        </w:rPr>
        <w:t xml:space="preserve"> </w:t>
      </w:r>
      <w:r w:rsidR="004A1C14" w:rsidRPr="004A1C14">
        <w:rPr>
          <w:rFonts w:ascii="맑은 고딕" w:hAnsi="맑은 고딕" w:cs="맑은 고딕"/>
        </w:rPr>
        <w:t>한편,</w:t>
      </w:r>
      <w:r w:rsidR="004A1C14">
        <w:rPr>
          <w:rFonts w:ascii="맑은 고딕" w:hAnsi="맑은 고딕" w:cs="맑은 고딕"/>
        </w:rPr>
        <w:t xml:space="preserve"> </w:t>
      </w:r>
      <w:r w:rsidR="004A1C14" w:rsidRPr="004A1C14">
        <w:rPr>
          <w:rFonts w:ascii="맑은 고딕" w:hAnsi="맑은 고딕" w:cs="맑은 고딕"/>
        </w:rPr>
        <w:t>Waymo와 Q</w:t>
      </w:r>
      <w:r w:rsidR="00333727">
        <w:rPr>
          <w:rFonts w:ascii="맑은 고딕" w:hAnsi="맑은 고딕" w:cs="맑은 고딕"/>
        </w:rPr>
        <w:t>Craft</w:t>
      </w:r>
      <w:r w:rsidR="004A1C14">
        <w:rPr>
          <w:rFonts w:ascii="맑은 고딕" w:hAnsi="맑은 고딕" w:cs="맑은 고딕" w:hint="eastAsia"/>
        </w:rPr>
        <w:t>는</w:t>
      </w:r>
      <w:r w:rsidR="004A1C14" w:rsidRPr="004A1C14">
        <w:rPr>
          <w:rFonts w:ascii="맑은 고딕" w:hAnsi="맑은 고딕" w:cs="맑은 고딕"/>
        </w:rPr>
        <w:t xml:space="preserve"> 차트 좌측 하단에 위치하여 아직 연구 단계에 있으며, 구체적인 양산(SOP) 및 설치 계획이 발표되지 않았</w:t>
      </w:r>
      <w:r w:rsidR="00F5760A">
        <w:rPr>
          <w:rFonts w:ascii="맑은 고딕" w:hAnsi="맑은 고딕" w:cs="맑은 고딕" w:hint="eastAsia"/>
        </w:rPr>
        <w:t>다.</w:t>
      </w:r>
      <w:commentRangeEnd w:id="4"/>
      <w:r w:rsidR="001B475C">
        <w:rPr>
          <w:rStyle w:val="afb"/>
        </w:rPr>
        <w:commentReference w:id="4"/>
      </w:r>
    </w:p>
    <w:p w14:paraId="59BBCC2D" w14:textId="2C2C0A13" w:rsidR="007107AE" w:rsidRDefault="007107AE" w:rsidP="00135BCE">
      <w:pPr>
        <w:ind w:left="0" w:firstLine="0"/>
        <w:rPr>
          <w:rFonts w:ascii="맑은 고딕" w:hAnsi="맑은 고딕"/>
          <w:bCs/>
          <w:sz w:val="24"/>
          <w:szCs w:val="24"/>
        </w:rPr>
      </w:pPr>
    </w:p>
    <w:p w14:paraId="0966423C" w14:textId="2ADA3B6D" w:rsidR="00FF0810" w:rsidRDefault="00FF0810" w:rsidP="0020756B">
      <w:pPr>
        <w:numPr>
          <w:ilvl w:val="1"/>
          <w:numId w:val="2"/>
        </w:numPr>
        <w:pBdr>
          <w:top w:val="nil"/>
          <w:left w:val="nil"/>
          <w:bottom w:val="nil"/>
          <w:right w:val="nil"/>
          <w:between w:val="nil"/>
        </w:pBdr>
        <w:wordWrap w:val="0"/>
        <w:autoSpaceDE w:val="0"/>
        <w:autoSpaceDN w:val="0"/>
        <w:rPr>
          <w:rFonts w:ascii="맑은 고딕" w:hAnsi="맑은 고딕"/>
          <w:bCs/>
          <w:sz w:val="24"/>
          <w:szCs w:val="24"/>
        </w:rPr>
      </w:pPr>
      <w:commentRangeStart w:id="5"/>
      <w:r>
        <w:rPr>
          <w:rFonts w:ascii="맑은 고딕" w:hAnsi="맑은 고딕" w:hint="eastAsia"/>
          <w:bCs/>
          <w:sz w:val="24"/>
          <w:szCs w:val="24"/>
        </w:rPr>
        <w:t>주요 자율주행사</w:t>
      </w:r>
      <w:r w:rsidR="00024D84">
        <w:rPr>
          <w:rFonts w:ascii="맑은 고딕" w:hAnsi="맑은 고딕" w:hint="eastAsia"/>
          <w:bCs/>
          <w:sz w:val="24"/>
          <w:szCs w:val="24"/>
        </w:rPr>
        <w:t>들</w:t>
      </w:r>
      <w:r w:rsidR="003A56B2">
        <w:rPr>
          <w:rFonts w:ascii="맑은 고딕" w:hAnsi="맑은 고딕" w:hint="eastAsia"/>
          <w:bCs/>
          <w:sz w:val="24"/>
          <w:szCs w:val="24"/>
        </w:rPr>
        <w:t>의</w:t>
      </w:r>
      <w:r w:rsidR="00024D84">
        <w:rPr>
          <w:rFonts w:ascii="맑은 고딕" w:hAnsi="맑은 고딕" w:hint="eastAsia"/>
          <w:bCs/>
          <w:sz w:val="24"/>
          <w:szCs w:val="24"/>
        </w:rPr>
        <w:t xml:space="preserve"> 아키텍처 구성도</w:t>
      </w:r>
      <w:r>
        <w:rPr>
          <w:rFonts w:ascii="맑은 고딕" w:hAnsi="맑은 고딕" w:hint="eastAsia"/>
          <w:bCs/>
          <w:sz w:val="24"/>
          <w:szCs w:val="24"/>
        </w:rPr>
        <w:t xml:space="preserve"> </w:t>
      </w:r>
      <w:commentRangeEnd w:id="5"/>
      <w:r w:rsidR="00416633">
        <w:rPr>
          <w:rStyle w:val="afb"/>
        </w:rPr>
        <w:commentReference w:id="5"/>
      </w:r>
      <w:r w:rsidR="00024D84">
        <w:rPr>
          <w:rFonts w:ascii="맑은 고딕" w:hAnsi="맑은 고딕"/>
          <w:bCs/>
          <w:sz w:val="24"/>
          <w:szCs w:val="24"/>
        </w:rPr>
        <w:t xml:space="preserve"> </w:t>
      </w:r>
      <w:bookmarkStart w:id="6" w:name="_Hlk211849999"/>
    </w:p>
    <w:p w14:paraId="0A8603F7" w14:textId="35904DD3" w:rsidR="00397A1A" w:rsidRPr="00025D60" w:rsidRDefault="00460C31" w:rsidP="00460C31">
      <w:pPr>
        <w:pBdr>
          <w:top w:val="nil"/>
          <w:left w:val="nil"/>
          <w:bottom w:val="nil"/>
          <w:right w:val="nil"/>
          <w:between w:val="nil"/>
        </w:pBdr>
        <w:wordWrap w:val="0"/>
        <w:autoSpaceDE w:val="0"/>
        <w:autoSpaceDN w:val="0"/>
        <w:ind w:leftChars="100" w:left="220" w:firstLineChars="200" w:firstLine="440"/>
        <w:rPr>
          <w:rFonts w:ascii="맑은 고딕" w:hAnsi="맑은 고딕"/>
          <w:bCs/>
        </w:rPr>
      </w:pPr>
      <w:r w:rsidRPr="00025D60">
        <w:rPr>
          <w:rFonts w:ascii="맑은 고딕" w:hAnsi="맑은 고딕" w:hint="eastAsia"/>
          <w:bCs/>
        </w:rPr>
        <w:t>주요 자율주행사들의</w:t>
      </w:r>
      <w:r w:rsidRPr="00025D60">
        <w:rPr>
          <w:rFonts w:ascii="맑은 고딕" w:hAnsi="맑은 고딕"/>
          <w:bCs/>
        </w:rPr>
        <w:t xml:space="preserve"> </w:t>
      </w:r>
      <w:r w:rsidRPr="00025D60">
        <w:rPr>
          <w:rFonts w:ascii="맑은 고딕" w:hAnsi="맑은 고딕" w:hint="eastAsia"/>
          <w:bCs/>
        </w:rPr>
        <w:t xml:space="preserve">정보 및 </w:t>
      </w:r>
      <w:r w:rsidRPr="00025D60">
        <w:rPr>
          <w:rFonts w:ascii="맑은 고딕" w:hAnsi="맑은 고딕"/>
          <w:bCs/>
        </w:rPr>
        <w:t xml:space="preserve">E2E </w:t>
      </w:r>
      <w:r w:rsidRPr="00025D60">
        <w:rPr>
          <w:rFonts w:ascii="맑은 고딕" w:hAnsi="맑은 고딕" w:hint="eastAsia"/>
          <w:bCs/>
        </w:rPr>
        <w:t>시스템에 대한 현황은 표</w:t>
      </w:r>
      <w:r w:rsidR="003A56B2" w:rsidRPr="00025D60">
        <w:rPr>
          <w:rFonts w:ascii="맑은 고딕" w:hAnsi="맑은 고딕" w:hint="eastAsia"/>
          <w:bCs/>
        </w:rPr>
        <w:t xml:space="preserve"> </w:t>
      </w:r>
      <w:r w:rsidR="003A56B2" w:rsidRPr="00025D60">
        <w:rPr>
          <w:rFonts w:ascii="맑은 고딕" w:hAnsi="맑은 고딕"/>
          <w:bCs/>
        </w:rPr>
        <w:t>1</w:t>
      </w:r>
      <w:r w:rsidR="003A56B2" w:rsidRPr="00025D60">
        <w:rPr>
          <w:rFonts w:ascii="맑은 고딕" w:hAnsi="맑은 고딕" w:hint="eastAsia"/>
          <w:bCs/>
        </w:rPr>
        <w:t>과</w:t>
      </w:r>
      <w:r w:rsidRPr="00025D60">
        <w:rPr>
          <w:rFonts w:ascii="맑은 고딕" w:hAnsi="맑은 고딕" w:hint="eastAsia"/>
          <w:bCs/>
        </w:rPr>
        <w:t xml:space="preserve"> 같다. </w:t>
      </w:r>
    </w:p>
    <w:tbl>
      <w:tblPr>
        <w:tblpPr w:leftFromText="142" w:rightFromText="142" w:vertAnchor="text" w:horzAnchor="margin" w:tblpXSpec="center" w:tblpY="230"/>
        <w:tblW w:w="9748" w:type="dxa"/>
        <w:tblLayout w:type="fixed"/>
        <w:tblCellMar>
          <w:top w:w="57" w:type="dxa"/>
          <w:left w:w="0" w:type="dxa"/>
          <w:right w:w="0" w:type="dxa"/>
        </w:tblCellMar>
        <w:tblLook w:val="04A0" w:firstRow="1" w:lastRow="0" w:firstColumn="1" w:lastColumn="0" w:noHBand="0" w:noVBand="1"/>
      </w:tblPr>
      <w:tblGrid>
        <w:gridCol w:w="1178"/>
        <w:gridCol w:w="1182"/>
        <w:gridCol w:w="739"/>
        <w:gridCol w:w="1773"/>
        <w:gridCol w:w="1646"/>
        <w:gridCol w:w="1457"/>
        <w:gridCol w:w="1773"/>
      </w:tblGrid>
      <w:tr w:rsidR="00397A1A" w:rsidRPr="00F02A16" w14:paraId="0E475863" w14:textId="77777777" w:rsidTr="00BC289D">
        <w:trPr>
          <w:trHeight w:val="5"/>
        </w:trPr>
        <w:tc>
          <w:tcPr>
            <w:tcW w:w="1178"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5252D8F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E2E 시스템</w:t>
            </w:r>
          </w:p>
          <w:p w14:paraId="4F5B864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공급업체</w:t>
            </w:r>
          </w:p>
        </w:tc>
        <w:tc>
          <w:tcPr>
            <w:tcW w:w="1182"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053C25B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회사 유형</w:t>
            </w:r>
          </w:p>
        </w:tc>
        <w:tc>
          <w:tcPr>
            <w:tcW w:w="739"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6F80C7D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E2E 단계</w:t>
            </w:r>
          </w:p>
        </w:tc>
        <w:tc>
          <w:tcPr>
            <w:tcW w:w="1773"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3A7F201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 xml:space="preserve">E2E 시스템 </w:t>
            </w:r>
            <w:r w:rsidRPr="00F02A16">
              <w:rPr>
                <w:rFonts w:ascii="맑은 고딕" w:hAnsi="맑은 고딕" w:cs="굴림"/>
                <w:color w:val="000000"/>
                <w:sz w:val="16"/>
                <w:szCs w:val="16"/>
              </w:rPr>
              <w:br/>
            </w:r>
            <w:r w:rsidRPr="00F02A16">
              <w:rPr>
                <w:rFonts w:ascii="맑은 고딕" w:hAnsi="맑은 고딕" w:cs="굴림" w:hint="eastAsia"/>
                <w:color w:val="000000"/>
                <w:sz w:val="16"/>
                <w:szCs w:val="16"/>
              </w:rPr>
              <w:t>아키텍처 솔루션</w:t>
            </w:r>
          </w:p>
        </w:tc>
        <w:tc>
          <w:tcPr>
            <w:tcW w:w="1646"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39FF6AA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E2E 시스템</w:t>
            </w:r>
          </w:p>
          <w:p w14:paraId="16AC318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출시 시기</w:t>
            </w:r>
          </w:p>
        </w:tc>
        <w:tc>
          <w:tcPr>
            <w:tcW w:w="1457"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66F5219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지능형 주행 칩 협력</w:t>
            </w:r>
          </w:p>
        </w:tc>
        <w:tc>
          <w:tcPr>
            <w:tcW w:w="1773"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0" w:type="dxa"/>
              <w:left w:w="0" w:type="dxa"/>
              <w:bottom w:w="0" w:type="dxa"/>
              <w:right w:w="0" w:type="dxa"/>
            </w:tcMar>
            <w:vAlign w:val="center"/>
            <w:hideMark/>
          </w:tcPr>
          <w:p w14:paraId="6515BED8"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양산 현황 및 대표 모델</w:t>
            </w:r>
          </w:p>
        </w:tc>
      </w:tr>
      <w:tr w:rsidR="00397A1A" w:rsidRPr="00F02A16" w14:paraId="5E2AFDC0" w14:textId="77777777" w:rsidTr="008C5A14">
        <w:trPr>
          <w:trHeight w:val="7"/>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216815D" w14:textId="7600989D"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b/>
                <w:bCs/>
                <w:color w:val="000000"/>
                <w:sz w:val="16"/>
                <w:szCs w:val="16"/>
              </w:rPr>
              <w:t>Momenta</w:t>
            </w:r>
            <w:r w:rsidR="00BC289D">
              <w:t xml:space="preserve"> </w:t>
            </w:r>
            <w:r w:rsidR="00BC289D">
              <w:rPr>
                <w:noProof/>
              </w:rPr>
              <w:drawing>
                <wp:inline distT="0" distB="0" distL="0" distR="0" wp14:anchorId="7A7C966C" wp14:editId="2B36F2D8">
                  <wp:extent cx="600075" cy="414374"/>
                  <wp:effectExtent l="0" t="0" r="0" b="5080"/>
                  <wp:docPr id="137550617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709" b="9268"/>
                          <a:stretch/>
                        </pic:blipFill>
                        <pic:spPr bwMode="auto">
                          <a:xfrm>
                            <a:off x="0" y="0"/>
                            <a:ext cx="605258" cy="4179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46DBDD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ADAS tier 1</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11931B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1단계</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E94BA9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DOOD</w:t>
            </w:r>
            <w:r w:rsidRPr="00F02A16">
              <w:rPr>
                <w:rFonts w:ascii="맑은 고딕" w:hAnsi="맑은 고딕" w:cs="굴림"/>
                <w:color w:val="000000"/>
                <w:sz w:val="16"/>
                <w:szCs w:val="16"/>
              </w:rPr>
              <w:t xml:space="preserve"> </w:t>
            </w:r>
            <w:r w:rsidRPr="00F02A16">
              <w:rPr>
                <w:rFonts w:ascii="맑은 고딕" w:hAnsi="맑은 고딕" w:cs="굴림" w:hint="eastAsia"/>
                <w:color w:val="000000"/>
                <w:sz w:val="16"/>
                <w:szCs w:val="16"/>
              </w:rPr>
              <w:t>+</w:t>
            </w:r>
            <w:r w:rsidRPr="00F02A16">
              <w:rPr>
                <w:rFonts w:ascii="맑은 고딕" w:hAnsi="맑은 고딕" w:cs="굴림"/>
                <w:color w:val="000000"/>
                <w:sz w:val="16"/>
                <w:szCs w:val="16"/>
              </w:rPr>
              <w:t xml:space="preserve"> </w:t>
            </w:r>
            <w:r w:rsidRPr="00F02A16">
              <w:rPr>
                <w:rFonts w:ascii="맑은 고딕" w:hAnsi="맑은 고딕" w:cs="굴림" w:hint="eastAsia"/>
                <w:color w:val="000000"/>
                <w:sz w:val="16"/>
                <w:szCs w:val="16"/>
              </w:rPr>
              <w:t>DOLD</w:t>
            </w:r>
            <w:r w:rsidRPr="00F02A16">
              <w:rPr>
                <w:rFonts w:ascii="맑은 고딕" w:hAnsi="맑은 고딕" w:cs="굴림"/>
                <w:color w:val="000000"/>
                <w:sz w:val="16"/>
                <w:szCs w:val="16"/>
              </w:rPr>
              <w:t xml:space="preserve"> </w:t>
            </w:r>
            <w:r w:rsidRPr="00F02A16">
              <w:rPr>
                <w:rFonts w:ascii="맑은 고딕" w:hAnsi="맑은 고딕" w:cs="굴림" w:hint="eastAsia"/>
                <w:color w:val="000000"/>
                <w:sz w:val="16"/>
                <w:szCs w:val="16"/>
              </w:rPr>
              <w:t>+ DLP</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AC79B9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2024.10.</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6A883B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Nvidia Thor</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9D1BC2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IM Motors 전체 라인업, GAC AION V</w:t>
            </w:r>
          </w:p>
        </w:tc>
      </w:tr>
      <w:tr w:rsidR="00397A1A" w:rsidRPr="00F02A16" w14:paraId="5CF78F4F" w14:textId="77777777" w:rsidTr="008C5A14">
        <w:trPr>
          <w:trHeight w:val="6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6EC00DA"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sidRPr="00F02A16">
              <w:rPr>
                <w:rFonts w:ascii="맑은 고딕" w:hAnsi="맑은 고딕" w:cs="굴림" w:hint="eastAsia"/>
                <w:b/>
                <w:bCs/>
                <w:color w:val="000000"/>
                <w:sz w:val="16"/>
                <w:szCs w:val="16"/>
              </w:rPr>
              <w:t>DeepRoute.ai</w:t>
            </w:r>
          </w:p>
          <w:p w14:paraId="32559EB2" w14:textId="2D249BBD"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Pr>
                <w:noProof/>
              </w:rPr>
              <w:drawing>
                <wp:inline distT="0" distB="0" distL="0" distR="0" wp14:anchorId="3011A6A7" wp14:editId="38F507BF">
                  <wp:extent cx="744855" cy="400050"/>
                  <wp:effectExtent l="0" t="0" r="0" b="0"/>
                  <wp:docPr id="1731594556" name="그림 2" descr="DeepRout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Route - YouTub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3018" b="23274"/>
                          <a:stretch/>
                        </pic:blipFill>
                        <pic:spPr bwMode="auto">
                          <a:xfrm>
                            <a:off x="0" y="0"/>
                            <a:ext cx="744855" cy="4000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9B5D46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ADAS tier 1+Robotaxi</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FA14C2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미공개</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9F44A5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V</w:t>
            </w:r>
            <w:r w:rsidRPr="00F02A16">
              <w:rPr>
                <w:rFonts w:ascii="맑은 고딕" w:hAnsi="맑은 고딕" w:cs="굴림"/>
                <w:color w:val="000000"/>
                <w:sz w:val="16"/>
                <w:szCs w:val="16"/>
              </w:rPr>
              <w:t>LA</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BD5C0E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2024.4.</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256461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Nvidia Thor</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2CAE67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WEY Blue Mountain</w:t>
            </w:r>
          </w:p>
        </w:tc>
      </w:tr>
      <w:tr w:rsidR="00397A1A" w:rsidRPr="00F02A16" w14:paraId="11727753" w14:textId="77777777" w:rsidTr="008C5A14">
        <w:trPr>
          <w:trHeight w:val="331"/>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4D57ABC"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sidRPr="00F02A16">
              <w:rPr>
                <w:rFonts w:ascii="맑은 고딕" w:hAnsi="맑은 고딕" w:cs="굴림" w:hint="eastAsia"/>
                <w:b/>
                <w:bCs/>
                <w:color w:val="000000"/>
                <w:sz w:val="16"/>
                <w:szCs w:val="16"/>
              </w:rPr>
              <w:t>Huawei</w:t>
            </w:r>
          </w:p>
          <w:p w14:paraId="2041B91F" w14:textId="7E347B3D"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Pr>
                <w:noProof/>
              </w:rPr>
              <w:drawing>
                <wp:inline distT="0" distB="0" distL="0" distR="0" wp14:anchorId="4AFEFAA8" wp14:editId="3A967436">
                  <wp:extent cx="381000" cy="387496"/>
                  <wp:effectExtent l="0" t="0" r="0" b="0"/>
                  <wp:docPr id="452787937"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718" cy="395346"/>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467919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ADAS tier 1/0.5</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6447F6B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2단계</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7D177B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color w:val="000000"/>
                <w:sz w:val="16"/>
                <w:szCs w:val="16"/>
              </w:rPr>
              <w:t>Full GOD + PDP</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9E9A2A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2024.4</w:t>
            </w:r>
            <w:r w:rsidRPr="00F02A16">
              <w:rPr>
                <w:rFonts w:ascii="맑은 고딕" w:hAnsi="맑은 고딕" w:cs="굴림"/>
                <w:color w:val="000000"/>
                <w:sz w:val="16"/>
                <w:szCs w:val="16"/>
              </w:rPr>
              <w:t>.</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310F8D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Nvidia Orin-X 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D264D5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Stelato, Luxeed, AITO 전체 라인업</w:t>
            </w:r>
          </w:p>
        </w:tc>
      </w:tr>
      <w:tr w:rsidR="00397A1A" w:rsidRPr="00F02A16" w14:paraId="205C083C" w14:textId="77777777" w:rsidTr="008C5A14">
        <w:trPr>
          <w:trHeight w:val="74"/>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1E7BAC57"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sidRPr="00F02A16">
              <w:rPr>
                <w:rFonts w:ascii="맑은 고딕" w:hAnsi="맑은 고딕" w:cs="굴림" w:hint="eastAsia"/>
                <w:b/>
                <w:bCs/>
                <w:color w:val="000000"/>
                <w:sz w:val="16"/>
                <w:szCs w:val="16"/>
              </w:rPr>
              <w:t>Horizon Robotics</w:t>
            </w:r>
          </w:p>
          <w:p w14:paraId="6F5867C4" w14:textId="51466D07"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Pr>
                <w:noProof/>
              </w:rPr>
              <w:drawing>
                <wp:inline distT="0" distB="0" distL="0" distR="0" wp14:anchorId="3F7AA835" wp14:editId="49541AD7">
                  <wp:extent cx="744855" cy="298450"/>
                  <wp:effectExtent l="0" t="0" r="0" b="6350"/>
                  <wp:docPr id="1133029519" name="그림 4" descr="Horizon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rizon Robotic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4855" cy="298450"/>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D91C86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칩 + 지능형 주행</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4CC12CF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2단계</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9E6157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인식 월드 모델</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AD2FA2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미공개</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AD3AEA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미공개</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5DFA8C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첫 양산 협력 모델은 2025년 3분기 인도 예정.</w:t>
            </w:r>
          </w:p>
        </w:tc>
      </w:tr>
      <w:tr w:rsidR="00397A1A" w:rsidRPr="00F02A16" w14:paraId="019AB96A" w14:textId="77777777" w:rsidTr="008C5A14">
        <w:trPr>
          <w:trHeight w:val="499"/>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05B4A32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sidRPr="00F02A16">
              <w:rPr>
                <w:rFonts w:ascii="맑은 고딕" w:hAnsi="맑은 고딕" w:cs="굴림" w:hint="eastAsia"/>
                <w:b/>
                <w:bCs/>
                <w:color w:val="000000"/>
                <w:sz w:val="16"/>
                <w:szCs w:val="16"/>
              </w:rPr>
              <w:t>Zhuoyu</w:t>
            </w:r>
          </w:p>
          <w:p w14:paraId="2CE14672"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sidRPr="00F02A16">
              <w:rPr>
                <w:rFonts w:ascii="맑은 고딕" w:hAnsi="맑은 고딕" w:cs="굴림" w:hint="eastAsia"/>
                <w:b/>
                <w:bCs/>
                <w:color w:val="000000"/>
                <w:sz w:val="16"/>
                <w:szCs w:val="16"/>
              </w:rPr>
              <w:t>Technology</w:t>
            </w:r>
          </w:p>
          <w:p w14:paraId="7DE45307" w14:textId="3E71B4E8"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color w:val="000000"/>
                <w:sz w:val="16"/>
                <w:szCs w:val="16"/>
              </w:rPr>
              <w:drawing>
                <wp:inline distT="0" distB="0" distL="0" distR="0" wp14:anchorId="2B3600B3" wp14:editId="285326F2">
                  <wp:extent cx="552450" cy="199692"/>
                  <wp:effectExtent l="0" t="0" r="0" b="0"/>
                  <wp:docPr id="15895656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5664" name=""/>
                          <pic:cNvPicPr/>
                        </pic:nvPicPr>
                        <pic:blipFill>
                          <a:blip r:embed="rId22"/>
                          <a:stretch>
                            <a:fillRect/>
                          </a:stretch>
                        </pic:blipFill>
                        <pic:spPr>
                          <a:xfrm>
                            <a:off x="0" y="0"/>
                            <a:ext cx="559679" cy="202305"/>
                          </a:xfrm>
                          <a:prstGeom prst="rect">
                            <a:avLst/>
                          </a:prstGeom>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B522C6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ADAS tier 1</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A7E44C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1단계)</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3922876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인식 모델</w:t>
            </w:r>
            <w:r w:rsidRPr="00F02A16">
              <w:rPr>
                <w:rFonts w:ascii="맑은 고딕" w:hAnsi="맑은 고딕" w:cs="굴림"/>
                <w:color w:val="000000"/>
                <w:sz w:val="16"/>
                <w:szCs w:val="16"/>
              </w:rPr>
              <w:t>,</w:t>
            </w:r>
            <w:r w:rsidRPr="00F02A16">
              <w:rPr>
                <w:rFonts w:ascii="맑은 고딕" w:hAnsi="맑은 고딕" w:cs="굴림" w:hint="eastAsia"/>
                <w:color w:val="000000"/>
                <w:sz w:val="16"/>
                <w:szCs w:val="16"/>
              </w:rPr>
              <w:t xml:space="preserve"> PnP</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7CB22C5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2024.11.</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5A5C44AC" w14:textId="452D9BCC"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Qualcomm(SA8650P)</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hideMark/>
          </w:tcPr>
          <w:p w14:paraId="20C35B8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BaqunYunhai</w:t>
            </w:r>
            <w:r w:rsidRPr="00F02A16">
              <w:rPr>
                <w:rFonts w:ascii="맑은 고딕" w:hAnsi="맑은 고딕" w:cs="굴림"/>
                <w:color w:val="000000"/>
                <w:sz w:val="16"/>
                <w:szCs w:val="16"/>
              </w:rPr>
              <w:t xml:space="preserve">, </w:t>
            </w:r>
            <w:r w:rsidRPr="00F02A16">
              <w:rPr>
                <w:rFonts w:ascii="맑은 고딕" w:hAnsi="맑은 고딕" w:cs="굴림" w:hint="eastAsia"/>
                <w:color w:val="000000"/>
                <w:sz w:val="16"/>
                <w:szCs w:val="16"/>
              </w:rPr>
              <w:t>1단계 E2E 해석 가능한 E2E(2025년 출시 예정)</w:t>
            </w:r>
          </w:p>
        </w:tc>
      </w:tr>
      <w:tr w:rsidR="00397A1A" w:rsidRPr="00F02A16" w14:paraId="1DC4BD16" w14:textId="77777777" w:rsidTr="008C5A14">
        <w:trPr>
          <w:trHeight w:val="261"/>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1632A56"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b/>
                <w:bCs/>
                <w:sz w:val="16"/>
                <w:szCs w:val="16"/>
              </w:rPr>
            </w:pPr>
            <w:r w:rsidRPr="00F02A16">
              <w:rPr>
                <w:rFonts w:ascii="맑은 고딕" w:hAnsi="맑은 고딕" w:hint="eastAsia"/>
                <w:b/>
                <w:bCs/>
                <w:sz w:val="16"/>
                <w:szCs w:val="16"/>
              </w:rPr>
              <w:t>Bosch</w:t>
            </w:r>
          </w:p>
          <w:p w14:paraId="27C7BE8C" w14:textId="6787A08B"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Pr>
                <w:noProof/>
              </w:rPr>
              <w:drawing>
                <wp:inline distT="0" distB="0" distL="0" distR="0" wp14:anchorId="1EB0728B" wp14:editId="794A57A8">
                  <wp:extent cx="571500" cy="321560"/>
                  <wp:effectExtent l="0" t="0" r="0" b="2540"/>
                  <wp:docPr id="1747223278" name="그림 6" descr="Bosch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sch Logo, symbol, meaning, history, PNG, bran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8" cy="324136"/>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4E5CCB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ADAS tier 1</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EEA5A6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F9A4D0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 xml:space="preserve">E2E 구현 아직 </w:t>
            </w:r>
            <w:r w:rsidRPr="00F02A16">
              <w:rPr>
                <w:rFonts w:ascii="맑은 고딕" w:hAnsi="맑은 고딕" w:cs="함초롬바탕" w:hint="eastAsia"/>
                <w:sz w:val="16"/>
                <w:szCs w:val="16"/>
              </w:rPr>
              <w:t>미달성</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D89416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5A014E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94E594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w:t>
            </w:r>
          </w:p>
        </w:tc>
      </w:tr>
      <w:tr w:rsidR="00397A1A" w:rsidRPr="00F02A16" w14:paraId="099ED14A" w14:textId="77777777" w:rsidTr="008C5A14">
        <w:trPr>
          <w:trHeight w:val="276"/>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B3198B6"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b/>
                <w:bCs/>
                <w:sz w:val="16"/>
                <w:szCs w:val="16"/>
              </w:rPr>
            </w:pPr>
            <w:r w:rsidRPr="00F02A16">
              <w:rPr>
                <w:rFonts w:ascii="맑은 고딕" w:hAnsi="맑은 고딕" w:hint="eastAsia"/>
                <w:b/>
                <w:bCs/>
                <w:sz w:val="16"/>
                <w:szCs w:val="16"/>
              </w:rPr>
              <w:t>Baidu</w:t>
            </w:r>
          </w:p>
          <w:p w14:paraId="1F96ADDD" w14:textId="0170E89E"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b/>
                <w:bCs/>
                <w:color w:val="000000"/>
                <w:sz w:val="16"/>
                <w:szCs w:val="16"/>
              </w:rPr>
            </w:pPr>
            <w:r>
              <w:rPr>
                <w:noProof/>
              </w:rPr>
              <w:drawing>
                <wp:inline distT="0" distB="0" distL="0" distR="0" wp14:anchorId="675A1F3C" wp14:editId="300D8EED">
                  <wp:extent cx="744855" cy="266700"/>
                  <wp:effectExtent l="0" t="0" r="0" b="0"/>
                  <wp:docPr id="1344620640" name="그림 7" descr="Download Baidu (Bǎidù) Logo in SVG Vector or PNG File Form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 Baidu (Bǎidù) Logo in SVG Vector or PNG File Format ..."/>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1100" b="25192"/>
                          <a:stretch/>
                        </pic:blipFill>
                        <pic:spPr bwMode="auto">
                          <a:xfrm>
                            <a:off x="0" y="0"/>
                            <a:ext cx="744855" cy="2667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298CBF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ADAS tier 1 +L4 robotaxi</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AD53338"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2</w:t>
            </w:r>
            <w:r w:rsidRPr="00F02A16">
              <w:rPr>
                <w:rFonts w:ascii="맑은 고딕" w:hAnsi="맑은 고딕" w:cs="함초롬바탕" w:hint="eastAsia"/>
                <w:sz w:val="16"/>
                <w:szCs w:val="16"/>
              </w:rPr>
              <w:t>단계</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01AD49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Apollo ADFM</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05B932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2024</w:t>
            </w:r>
            <w:r w:rsidRPr="00F02A16">
              <w:rPr>
                <w:rFonts w:ascii="맑은 고딕" w:hAnsi="맑은 고딕" w:cs="함초롬바탕" w:hint="eastAsia"/>
                <w:sz w:val="16"/>
                <w:szCs w:val="16"/>
              </w:rPr>
              <w:t xml:space="preserve">. </w:t>
            </w:r>
            <w:r w:rsidRPr="00F02A16">
              <w:rPr>
                <w:rFonts w:ascii="맑은 고딕" w:hAnsi="맑은 고딕" w:hint="eastAsia"/>
                <w:sz w:val="16"/>
                <w:szCs w:val="16"/>
              </w:rPr>
              <w:t>5</w:t>
            </w:r>
            <w:r w:rsidRPr="00F02A16">
              <w:rPr>
                <w:rFonts w:ascii="맑은 고딕" w:hAnsi="맑은 고딕" w:cs="함초롬바탕" w:hint="eastAsia"/>
                <w:sz w:val="16"/>
                <w:szCs w:val="16"/>
              </w:rPr>
              <w:t>.</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42A272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 xml:space="preserve">Nvidia Orin-X </w:t>
            </w:r>
            <w:r w:rsidRPr="00F02A16">
              <w:rPr>
                <w:rFonts w:ascii="맑은 고딕" w:hAnsi="맑은 고딕" w:cs="함초롬바탕" w:hint="eastAsia"/>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02BC12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Jiyue</w:t>
            </w:r>
            <w:r w:rsidRPr="00F02A16">
              <w:rPr>
                <w:rFonts w:ascii="맑은 고딕" w:hAnsi="맑은 고딕" w:cs="함초롬바탕" w:hint="eastAsia"/>
                <w:sz w:val="16"/>
                <w:szCs w:val="16"/>
              </w:rPr>
              <w:t>의 모든 모델</w:t>
            </w:r>
          </w:p>
        </w:tc>
      </w:tr>
      <w:tr w:rsidR="00397A1A" w:rsidRPr="00F02A16" w14:paraId="68187633" w14:textId="77777777" w:rsidTr="008C5A14">
        <w:trPr>
          <w:trHeight w:val="499"/>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1237FC7"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맑은 고딕" w:hint="eastAsia"/>
                <w:sz w:val="16"/>
                <w:szCs w:val="16"/>
              </w:rPr>
              <w:t>SenseAuto</w:t>
            </w:r>
          </w:p>
          <w:p w14:paraId="2CCFB39D" w14:textId="386EEE7E"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Pr>
                <w:noProof/>
              </w:rPr>
              <w:drawing>
                <wp:inline distT="0" distB="0" distL="0" distR="0" wp14:anchorId="4F58AB88" wp14:editId="35E284C5">
                  <wp:extent cx="600075" cy="253229"/>
                  <wp:effectExtent l="0" t="0" r="0" b="0"/>
                  <wp:docPr id="1318589096" name="그림 8" descr="SenseAuto - Intelligent Vehicl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seAuto - Intelligent Vehicle Platfor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952" cy="254865"/>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72A5C9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ADAS tier 1</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F2DC19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1</w:t>
            </w:r>
            <w:r w:rsidRPr="00F02A16">
              <w:rPr>
                <w:rFonts w:ascii="맑은 고딕" w:hAnsi="맑은 고딕" w:cs="함초롬바탕" w:hint="eastAsia"/>
                <w:sz w:val="16"/>
                <w:szCs w:val="16"/>
              </w:rPr>
              <w:t>단계</w:t>
            </w:r>
          </w:p>
        </w:tc>
        <w:tc>
          <w:tcPr>
            <w:tcW w:w="1773" w:type="dxa"/>
            <w:tcBorders>
              <w:top w:val="single" w:sz="2" w:space="0" w:color="000000"/>
              <w:left w:val="single" w:sz="2" w:space="0" w:color="000000"/>
              <w:bottom w:val="single" w:sz="4" w:space="0" w:color="auto"/>
              <w:right w:val="single" w:sz="2" w:space="0" w:color="000000"/>
            </w:tcBorders>
            <w:tcMar>
              <w:top w:w="0" w:type="dxa"/>
              <w:left w:w="0" w:type="dxa"/>
              <w:bottom w:w="0" w:type="dxa"/>
              <w:right w:w="0" w:type="dxa"/>
            </w:tcMar>
            <w:vAlign w:val="center"/>
          </w:tcPr>
          <w:p w14:paraId="49680642" w14:textId="77777777" w:rsidR="00397A1A" w:rsidRPr="00F02A16" w:rsidRDefault="00397A1A" w:rsidP="008C5A14">
            <w:pPr>
              <w:pStyle w:val="af6"/>
              <w:wordWrap/>
              <w:spacing w:after="0" w:line="240" w:lineRule="auto"/>
              <w:ind w:left="0" w:firstLine="0"/>
              <w:jc w:val="center"/>
              <w:rPr>
                <w:rFonts w:ascii="맑은 고딕" w:eastAsia="맑은 고딕" w:hAnsi="맑은 고딕" w:cs="함초롬바탕"/>
                <w:sz w:val="16"/>
                <w:szCs w:val="16"/>
              </w:rPr>
            </w:pPr>
            <w:r w:rsidRPr="00F02A16">
              <w:rPr>
                <w:rFonts w:ascii="맑은 고딕" w:eastAsia="맑은 고딕" w:hAnsi="맑은 고딕" w:hint="eastAsia"/>
                <w:sz w:val="16"/>
                <w:szCs w:val="16"/>
              </w:rPr>
              <w:t>UniAD</w:t>
            </w:r>
            <w:r w:rsidRPr="00F02A16">
              <w:rPr>
                <w:rFonts w:ascii="맑은 고딕" w:eastAsia="맑은 고딕" w:hAnsi="맑은 고딕"/>
                <w:sz w:val="16"/>
                <w:szCs w:val="16"/>
              </w:rPr>
              <w:t xml:space="preserve">, </w:t>
            </w:r>
            <w:r w:rsidRPr="00F02A16">
              <w:rPr>
                <w:rFonts w:ascii="맑은 고딕" w:eastAsia="맑은 고딕" w:hAnsi="맑은 고딕" w:hint="eastAsia"/>
                <w:sz w:val="16"/>
                <w:szCs w:val="16"/>
              </w:rPr>
              <w:t>DriveAGI</w:t>
            </w:r>
            <w:r w:rsidRPr="00F02A16">
              <w:rPr>
                <w:rFonts w:ascii="맑은 고딕" w:eastAsia="맑은 고딕" w:hAnsi="맑은 고딕"/>
                <w:sz w:val="16"/>
                <w:szCs w:val="16"/>
              </w:rPr>
              <w:t xml:space="preserve">, </w:t>
            </w:r>
            <w:r w:rsidRPr="00F02A16">
              <w:rPr>
                <w:rFonts w:ascii="맑은 고딕" w:hAnsi="맑은 고딕" w:hint="eastAsia"/>
                <w:sz w:val="16"/>
                <w:szCs w:val="16"/>
              </w:rPr>
              <w:t>DiFSD</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6C4F48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맑은 고딕" w:hint="eastAsia"/>
                <w:sz w:val="16"/>
                <w:szCs w:val="16"/>
              </w:rPr>
              <w:t>UniAD</w:t>
            </w:r>
            <w:r w:rsidRPr="00F02A16">
              <w:rPr>
                <w:rFonts w:ascii="맑은 고딕" w:hAnsi="맑은 고딕"/>
                <w:sz w:val="16"/>
                <w:szCs w:val="16"/>
              </w:rPr>
              <w:t>(</w:t>
            </w:r>
            <w:r w:rsidRPr="00F02A16">
              <w:rPr>
                <w:rFonts w:ascii="맑은 고딕" w:hAnsi="맑은 고딕" w:hint="eastAsia"/>
                <w:sz w:val="16"/>
                <w:szCs w:val="16"/>
              </w:rPr>
              <w:t>2022</w:t>
            </w:r>
            <w:r w:rsidRPr="00F02A16">
              <w:rPr>
                <w:rFonts w:ascii="맑은 고딕" w:hAnsi="맑은 고딕"/>
                <w:sz w:val="16"/>
                <w:szCs w:val="16"/>
              </w:rPr>
              <w:t>)</w:t>
            </w:r>
            <w:r w:rsidRPr="00F02A16">
              <w:rPr>
                <w:rFonts w:ascii="맑은 고딕" w:hAnsi="맑은 고딕" w:hint="eastAsia"/>
                <w:sz w:val="16"/>
                <w:szCs w:val="16"/>
              </w:rPr>
              <w:t>,</w:t>
            </w:r>
            <w:r w:rsidRPr="00F02A16">
              <w:rPr>
                <w:rFonts w:ascii="맑은 고딕" w:hAnsi="맑은 고딕"/>
                <w:sz w:val="16"/>
                <w:szCs w:val="16"/>
              </w:rPr>
              <w:t xml:space="preserve"> </w:t>
            </w:r>
            <w:r w:rsidRPr="00F02A16">
              <w:rPr>
                <w:rFonts w:ascii="맑은 고딕" w:hAnsi="맑은 고딕"/>
                <w:sz w:val="16"/>
                <w:szCs w:val="16"/>
              </w:rPr>
              <w:br/>
            </w:r>
            <w:r w:rsidRPr="00F02A16">
              <w:rPr>
                <w:rFonts w:ascii="맑은 고딕" w:hAnsi="맑은 고딕" w:hint="eastAsia"/>
                <w:sz w:val="16"/>
                <w:szCs w:val="16"/>
              </w:rPr>
              <w:t>D</w:t>
            </w:r>
            <w:r w:rsidRPr="00F02A16">
              <w:rPr>
                <w:rFonts w:ascii="맑은 고딕" w:hAnsi="맑은 고딕"/>
                <w:sz w:val="16"/>
                <w:szCs w:val="16"/>
              </w:rPr>
              <w:t>rive AGI(2024)</w:t>
            </w:r>
            <w:r w:rsidRPr="00F02A16">
              <w:rPr>
                <w:rFonts w:ascii="맑은 고딕" w:hAnsi="맑은 고딕" w:hint="eastAsia"/>
                <w:sz w:val="16"/>
                <w:szCs w:val="16"/>
              </w:rPr>
              <w:t>.</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CE4F39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 xml:space="preserve">Nvidia Orin </w:t>
            </w:r>
            <w:r w:rsidRPr="00F02A16">
              <w:rPr>
                <w:rFonts w:ascii="맑은 고딕" w:hAnsi="맑은 고딕" w:cs="함초롬바탕" w:hint="eastAsia"/>
                <w:sz w:val="16"/>
                <w:szCs w:val="16"/>
              </w:rPr>
              <w:t xml:space="preserve">및 </w:t>
            </w:r>
            <w:r w:rsidRPr="00F02A16">
              <w:rPr>
                <w:rFonts w:ascii="맑은 고딕" w:hAnsi="맑은 고딕" w:hint="eastAsia"/>
                <w:sz w:val="16"/>
                <w:szCs w:val="16"/>
              </w:rPr>
              <w:t>Thor</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661FC4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함초롬바탕" w:hint="eastAsia"/>
                <w:sz w:val="16"/>
                <w:szCs w:val="16"/>
              </w:rPr>
              <w:t>미공개</w:t>
            </w:r>
          </w:p>
        </w:tc>
      </w:tr>
      <w:tr w:rsidR="00397A1A" w:rsidRPr="00F02A16" w14:paraId="0C240094"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55AA521" w14:textId="0FF5A05D" w:rsidR="00397A1A"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맑은 고딕" w:hint="eastAsia"/>
                <w:sz w:val="16"/>
                <w:szCs w:val="16"/>
              </w:rPr>
              <w:t>Q</w:t>
            </w:r>
            <w:r w:rsidR="00BC289D" w:rsidRPr="00F02A16">
              <w:rPr>
                <w:rFonts w:ascii="맑은 고딕" w:hAnsi="맑은 고딕"/>
                <w:sz w:val="16"/>
                <w:szCs w:val="16"/>
              </w:rPr>
              <w:t>c</w:t>
            </w:r>
            <w:r w:rsidRPr="00F02A16">
              <w:rPr>
                <w:rFonts w:ascii="맑은 고딕" w:hAnsi="맑은 고딕" w:hint="eastAsia"/>
                <w:sz w:val="16"/>
                <w:szCs w:val="16"/>
              </w:rPr>
              <w:t>raft</w:t>
            </w:r>
          </w:p>
          <w:p w14:paraId="0D7B8222" w14:textId="2A7B25C5"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Pr>
                <w:noProof/>
              </w:rPr>
              <w:drawing>
                <wp:inline distT="0" distB="0" distL="0" distR="0" wp14:anchorId="3DAD8E43" wp14:editId="0EC226B8">
                  <wp:extent cx="744855" cy="257175"/>
                  <wp:effectExtent l="0" t="0" r="0" b="9525"/>
                  <wp:docPr id="1363864136" name="그림 9" descr="What is &quot;Driven-by-QCraft&quot;? Beginning with the 3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quot;Driven-by-QCraft&quot;? Beginning with the 3rd ..."/>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9412" b="36061"/>
                          <a:stretch/>
                        </pic:blipFill>
                        <pic:spPr bwMode="auto">
                          <a:xfrm>
                            <a:off x="0" y="0"/>
                            <a:ext cx="744855" cy="257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63C12A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hint="eastAsia"/>
                <w:sz w:val="16"/>
                <w:szCs w:val="16"/>
              </w:rPr>
              <w:t>ADAS tier 1</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9A3F19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4" w:space="0" w:color="auto"/>
              <w:left w:val="single" w:sz="2" w:space="0" w:color="000000"/>
              <w:bottom w:val="single" w:sz="4" w:space="0" w:color="auto"/>
              <w:right w:val="single" w:sz="2" w:space="0" w:color="000000"/>
            </w:tcBorders>
            <w:tcMar>
              <w:top w:w="0" w:type="dxa"/>
              <w:left w:w="0" w:type="dxa"/>
              <w:bottom w:w="0" w:type="dxa"/>
              <w:right w:w="0" w:type="dxa"/>
            </w:tcMar>
            <w:vAlign w:val="center"/>
          </w:tcPr>
          <w:p w14:paraId="01775FA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B9C8B6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F9D38E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D9BC6B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r>
      <w:tr w:rsidR="00397A1A" w:rsidRPr="00F02A16" w14:paraId="3045CE7C"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A2DCEB0"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lastRenderedPageBreak/>
              <w:t>Wayve</w:t>
            </w:r>
          </w:p>
          <w:p w14:paraId="5C36DEFE" w14:textId="66DDD4B0"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sz w:val="16"/>
                <w:szCs w:val="16"/>
              </w:rPr>
            </w:pPr>
            <w:r>
              <w:rPr>
                <w:noProof/>
              </w:rPr>
              <w:drawing>
                <wp:inline distT="0" distB="0" distL="0" distR="0" wp14:anchorId="6FD3C1C0" wp14:editId="31907AC2">
                  <wp:extent cx="609600" cy="257175"/>
                  <wp:effectExtent l="0" t="0" r="0" b="9525"/>
                  <wp:docPr id="1408766510" name="그림 10" descr="Free Wayve Logo Vector Download | Logo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ree Wayve Logo Vector Download | Logowik"/>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230" t="25568" r="7929" b="28409"/>
                          <a:stretch/>
                        </pic:blipFill>
                        <pic:spPr bwMode="auto">
                          <a:xfrm>
                            <a:off x="0" y="0"/>
                            <a:ext cx="609600" cy="257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0159D1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Arial" w:cs="Arial"/>
                <w:color w:val="1B1C1D"/>
                <w:kern w:val="24"/>
                <w:sz w:val="16"/>
                <w:szCs w:val="16"/>
              </w:rPr>
              <w:t>자율주행 스타트업</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837C3D6"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p>
        </w:tc>
        <w:tc>
          <w:tcPr>
            <w:tcW w:w="1773" w:type="dxa"/>
            <w:tcBorders>
              <w:top w:val="single" w:sz="4" w:space="0" w:color="auto"/>
              <w:left w:val="single" w:sz="2" w:space="0" w:color="000000"/>
              <w:bottom w:val="single" w:sz="4" w:space="0" w:color="auto"/>
              <w:right w:val="single" w:sz="2" w:space="0" w:color="000000"/>
            </w:tcBorders>
            <w:tcMar>
              <w:top w:w="0" w:type="dxa"/>
              <w:left w:w="0" w:type="dxa"/>
              <w:bottom w:w="0" w:type="dxa"/>
              <w:right w:w="0" w:type="dxa"/>
            </w:tcMar>
            <w:vAlign w:val="center"/>
          </w:tcPr>
          <w:p w14:paraId="2E60ABB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w:t>
            </w:r>
            <w:r w:rsidRPr="00F02A16">
              <w:rPr>
                <w:rFonts w:ascii="맑은 고딕" w:hAnsi="맑은 고딕" w:cs="굴림"/>
                <w:color w:val="000000"/>
                <w:sz w:val="16"/>
                <w:szCs w:val="16"/>
              </w:rPr>
              <w:t>mbodied AI + GAIA-1 + LINGO-2</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DA8E73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G</w:t>
            </w:r>
            <w:r w:rsidRPr="00F02A16">
              <w:rPr>
                <w:rFonts w:ascii="맑은 고딕" w:hAnsi="맑은 고딕" w:cs="굴림"/>
                <w:color w:val="000000"/>
                <w:sz w:val="16"/>
                <w:szCs w:val="16"/>
              </w:rPr>
              <w:t>AIA(2023.6.),</w:t>
            </w:r>
          </w:p>
          <w:p w14:paraId="63BC2C3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L</w:t>
            </w:r>
            <w:r w:rsidRPr="00F02A16">
              <w:rPr>
                <w:rFonts w:ascii="맑은 고딕" w:hAnsi="맑은 고딕" w:cs="굴림"/>
                <w:color w:val="000000"/>
                <w:sz w:val="16"/>
                <w:szCs w:val="16"/>
              </w:rPr>
              <w:t>INGO-2(2024.4.)</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4F8E2A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B1C85C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r>
      <w:tr w:rsidR="00397A1A" w:rsidRPr="00F02A16" w14:paraId="2536A6A7" w14:textId="77777777" w:rsidTr="008C5A14">
        <w:trPr>
          <w:trHeight w:val="779"/>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1A977F0"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GigaStudio</w:t>
            </w:r>
          </w:p>
          <w:p w14:paraId="010F29B1" w14:textId="0D6B165F"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sz w:val="16"/>
                <w:szCs w:val="16"/>
              </w:rPr>
            </w:pPr>
            <w:r w:rsidRPr="00BC289D">
              <w:rPr>
                <w:rFonts w:ascii="맑은 고딕" w:hAnsi="맑은 고딕" w:cs="굴림" w:hint="eastAsia"/>
                <w:color w:val="FF0000"/>
                <w:sz w:val="16"/>
                <w:szCs w:val="16"/>
              </w:rPr>
              <w:t>(로고추가)</w:t>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DBF191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맑은 고딕" w:cs="Arial" w:hint="eastAsia"/>
                <w:color w:val="1B1C1D"/>
                <w:kern w:val="24"/>
                <w:sz w:val="16"/>
                <w:szCs w:val="16"/>
              </w:rPr>
              <w:t xml:space="preserve">AI </w:t>
            </w:r>
            <w:r w:rsidRPr="00F02A16">
              <w:rPr>
                <w:rFonts w:ascii="맑은 고딕" w:hAnsi="Arial" w:cs="Arial"/>
                <w:color w:val="1B1C1D"/>
                <w:kern w:val="24"/>
                <w:sz w:val="16"/>
                <w:szCs w:val="16"/>
              </w:rPr>
              <w:t>파운데이션 모델 스타트업</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73213C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p>
        </w:tc>
        <w:tc>
          <w:tcPr>
            <w:tcW w:w="1773" w:type="dxa"/>
            <w:tcBorders>
              <w:top w:val="single" w:sz="4" w:space="0" w:color="auto"/>
              <w:left w:val="single" w:sz="2" w:space="0" w:color="000000"/>
              <w:bottom w:val="single" w:sz="4" w:space="0" w:color="auto"/>
              <w:right w:val="single" w:sz="2" w:space="0" w:color="000000"/>
            </w:tcBorders>
            <w:tcMar>
              <w:top w:w="0" w:type="dxa"/>
              <w:left w:w="0" w:type="dxa"/>
              <w:bottom w:w="0" w:type="dxa"/>
              <w:right w:w="0" w:type="dxa"/>
            </w:tcMar>
            <w:vAlign w:val="center"/>
          </w:tcPr>
          <w:p w14:paraId="072E3DE6"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w:t>
            </w:r>
            <w:r w:rsidRPr="00F02A16">
              <w:rPr>
                <w:rFonts w:ascii="맑은 고딕" w:hAnsi="맑은 고딕" w:cs="굴림"/>
                <w:color w:val="000000"/>
                <w:sz w:val="16"/>
                <w:szCs w:val="16"/>
              </w:rPr>
              <w:t>riveDreamer</w:t>
            </w:r>
            <w:r w:rsidRPr="00F02A16">
              <w:rPr>
                <w:rFonts w:ascii="맑은 고딕" w:hAnsi="맑은 고딕" w:cs="굴림" w:hint="eastAsia"/>
                <w:color w:val="000000"/>
                <w:sz w:val="16"/>
                <w:szCs w:val="16"/>
              </w:rPr>
              <w:t>,</w:t>
            </w:r>
          </w:p>
          <w:p w14:paraId="14094A4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w:t>
            </w:r>
            <w:r w:rsidRPr="00F02A16">
              <w:rPr>
                <w:rFonts w:ascii="맑은 고딕" w:hAnsi="맑은 고딕" w:cs="굴림"/>
                <w:color w:val="000000"/>
                <w:sz w:val="16"/>
                <w:szCs w:val="16"/>
              </w:rPr>
              <w:t>riveDreamer-2,</w:t>
            </w:r>
          </w:p>
          <w:p w14:paraId="4373D96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w:t>
            </w:r>
            <w:r w:rsidRPr="00F02A16">
              <w:rPr>
                <w:rFonts w:ascii="맑은 고딕" w:hAnsi="맑은 고딕" w:cs="굴림"/>
                <w:color w:val="000000"/>
                <w:sz w:val="16"/>
                <w:szCs w:val="16"/>
              </w:rPr>
              <w:t>riveDreamer4D</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E67A95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w:t>
            </w:r>
            <w:r w:rsidRPr="00F02A16">
              <w:rPr>
                <w:rFonts w:ascii="맑은 고딕" w:hAnsi="맑은 고딕" w:cs="굴림"/>
                <w:color w:val="000000"/>
                <w:sz w:val="16"/>
                <w:szCs w:val="16"/>
              </w:rPr>
              <w:t>riveDreamer(2023.9.), DriveDreamer4D(2024.10.)</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9D9656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413C34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r>
      <w:tr w:rsidR="00397A1A" w:rsidRPr="00F02A16" w14:paraId="2239E65C"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66D3AC3"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Waymo</w:t>
            </w:r>
          </w:p>
          <w:p w14:paraId="3CA408D2" w14:textId="634925ED"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sz w:val="16"/>
                <w:szCs w:val="16"/>
              </w:rPr>
            </w:pPr>
            <w:r w:rsidRPr="00BC289D">
              <w:rPr>
                <w:rFonts w:ascii="맑은 고딕" w:hAnsi="맑은 고딕"/>
                <w:sz w:val="16"/>
                <w:szCs w:val="16"/>
              </w:rPr>
              <w:drawing>
                <wp:inline distT="0" distB="0" distL="0" distR="0" wp14:anchorId="0840EAD0" wp14:editId="660CC71B">
                  <wp:extent cx="371475" cy="317322"/>
                  <wp:effectExtent l="0" t="0" r="0" b="6985"/>
                  <wp:docPr id="196934965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49659" name=""/>
                          <pic:cNvPicPr/>
                        </pic:nvPicPr>
                        <pic:blipFill>
                          <a:blip r:embed="rId28"/>
                          <a:stretch>
                            <a:fillRect/>
                          </a:stretch>
                        </pic:blipFill>
                        <pic:spPr>
                          <a:xfrm>
                            <a:off x="0" y="0"/>
                            <a:ext cx="377970" cy="322870"/>
                          </a:xfrm>
                          <a:prstGeom prst="rect">
                            <a:avLst/>
                          </a:prstGeom>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BF323F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맑은 고딕" w:cs="Arial" w:hint="eastAsia"/>
                <w:color w:val="1B1C1D"/>
                <w:kern w:val="24"/>
                <w:sz w:val="16"/>
                <w:szCs w:val="16"/>
              </w:rPr>
              <w:t>Robotaxi</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9B6FBF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Arial" w:cs="Arial"/>
                <w:color w:val="1B1C1D"/>
                <w:kern w:val="24"/>
                <w:sz w:val="16"/>
                <w:szCs w:val="16"/>
              </w:rPr>
              <w:t>미공개</w:t>
            </w:r>
          </w:p>
        </w:tc>
        <w:tc>
          <w:tcPr>
            <w:tcW w:w="1773" w:type="dxa"/>
            <w:tcBorders>
              <w:top w:val="single" w:sz="4" w:space="0" w:color="auto"/>
              <w:left w:val="single" w:sz="2" w:space="0" w:color="000000"/>
              <w:bottom w:val="single" w:sz="4" w:space="0" w:color="auto"/>
              <w:right w:val="single" w:sz="2" w:space="0" w:color="000000"/>
            </w:tcBorders>
            <w:tcMar>
              <w:top w:w="0" w:type="dxa"/>
              <w:left w:w="0" w:type="dxa"/>
              <w:bottom w:w="0" w:type="dxa"/>
              <w:right w:w="0" w:type="dxa"/>
            </w:tcMar>
            <w:vAlign w:val="center"/>
          </w:tcPr>
          <w:p w14:paraId="3BEC1E4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w:t>
            </w:r>
            <w:r w:rsidRPr="00F02A16">
              <w:rPr>
                <w:rFonts w:ascii="맑은 고딕" w:hAnsi="맑은 고딕" w:cs="굴림"/>
                <w:color w:val="000000"/>
                <w:sz w:val="16"/>
                <w:szCs w:val="16"/>
              </w:rPr>
              <w:t>MMA</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C5329F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w:t>
            </w:r>
            <w:r w:rsidRPr="00F02A16">
              <w:rPr>
                <w:rFonts w:ascii="맑은 고딕" w:hAnsi="맑은 고딕" w:cs="굴림"/>
                <w:color w:val="000000"/>
                <w:sz w:val="16"/>
                <w:szCs w:val="16"/>
              </w:rPr>
              <w:t>024.11.</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D7DD93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00245B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r>
      <w:tr w:rsidR="00397A1A" w:rsidRPr="00F02A16" w14:paraId="4C077B0D"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74903AA"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Nvidia</w:t>
            </w:r>
          </w:p>
          <w:p w14:paraId="22471F94" w14:textId="766DA079"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sz w:val="16"/>
                <w:szCs w:val="16"/>
              </w:rPr>
            </w:pPr>
            <w:r>
              <w:rPr>
                <w:noProof/>
              </w:rPr>
              <w:drawing>
                <wp:inline distT="0" distB="0" distL="0" distR="0" wp14:anchorId="1D25D66D" wp14:editId="01AEFF9A">
                  <wp:extent cx="744855" cy="209550"/>
                  <wp:effectExtent l="0" t="0" r="0" b="0"/>
                  <wp:docPr id="1546701118" name="그림 13" descr="NVID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VIDIA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5806" b="36061"/>
                          <a:stretch/>
                        </pic:blipFill>
                        <pic:spPr bwMode="auto">
                          <a:xfrm>
                            <a:off x="0" y="0"/>
                            <a:ext cx="744855" cy="2095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D93478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sz w:val="16"/>
                <w:szCs w:val="16"/>
              </w:rPr>
            </w:pPr>
            <w:r w:rsidRPr="00F02A16">
              <w:rPr>
                <w:rFonts w:ascii="맑은 고딕" w:hAnsi="Arial" w:cs="Arial"/>
                <w:color w:val="1B1C1D"/>
                <w:kern w:val="24"/>
                <w:sz w:val="16"/>
                <w:szCs w:val="16"/>
              </w:rPr>
              <w:t>칩</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62C134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w:t>
            </w:r>
            <w:r w:rsidRPr="00F02A16">
              <w:rPr>
                <w:rFonts w:ascii="맑은 고딕" w:hAnsi="Arial" w:cs="Arial"/>
                <w:color w:val="1B1C1D"/>
                <w:kern w:val="24"/>
                <w:sz w:val="16"/>
                <w:szCs w:val="16"/>
              </w:rPr>
              <w:t>단계</w:t>
            </w:r>
          </w:p>
        </w:tc>
        <w:tc>
          <w:tcPr>
            <w:tcW w:w="1773" w:type="dxa"/>
            <w:tcBorders>
              <w:top w:val="single" w:sz="4" w:space="0" w:color="auto"/>
              <w:left w:val="single" w:sz="2" w:space="0" w:color="000000"/>
              <w:bottom w:val="single" w:sz="4" w:space="0" w:color="auto"/>
              <w:right w:val="single" w:sz="2" w:space="0" w:color="000000"/>
            </w:tcBorders>
            <w:tcMar>
              <w:top w:w="0" w:type="dxa"/>
              <w:left w:w="0" w:type="dxa"/>
              <w:bottom w:w="0" w:type="dxa"/>
              <w:right w:w="0" w:type="dxa"/>
            </w:tcMar>
            <w:vAlign w:val="center"/>
          </w:tcPr>
          <w:p w14:paraId="53EC9A0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H</w:t>
            </w:r>
            <w:r w:rsidRPr="00F02A16">
              <w:rPr>
                <w:rFonts w:ascii="맑은 고딕" w:hAnsi="맑은 고딕" w:cs="굴림"/>
                <w:color w:val="000000"/>
                <w:sz w:val="16"/>
                <w:szCs w:val="16"/>
              </w:rPr>
              <w:t>ydra-MDP</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6DEF05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2</w:t>
            </w:r>
            <w:r w:rsidRPr="00F02A16">
              <w:rPr>
                <w:rFonts w:ascii="맑은 고딕" w:hAnsi="맑은 고딕" w:cs="굴림"/>
                <w:color w:val="000000"/>
                <w:sz w:val="16"/>
                <w:szCs w:val="16"/>
              </w:rPr>
              <w:t>024.6.</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1B6161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17B2356"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r>
      <w:tr w:rsidR="00397A1A" w:rsidRPr="00F02A16" w14:paraId="67F0071C"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EA4DBDF"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Xpeng Motors</w:t>
            </w:r>
          </w:p>
          <w:p w14:paraId="56086F46" w14:textId="700E580E"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39D321DB" wp14:editId="33DB5DEC">
                  <wp:extent cx="704850" cy="163106"/>
                  <wp:effectExtent l="0" t="0" r="0" b="8890"/>
                  <wp:docPr id="1466737549" name="그림 14" descr="Free Xpeng Motors Logo Vector Download | Logow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Xpeng Motors Logo Vector Download | Logowik"/>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451" t="36790" r="8721" b="37969"/>
                          <a:stretch/>
                        </pic:blipFill>
                        <pic:spPr bwMode="auto">
                          <a:xfrm>
                            <a:off x="0" y="0"/>
                            <a:ext cx="739789" cy="1711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CA1AA3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맑은 고딕" w:hAnsi="Arial" w:cs="Arial"/>
                <w:color w:val="1B1C1D"/>
                <w:kern w:val="24"/>
                <w:sz w:val="16"/>
                <w:szCs w:val="16"/>
              </w:rPr>
              <w:t>자체 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10B0AD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맑은 고딕" w:hAnsi="맑은 고딕" w:cs="Arial" w:hint="eastAsia"/>
                <w:color w:val="1B1C1D"/>
                <w:kern w:val="24"/>
                <w:sz w:val="16"/>
                <w:szCs w:val="16"/>
              </w:rPr>
              <w:t>2</w:t>
            </w:r>
            <w:r w:rsidRPr="00F02A16">
              <w:rPr>
                <w:rFonts w:ascii="맑은 고딕"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1FACC42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X</w:t>
            </w:r>
            <w:r w:rsidRPr="00F02A16">
              <w:rPr>
                <w:rFonts w:ascii="맑은 고딕" w:hAnsi="맑은 고딕" w:cs="굴림"/>
                <w:color w:val="000000"/>
                <w:sz w:val="16"/>
                <w:szCs w:val="16"/>
              </w:rPr>
              <w:t>Net, XPlanner, Xbrain</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1EE26B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2024</w:t>
            </w:r>
            <w:r w:rsidRPr="00F02A16">
              <w:rPr>
                <w:rFonts w:ascii="맑은 고딕" w:hAnsi="Arial" w:cs="Arial"/>
                <w:color w:val="1B1C1D"/>
                <w:kern w:val="24"/>
                <w:sz w:val="16"/>
                <w:szCs w:val="16"/>
              </w:rPr>
              <w:t xml:space="preserve">년 </w:t>
            </w:r>
            <w:r w:rsidRPr="00F02A16">
              <w:rPr>
                <w:rFonts w:ascii="맑은 고딕" w:hAnsi="맑은 고딕" w:cs="Arial" w:hint="eastAsia"/>
                <w:color w:val="1B1C1D"/>
                <w:kern w:val="24"/>
                <w:sz w:val="16"/>
                <w:szCs w:val="16"/>
              </w:rPr>
              <w:t>5</w:t>
            </w:r>
            <w:r w:rsidRPr="00F02A16">
              <w:rPr>
                <w:rFonts w:ascii="맑은 고딕" w:hAnsi="Arial" w:cs="Arial"/>
                <w:color w:val="1B1C1D"/>
                <w:kern w:val="24"/>
                <w:sz w:val="16"/>
                <w:szCs w:val="16"/>
              </w:rPr>
              <w:t>월</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851482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Nvidia Orin-X </w:t>
            </w:r>
            <w:r w:rsidRPr="00F02A16">
              <w:rPr>
                <w:rFonts w:ascii="맑은 고딕" w:hAnsi="Arial" w:cs="Arial"/>
                <w:color w:val="1B1C1D"/>
                <w:kern w:val="24"/>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14A3C1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Xpeng Motors </w:t>
            </w:r>
            <w:r w:rsidRPr="00F02A16">
              <w:rPr>
                <w:rFonts w:ascii="맑은 고딕" w:hAnsi="Arial" w:cs="Arial"/>
                <w:color w:val="1B1C1D"/>
                <w:kern w:val="24"/>
                <w:sz w:val="16"/>
                <w:szCs w:val="16"/>
              </w:rPr>
              <w:t>전체 모델</w:t>
            </w:r>
          </w:p>
        </w:tc>
      </w:tr>
      <w:tr w:rsidR="00397A1A" w:rsidRPr="00F02A16" w14:paraId="5BC90EA2"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0F4C7CB"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Li Auto</w:t>
            </w:r>
          </w:p>
          <w:p w14:paraId="7E4DA552" w14:textId="1C1C89F0"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BC289D">
              <w:rPr>
                <w:rFonts w:ascii="맑은 고딕" w:hAnsi="맑은 고딕" w:cs="Arial"/>
                <w:b/>
                <w:bCs/>
                <w:color w:val="1B1C1D"/>
                <w:kern w:val="24"/>
                <w:sz w:val="16"/>
                <w:szCs w:val="16"/>
              </w:rPr>
              <w:drawing>
                <wp:inline distT="0" distB="0" distL="0" distR="0" wp14:anchorId="0DE46A46" wp14:editId="14699126">
                  <wp:extent cx="695325" cy="131596"/>
                  <wp:effectExtent l="0" t="0" r="0" b="1905"/>
                  <wp:docPr id="41415552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55526" name=""/>
                          <pic:cNvPicPr/>
                        </pic:nvPicPr>
                        <pic:blipFill>
                          <a:blip r:embed="rId31"/>
                          <a:stretch>
                            <a:fillRect/>
                          </a:stretch>
                        </pic:blipFill>
                        <pic:spPr>
                          <a:xfrm>
                            <a:off x="0" y="0"/>
                            <a:ext cx="698822" cy="132258"/>
                          </a:xfrm>
                          <a:prstGeom prst="rect">
                            <a:avLst/>
                          </a:prstGeom>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3CC271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맑은 고딕" w:hAnsi="Arial" w:cs="Arial"/>
                <w:color w:val="1B1C1D"/>
                <w:kern w:val="24"/>
                <w:sz w:val="16"/>
                <w:szCs w:val="16"/>
              </w:rPr>
              <w:t>자체 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A03566C"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맑은 고딕" w:hAnsi="맑은 고딕" w:cs="Arial" w:hint="eastAsia"/>
                <w:color w:val="1B1C1D"/>
                <w:kern w:val="24"/>
                <w:sz w:val="16"/>
                <w:szCs w:val="16"/>
              </w:rPr>
              <w:t>1</w:t>
            </w:r>
            <w:r w:rsidRPr="00F02A16">
              <w:rPr>
                <w:rFonts w:ascii="맑은 고딕"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7D173D4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color w:val="000000"/>
                <w:sz w:val="16"/>
                <w:szCs w:val="16"/>
              </w:rPr>
              <w:t>E2E + VLM</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F95E68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2024</w:t>
            </w:r>
            <w:r w:rsidRPr="00F02A16">
              <w:rPr>
                <w:rFonts w:ascii="맑은 고딕" w:hAnsi="Arial" w:cs="Arial"/>
                <w:color w:val="1B1C1D"/>
                <w:kern w:val="24"/>
                <w:sz w:val="16"/>
                <w:szCs w:val="16"/>
              </w:rPr>
              <w:t xml:space="preserve">년 </w:t>
            </w:r>
            <w:r w:rsidRPr="00F02A16">
              <w:rPr>
                <w:rFonts w:ascii="맑은 고딕" w:hAnsi="맑은 고딕" w:cs="Arial" w:hint="eastAsia"/>
                <w:color w:val="1B1C1D"/>
                <w:kern w:val="24"/>
                <w:sz w:val="16"/>
                <w:szCs w:val="16"/>
              </w:rPr>
              <w:t>7</w:t>
            </w:r>
            <w:r w:rsidRPr="00F02A16">
              <w:rPr>
                <w:rFonts w:ascii="맑은 고딕" w:hAnsi="Arial" w:cs="Arial"/>
                <w:color w:val="1B1C1D"/>
                <w:kern w:val="24"/>
                <w:sz w:val="16"/>
                <w:szCs w:val="16"/>
              </w:rPr>
              <w:t>월 첫 출시</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4B9323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Nvidia Orin-X </w:t>
            </w:r>
            <w:r w:rsidRPr="00F02A16">
              <w:rPr>
                <w:rFonts w:ascii="맑은 고딕" w:hAnsi="Arial" w:cs="Arial"/>
                <w:color w:val="1B1C1D"/>
                <w:kern w:val="24"/>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FC74C5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Li Auto </w:t>
            </w:r>
            <w:r w:rsidRPr="00F02A16">
              <w:rPr>
                <w:rFonts w:ascii="맑은 고딕" w:hAnsi="Arial" w:cs="Arial"/>
                <w:color w:val="1B1C1D"/>
                <w:kern w:val="24"/>
                <w:sz w:val="16"/>
                <w:szCs w:val="16"/>
              </w:rPr>
              <w:t>전체 모델</w:t>
            </w:r>
          </w:p>
        </w:tc>
      </w:tr>
      <w:tr w:rsidR="00397A1A" w:rsidRPr="00F02A16" w14:paraId="53655A23"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D2B2653"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Tesla</w:t>
            </w:r>
          </w:p>
          <w:p w14:paraId="4B4332F2" w14:textId="560B7610"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741100DC" wp14:editId="1AD9E2B8">
                  <wp:extent cx="638175" cy="168657"/>
                  <wp:effectExtent l="0" t="0" r="0" b="3175"/>
                  <wp:docPr id="1393616992" name="그림 16" descr="Font-Tesla-logo - IDEAS For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nt-Tesla-logo - IDEAS For U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3909" cy="170172"/>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C063C7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맑은 고딕" w:hAnsi="Arial" w:cs="Arial"/>
                <w:color w:val="1B1C1D"/>
                <w:kern w:val="24"/>
                <w:sz w:val="16"/>
                <w:szCs w:val="16"/>
              </w:rPr>
              <w:t>자체 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6497C5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맑은 고딕" w:hAnsi="맑은 고딕" w:cs="Arial" w:hint="eastAsia"/>
                <w:color w:val="1B1C1D"/>
                <w:kern w:val="24"/>
                <w:sz w:val="16"/>
                <w:szCs w:val="16"/>
              </w:rPr>
              <w:t>1</w:t>
            </w:r>
            <w:r w:rsidRPr="00F02A16">
              <w:rPr>
                <w:rFonts w:ascii="맑은 고딕" w:hAnsi="Arial" w:cs="Arial"/>
                <w:color w:val="1B1C1D"/>
                <w:kern w:val="24"/>
                <w:sz w:val="16"/>
                <w:szCs w:val="16"/>
              </w:rPr>
              <w:t>단</w:t>
            </w:r>
            <w:r w:rsidRPr="00F02A16">
              <w:rPr>
                <w:rFonts w:ascii="맑은 고딕" w:hAnsi="Arial" w:cs="Arial" w:hint="eastAsia"/>
                <w:color w:val="1B1C1D"/>
                <w:kern w:val="24"/>
                <w:sz w:val="16"/>
                <w:szCs w:val="16"/>
              </w:rPr>
              <w:t>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0C32EAF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B</w:t>
            </w:r>
            <w:r w:rsidRPr="00F02A16">
              <w:rPr>
                <w:rFonts w:ascii="맑은 고딕" w:hAnsi="맑은 고딕" w:cs="굴림"/>
                <w:color w:val="000000"/>
                <w:sz w:val="16"/>
                <w:szCs w:val="16"/>
              </w:rPr>
              <w:t>EV + Transformer</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86DFBA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2024</w:t>
            </w:r>
            <w:r w:rsidRPr="00F02A16">
              <w:rPr>
                <w:rFonts w:ascii="맑은 고딕" w:hAnsi="Arial" w:cs="Arial"/>
                <w:color w:val="1B1C1D"/>
                <w:kern w:val="24"/>
                <w:sz w:val="16"/>
                <w:szCs w:val="16"/>
              </w:rPr>
              <w:t>년 초</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E5AEB7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Arial" w:cs="Arial"/>
                <w:color w:val="1B1C1D"/>
                <w:kern w:val="24"/>
                <w:sz w:val="16"/>
                <w:szCs w:val="16"/>
              </w:rPr>
              <w:t xml:space="preserve">자체 개발 </w:t>
            </w:r>
            <w:r w:rsidRPr="00F02A16">
              <w:rPr>
                <w:rFonts w:ascii="맑은 고딕" w:hAnsi="맑은 고딕" w:cs="Arial" w:hint="eastAsia"/>
                <w:color w:val="1B1C1D"/>
                <w:kern w:val="24"/>
                <w:sz w:val="16"/>
                <w:szCs w:val="16"/>
              </w:rPr>
              <w:t xml:space="preserve">FSD </w:t>
            </w:r>
            <w:r w:rsidRPr="00F02A16">
              <w:rPr>
                <w:rFonts w:ascii="맑은 고딕" w:hAnsi="Arial" w:cs="Arial"/>
                <w:color w:val="1B1C1D"/>
                <w:kern w:val="24"/>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106F80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Model Y/Model 3 </w:t>
            </w:r>
            <w:r w:rsidRPr="00F02A16">
              <w:rPr>
                <w:rFonts w:ascii="맑은 고딕" w:hAnsi="Arial" w:cs="Arial"/>
                <w:color w:val="1B1C1D"/>
                <w:kern w:val="24"/>
                <w:sz w:val="16"/>
                <w:szCs w:val="16"/>
              </w:rPr>
              <w:t>등</w:t>
            </w:r>
          </w:p>
        </w:tc>
      </w:tr>
      <w:tr w:rsidR="00397A1A" w:rsidRPr="00F02A16" w14:paraId="6ADB0E1F"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B942140"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Zeekr</w:t>
            </w:r>
          </w:p>
          <w:p w14:paraId="723FE2C1" w14:textId="308D1B23"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47039D2F" wp14:editId="50605641">
                  <wp:extent cx="685800" cy="173058"/>
                  <wp:effectExtent l="0" t="0" r="0" b="0"/>
                  <wp:docPr id="4707913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9528" cy="173999"/>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7EAF17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맑은 고딕" w:hAnsi="Arial" w:cs="Arial"/>
                <w:color w:val="1B1C1D"/>
                <w:kern w:val="24"/>
                <w:sz w:val="16"/>
                <w:szCs w:val="16"/>
              </w:rPr>
              <w:t>자체 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B3F072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맑은 고딕" w:hAnsi="맑은 고딕" w:cs="Arial" w:hint="eastAsia"/>
                <w:color w:val="1B1C1D"/>
                <w:kern w:val="24"/>
                <w:sz w:val="16"/>
                <w:szCs w:val="16"/>
              </w:rPr>
              <w:t>2</w:t>
            </w:r>
            <w:r w:rsidRPr="00F02A16">
              <w:rPr>
                <w:rFonts w:ascii="맑은 고딕"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2C0131B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S</w:t>
            </w:r>
            <w:r w:rsidRPr="00F02A16">
              <w:rPr>
                <w:rFonts w:ascii="맑은 고딕" w:hAnsi="맑은 고딕" w:cs="굴림"/>
                <w:color w:val="000000"/>
                <w:sz w:val="16"/>
                <w:szCs w:val="16"/>
              </w:rPr>
              <w:t>CM + IPM, E2E plus</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4DDF4B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2024</w:t>
            </w:r>
            <w:r w:rsidRPr="00F02A16">
              <w:rPr>
                <w:rFonts w:ascii="맑은 고딕" w:hAnsi="Arial" w:cs="Arial"/>
                <w:color w:val="1B1C1D"/>
                <w:kern w:val="24"/>
                <w:sz w:val="16"/>
                <w:szCs w:val="16"/>
              </w:rPr>
              <w:t xml:space="preserve">년 </w:t>
            </w:r>
            <w:r w:rsidRPr="00F02A16">
              <w:rPr>
                <w:rFonts w:ascii="맑은 고딕" w:hAnsi="맑은 고딕" w:cs="Arial" w:hint="eastAsia"/>
                <w:color w:val="1B1C1D"/>
                <w:kern w:val="24"/>
                <w:sz w:val="16"/>
                <w:szCs w:val="16"/>
              </w:rPr>
              <w:t>8</w:t>
            </w:r>
            <w:r w:rsidRPr="00F02A16">
              <w:rPr>
                <w:rFonts w:ascii="맑은 고딕" w:hAnsi="Arial" w:cs="Arial"/>
                <w:color w:val="1B1C1D"/>
                <w:kern w:val="24"/>
                <w:sz w:val="16"/>
                <w:szCs w:val="16"/>
              </w:rPr>
              <w:t>월</w:t>
            </w:r>
            <w:r w:rsidRPr="00F02A16">
              <w:rPr>
                <w:rFonts w:ascii="맑은 고딕" w:hAnsi="맑은 고딕" w:cs="Arial" w:hint="eastAsia"/>
                <w:color w:val="1B1C1D"/>
                <w:kern w:val="24"/>
                <w:sz w:val="16"/>
                <w:szCs w:val="16"/>
              </w:rPr>
              <w:t>: 2</w:t>
            </w:r>
            <w:r w:rsidRPr="00F02A16">
              <w:rPr>
                <w:rFonts w:ascii="맑은 고딕" w:hAnsi="Arial" w:cs="Arial"/>
                <w:color w:val="1B1C1D"/>
                <w:kern w:val="24"/>
                <w:sz w:val="16"/>
                <w:szCs w:val="16"/>
              </w:rPr>
              <w:t xml:space="preserve">단계 </w:t>
            </w:r>
            <w:r w:rsidRPr="00F02A16">
              <w:rPr>
                <w:rFonts w:ascii="맑은 고딕" w:hAnsi="맑은 고딕" w:cs="Arial" w:hint="eastAsia"/>
                <w:color w:val="1B1C1D"/>
                <w:kern w:val="24"/>
                <w:sz w:val="16"/>
                <w:szCs w:val="16"/>
              </w:rPr>
              <w:t>E2E; 2024</w:t>
            </w:r>
            <w:r w:rsidRPr="00F02A16">
              <w:rPr>
                <w:rFonts w:ascii="맑은 고딕" w:hAnsi="Arial" w:cs="Arial"/>
                <w:color w:val="1B1C1D"/>
                <w:kern w:val="24"/>
                <w:sz w:val="16"/>
                <w:szCs w:val="16"/>
              </w:rPr>
              <w:t xml:space="preserve">년 </w:t>
            </w:r>
            <w:r w:rsidRPr="00F02A16">
              <w:rPr>
                <w:rFonts w:ascii="맑은 고딕" w:hAnsi="맑은 고딕" w:cs="Arial" w:hint="eastAsia"/>
                <w:color w:val="1B1C1D"/>
                <w:kern w:val="24"/>
                <w:sz w:val="16"/>
                <w:szCs w:val="16"/>
              </w:rPr>
              <w:t>11</w:t>
            </w:r>
            <w:r w:rsidRPr="00F02A16">
              <w:rPr>
                <w:rFonts w:ascii="맑은 고딕" w:hAnsi="Arial" w:cs="Arial"/>
                <w:color w:val="1B1C1D"/>
                <w:kern w:val="24"/>
                <w:sz w:val="16"/>
                <w:szCs w:val="16"/>
              </w:rPr>
              <w:t>월</w:t>
            </w:r>
            <w:r w:rsidRPr="00F02A16">
              <w:rPr>
                <w:rFonts w:ascii="맑은 고딕" w:hAnsi="맑은 고딕" w:cs="Arial" w:hint="eastAsia"/>
                <w:color w:val="1B1C1D"/>
                <w:kern w:val="24"/>
                <w:sz w:val="16"/>
                <w:szCs w:val="16"/>
              </w:rPr>
              <w:t>: E2E 플러스</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2017D74"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Nvidia Orin-X </w:t>
            </w:r>
            <w:r w:rsidRPr="00F02A16">
              <w:rPr>
                <w:rFonts w:ascii="맑은 고딕" w:hAnsi="Arial" w:cs="Arial"/>
                <w:color w:val="1B1C1D"/>
                <w:kern w:val="24"/>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E36795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Zeekr </w:t>
            </w:r>
            <w:r w:rsidRPr="00F02A16">
              <w:rPr>
                <w:rFonts w:ascii="맑은 고딕" w:hAnsi="Arial" w:cs="Arial"/>
                <w:color w:val="1B1C1D"/>
                <w:kern w:val="24"/>
                <w:sz w:val="16"/>
                <w:szCs w:val="16"/>
              </w:rPr>
              <w:t>전체 모델</w:t>
            </w:r>
          </w:p>
        </w:tc>
      </w:tr>
      <w:tr w:rsidR="00397A1A" w:rsidRPr="00F02A16" w14:paraId="1493119C"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831CDFB" w14:textId="77777777" w:rsidR="00397A1A" w:rsidRDefault="00397A1A"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F02A16">
              <w:rPr>
                <w:rFonts w:ascii="맑은 고딕" w:hAnsi="맑은 고딕" w:cs="Arial" w:hint="eastAsia"/>
                <w:b/>
                <w:bCs/>
                <w:color w:val="1B1C1D"/>
                <w:kern w:val="24"/>
                <w:sz w:val="16"/>
                <w:szCs w:val="16"/>
              </w:rPr>
              <w:t>Xiaomi Auto</w:t>
            </w:r>
          </w:p>
          <w:p w14:paraId="70B9A894" w14:textId="749A81C3"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3CF8488F" wp14:editId="1B52BE6F">
                  <wp:extent cx="552450" cy="310370"/>
                  <wp:effectExtent l="0" t="0" r="0" b="0"/>
                  <wp:docPr id="1526937774" name="그림 18" descr="Xiaomi SU7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iaomi SU7 Log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868" cy="315099"/>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D85369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맑은 고딕" w:hAnsi="Arial" w:cs="Arial"/>
                <w:color w:val="1B1C1D"/>
                <w:kern w:val="24"/>
                <w:sz w:val="16"/>
                <w:szCs w:val="16"/>
              </w:rPr>
              <w:t>자체 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A8B3BC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맑은 고딕" w:hAnsi="맑은 고딕" w:cs="Arial" w:hint="eastAsia"/>
                <w:color w:val="1B1C1D"/>
                <w:kern w:val="24"/>
                <w:sz w:val="16"/>
                <w:szCs w:val="16"/>
              </w:rPr>
              <w:t>2</w:t>
            </w:r>
            <w:r w:rsidRPr="00F02A16">
              <w:rPr>
                <w:rFonts w:ascii="맑은 고딕"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6A823396"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E</w:t>
            </w:r>
            <w:r w:rsidRPr="00F02A16">
              <w:rPr>
                <w:rFonts w:ascii="맑은 고딕" w:hAnsi="맑은 고딕" w:cs="굴림"/>
                <w:color w:val="000000"/>
                <w:sz w:val="16"/>
                <w:szCs w:val="16"/>
              </w:rPr>
              <w:t>2E + VLM</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001F4F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2024</w:t>
            </w:r>
            <w:r w:rsidRPr="00F02A16">
              <w:rPr>
                <w:rFonts w:ascii="맑은 고딕" w:hAnsi="Arial" w:cs="Arial"/>
                <w:color w:val="1B1C1D"/>
                <w:kern w:val="24"/>
                <w:sz w:val="16"/>
                <w:szCs w:val="16"/>
              </w:rPr>
              <w:t xml:space="preserve">년 </w:t>
            </w:r>
            <w:r w:rsidRPr="00F02A16">
              <w:rPr>
                <w:rFonts w:ascii="맑은 고딕" w:hAnsi="맑은 고딕" w:cs="Arial" w:hint="eastAsia"/>
                <w:color w:val="1B1C1D"/>
                <w:kern w:val="24"/>
                <w:sz w:val="16"/>
                <w:szCs w:val="16"/>
              </w:rPr>
              <w:t>11</w:t>
            </w:r>
            <w:r w:rsidRPr="00F02A16">
              <w:rPr>
                <w:rFonts w:ascii="맑은 고딕" w:hAnsi="Arial" w:cs="Arial"/>
                <w:color w:val="1B1C1D"/>
                <w:kern w:val="24"/>
                <w:sz w:val="16"/>
                <w:szCs w:val="16"/>
              </w:rPr>
              <w:t>월</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61F3153"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Nvidia Orin-X </w:t>
            </w:r>
            <w:r w:rsidRPr="00F02A16">
              <w:rPr>
                <w:rFonts w:ascii="맑은 고딕" w:hAnsi="Arial" w:cs="Arial"/>
                <w:color w:val="1B1C1D"/>
                <w:kern w:val="24"/>
                <w:sz w:val="16"/>
                <w:szCs w:val="16"/>
              </w:rPr>
              <w:t>칩</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5B3FA3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Arial" w:hint="eastAsia"/>
                <w:color w:val="1B1C1D"/>
                <w:kern w:val="24"/>
                <w:sz w:val="16"/>
                <w:szCs w:val="16"/>
              </w:rPr>
              <w:t xml:space="preserve">Xiaomi SU7 Pro, Xiaomi SU7 Max </w:t>
            </w:r>
            <w:r w:rsidRPr="00F02A16">
              <w:rPr>
                <w:rFonts w:ascii="맑은 고딕" w:hAnsi="Arial" w:cs="Arial"/>
                <w:color w:val="1B1C1D"/>
                <w:kern w:val="24"/>
                <w:sz w:val="16"/>
                <w:szCs w:val="16"/>
              </w:rPr>
              <w:t xml:space="preserve">및 </w:t>
            </w:r>
            <w:r w:rsidRPr="00F02A16">
              <w:rPr>
                <w:rFonts w:ascii="맑은 고딕" w:hAnsi="맑은 고딕" w:cs="Arial" w:hint="eastAsia"/>
                <w:color w:val="1B1C1D"/>
                <w:kern w:val="24"/>
                <w:sz w:val="16"/>
                <w:szCs w:val="16"/>
              </w:rPr>
              <w:t>Xiaomi SU7 Ultra</w:t>
            </w:r>
          </w:p>
        </w:tc>
      </w:tr>
      <w:tr w:rsidR="00397A1A" w:rsidRPr="00F02A16" w14:paraId="2A8B01FD"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A20A396" w14:textId="77777777" w:rsidR="00397A1A" w:rsidRDefault="00397A1A" w:rsidP="008C5A14">
            <w:pPr>
              <w:widowControl w:val="0"/>
              <w:wordWrap w:val="0"/>
              <w:autoSpaceDE w:val="0"/>
              <w:autoSpaceDN w:val="0"/>
              <w:spacing w:after="0"/>
              <w:ind w:left="0" w:firstLine="0"/>
              <w:jc w:val="center"/>
              <w:textAlignment w:val="baseline"/>
              <w:rPr>
                <w:rFonts w:ascii="Google Sans Text" w:hAnsi="Google Sans Text" w:cs="Arial"/>
                <w:b/>
                <w:bCs/>
                <w:color w:val="1B1C1D"/>
                <w:kern w:val="24"/>
                <w:sz w:val="16"/>
                <w:szCs w:val="16"/>
              </w:rPr>
            </w:pPr>
            <w:r w:rsidRPr="00F02A16">
              <w:rPr>
                <w:rFonts w:ascii="Google Sans Text" w:hAnsi="Google Sans Text" w:cs="Arial"/>
                <w:b/>
                <w:bCs/>
                <w:color w:val="1B1C1D"/>
                <w:kern w:val="24"/>
                <w:sz w:val="16"/>
                <w:szCs w:val="16"/>
              </w:rPr>
              <w:t>NIO</w:t>
            </w:r>
          </w:p>
          <w:p w14:paraId="69174A70" w14:textId="4F8F8C8F"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3B047FEE" wp14:editId="45AD102F">
                  <wp:extent cx="609600" cy="227106"/>
                  <wp:effectExtent l="0" t="0" r="0" b="1905"/>
                  <wp:docPr id="369832887"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4037" cy="228759"/>
                          </a:xfrm>
                          <a:prstGeom prst="rect">
                            <a:avLst/>
                          </a:prstGeom>
                          <a:noFill/>
                          <a:ln>
                            <a:noFill/>
                          </a:ln>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D8F907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Google Sans Text" w:hAnsi="Arial" w:cs="Arial"/>
                <w:color w:val="1B1C1D"/>
                <w:kern w:val="24"/>
                <w:sz w:val="16"/>
                <w:szCs w:val="16"/>
              </w:rPr>
              <w:t>자체</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7A50C2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21D00A7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52F1A7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2024</w:t>
            </w:r>
            <w:r w:rsidRPr="00F02A16">
              <w:rPr>
                <w:rFonts w:ascii="Google Sans Text" w:hAnsi="Arial" w:cs="Arial"/>
                <w:color w:val="1B1C1D"/>
                <w:kern w:val="24"/>
                <w:sz w:val="16"/>
                <w:szCs w:val="16"/>
              </w:rPr>
              <w:t>년</w:t>
            </w:r>
            <w:r w:rsidRPr="00F02A16">
              <w:rPr>
                <w:rFonts w:ascii="Google Sans Text" w:hAnsi="Arial" w:cs="Arial"/>
                <w:color w:val="1B1C1D"/>
                <w:kern w:val="24"/>
                <w:sz w:val="16"/>
                <w:szCs w:val="16"/>
              </w:rPr>
              <w:t xml:space="preserve"> </w:t>
            </w:r>
            <w:r w:rsidRPr="00F02A16">
              <w:rPr>
                <w:rFonts w:ascii="Google Sans Text" w:hAnsi="Google Sans Text" w:cs="Arial"/>
                <w:color w:val="1B1C1D"/>
                <w:kern w:val="24"/>
                <w:sz w:val="16"/>
                <w:szCs w:val="16"/>
              </w:rPr>
              <w:t>7</w:t>
            </w:r>
            <w:r w:rsidRPr="00F02A16">
              <w:rPr>
                <w:rFonts w:ascii="Google Sans Text" w:hAnsi="Arial" w:cs="Arial"/>
                <w:color w:val="1B1C1D"/>
                <w:kern w:val="24"/>
                <w:sz w:val="16"/>
                <w:szCs w:val="16"/>
              </w:rPr>
              <w:t>월</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B179595"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Arial" w:cs="Arial"/>
                <w:color w:val="1B1C1D"/>
                <w:kern w:val="24"/>
                <w:sz w:val="16"/>
                <w:szCs w:val="16"/>
              </w:rPr>
              <w:t>자체</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개발</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칩</w:t>
            </w:r>
            <w:r w:rsidRPr="00F02A16">
              <w:rPr>
                <w:rFonts w:ascii="Google Sans Text" w:hAnsi="Arial" w:cs="Arial"/>
                <w:color w:val="1B1C1D"/>
                <w:kern w:val="24"/>
                <w:sz w:val="16"/>
                <w:szCs w:val="16"/>
              </w:rPr>
              <w:t xml:space="preserve"> </w:t>
            </w:r>
            <w:r w:rsidRPr="00F02A16">
              <w:rPr>
                <w:rFonts w:ascii="Google Sans Text" w:hAnsi="Google Sans Text" w:cs="Arial"/>
                <w:color w:val="1B1C1D"/>
                <w:kern w:val="24"/>
                <w:sz w:val="16"/>
                <w:szCs w:val="16"/>
              </w:rPr>
              <w:t xml:space="preserve">Shenji NX9031 </w:t>
            </w:r>
            <w:r w:rsidRPr="00F02A16">
              <w:rPr>
                <w:rFonts w:ascii="Google Sans Text" w:hAnsi="Arial" w:cs="Arial"/>
                <w:color w:val="1B1C1D"/>
                <w:kern w:val="24"/>
                <w:sz w:val="16"/>
                <w:szCs w:val="16"/>
              </w:rPr>
              <w:t>기반</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12D2581D"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 xml:space="preserve">NIO </w:t>
            </w:r>
            <w:r w:rsidRPr="00F02A16">
              <w:rPr>
                <w:rFonts w:ascii="Google Sans Text" w:hAnsi="Arial" w:cs="Arial"/>
                <w:color w:val="1B1C1D"/>
                <w:kern w:val="24"/>
                <w:sz w:val="16"/>
                <w:szCs w:val="16"/>
              </w:rPr>
              <w:t>전체</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모델</w:t>
            </w:r>
          </w:p>
        </w:tc>
      </w:tr>
      <w:tr w:rsidR="00397A1A" w:rsidRPr="00F02A16" w14:paraId="2B1995C5"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A0EABFE" w14:textId="77777777" w:rsidR="00397A1A" w:rsidRDefault="00397A1A" w:rsidP="008C5A14">
            <w:pPr>
              <w:widowControl w:val="0"/>
              <w:wordWrap w:val="0"/>
              <w:autoSpaceDE w:val="0"/>
              <w:autoSpaceDN w:val="0"/>
              <w:spacing w:after="0"/>
              <w:ind w:left="0" w:firstLine="0"/>
              <w:jc w:val="center"/>
              <w:textAlignment w:val="baseline"/>
              <w:rPr>
                <w:rFonts w:ascii="Google Sans Text" w:hAnsi="Google Sans Text" w:cs="Arial"/>
                <w:b/>
                <w:bCs/>
                <w:color w:val="1B1C1D"/>
                <w:kern w:val="24"/>
                <w:sz w:val="16"/>
                <w:szCs w:val="16"/>
              </w:rPr>
            </w:pPr>
            <w:r w:rsidRPr="00F02A16">
              <w:rPr>
                <w:rFonts w:ascii="Google Sans Text" w:hAnsi="Google Sans Text" w:cs="Arial"/>
                <w:b/>
                <w:bCs/>
                <w:color w:val="1B1C1D"/>
                <w:kern w:val="24"/>
                <w:sz w:val="16"/>
                <w:szCs w:val="16"/>
              </w:rPr>
              <w:t>Changan</w:t>
            </w:r>
          </w:p>
          <w:p w14:paraId="31D81C41" w14:textId="2426965E"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Pr>
                <w:noProof/>
              </w:rPr>
              <w:drawing>
                <wp:inline distT="0" distB="0" distL="0" distR="0" wp14:anchorId="5CEEDAC2" wp14:editId="63F46C02">
                  <wp:extent cx="657225" cy="319368"/>
                  <wp:effectExtent l="0" t="0" r="0" b="5080"/>
                  <wp:docPr id="1038127682" name="그림 21" descr="Changan Auto Logo &amp; Brand Assets (SVG, PNG and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hangan Auto Logo &amp; Brand Assets (SVG, PNG and vector ..."/>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4298" b="27109"/>
                          <a:stretch/>
                        </pic:blipFill>
                        <pic:spPr bwMode="auto">
                          <a:xfrm>
                            <a:off x="0" y="0"/>
                            <a:ext cx="659903" cy="3206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AC0BF2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Google Sans Text" w:hAnsi="Arial" w:cs="Arial"/>
                <w:color w:val="1B1C1D"/>
                <w:kern w:val="24"/>
                <w:sz w:val="16"/>
                <w:szCs w:val="16"/>
              </w:rPr>
              <w:t>자체</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F73322F" w14:textId="01BECBD0"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Google Sans Text" w:hAnsi="Google Sans Text" w:cs="Arial"/>
                <w:color w:val="1B1C1D"/>
                <w:kern w:val="24"/>
                <w:sz w:val="16"/>
                <w:szCs w:val="16"/>
              </w:rPr>
              <w:t>2</w:t>
            </w:r>
            <w:r w:rsidRPr="00F02A16">
              <w:rPr>
                <w:rFonts w:ascii="Google Sans Text"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6159132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color w:val="000000"/>
                <w:sz w:val="16"/>
                <w:szCs w:val="16"/>
              </w:rPr>
              <w:t>BEV + LLM + GoT</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141D14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2024</w:t>
            </w:r>
            <w:r w:rsidRPr="00F02A16">
              <w:rPr>
                <w:rFonts w:ascii="Google Sans Text" w:hAnsi="Arial" w:cs="Arial"/>
                <w:color w:val="1B1C1D"/>
                <w:kern w:val="24"/>
                <w:sz w:val="16"/>
                <w:szCs w:val="16"/>
              </w:rPr>
              <w:t>년</w:t>
            </w:r>
            <w:r w:rsidRPr="00F02A16">
              <w:rPr>
                <w:rFonts w:ascii="Google Sans Text" w:hAnsi="Arial" w:cs="Arial"/>
                <w:color w:val="1B1C1D"/>
                <w:kern w:val="24"/>
                <w:sz w:val="16"/>
                <w:szCs w:val="16"/>
              </w:rPr>
              <w:t xml:space="preserve"> </w:t>
            </w:r>
            <w:r w:rsidRPr="00F02A16">
              <w:rPr>
                <w:rFonts w:ascii="Google Sans Text" w:hAnsi="Google Sans Text" w:cs="Arial"/>
                <w:color w:val="1B1C1D"/>
                <w:kern w:val="24"/>
                <w:sz w:val="16"/>
                <w:szCs w:val="16"/>
              </w:rPr>
              <w:t>7</w:t>
            </w:r>
            <w:r w:rsidRPr="00F02A16">
              <w:rPr>
                <w:rFonts w:ascii="Google Sans Text" w:hAnsi="Arial" w:cs="Arial"/>
                <w:color w:val="1B1C1D"/>
                <w:kern w:val="24"/>
                <w:sz w:val="16"/>
                <w:szCs w:val="16"/>
              </w:rPr>
              <w:t>월</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507985E"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 xml:space="preserve">Orin-X </w:t>
            </w:r>
            <w:r w:rsidRPr="00F02A16">
              <w:rPr>
                <w:rFonts w:ascii="Google Sans Text" w:hAnsi="Arial" w:cs="Arial"/>
                <w:color w:val="1B1C1D"/>
                <w:kern w:val="24"/>
                <w:sz w:val="16"/>
                <w:szCs w:val="16"/>
              </w:rPr>
              <w:t>칩</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기반</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F6D31B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Changan Nevo E07</w:t>
            </w:r>
          </w:p>
        </w:tc>
      </w:tr>
      <w:tr w:rsidR="00397A1A" w:rsidRPr="00F02A16" w14:paraId="0665F485"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5635BC7D" w14:textId="77777777" w:rsidR="00397A1A" w:rsidRDefault="00397A1A" w:rsidP="008C5A14">
            <w:pPr>
              <w:widowControl w:val="0"/>
              <w:wordWrap w:val="0"/>
              <w:autoSpaceDE w:val="0"/>
              <w:autoSpaceDN w:val="0"/>
              <w:spacing w:after="0"/>
              <w:ind w:left="0" w:firstLine="0"/>
              <w:jc w:val="center"/>
              <w:textAlignment w:val="baseline"/>
              <w:rPr>
                <w:rFonts w:ascii="Google Sans Text" w:hAnsi="Google Sans Text" w:cs="Arial"/>
                <w:b/>
                <w:bCs/>
                <w:color w:val="1B1C1D"/>
                <w:kern w:val="24"/>
                <w:sz w:val="16"/>
                <w:szCs w:val="16"/>
              </w:rPr>
            </w:pPr>
            <w:r w:rsidRPr="00F02A16">
              <w:rPr>
                <w:rFonts w:ascii="Google Sans Text" w:hAnsi="Google Sans Text" w:cs="Arial"/>
                <w:b/>
                <w:bCs/>
                <w:color w:val="1B1C1D"/>
                <w:kern w:val="24"/>
                <w:sz w:val="16"/>
                <w:szCs w:val="16"/>
              </w:rPr>
              <w:t>Mercedes-Benz</w:t>
            </w:r>
          </w:p>
          <w:p w14:paraId="0F93814F" w14:textId="20A41095"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BC289D">
              <w:rPr>
                <w:rFonts w:ascii="맑은 고딕" w:hAnsi="맑은 고딕" w:cs="Arial"/>
                <w:b/>
                <w:bCs/>
                <w:color w:val="1B1C1D"/>
                <w:kern w:val="24"/>
                <w:sz w:val="16"/>
                <w:szCs w:val="16"/>
              </w:rPr>
              <w:drawing>
                <wp:inline distT="0" distB="0" distL="0" distR="0" wp14:anchorId="511CEE62" wp14:editId="16A2F191">
                  <wp:extent cx="304800" cy="292327"/>
                  <wp:effectExtent l="0" t="0" r="0" b="0"/>
                  <wp:docPr id="164271876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18764" name=""/>
                          <pic:cNvPicPr/>
                        </pic:nvPicPr>
                        <pic:blipFill>
                          <a:blip r:embed="rId37"/>
                          <a:stretch>
                            <a:fillRect/>
                          </a:stretch>
                        </pic:blipFill>
                        <pic:spPr>
                          <a:xfrm>
                            <a:off x="0" y="0"/>
                            <a:ext cx="311550" cy="298801"/>
                          </a:xfrm>
                          <a:prstGeom prst="rect">
                            <a:avLst/>
                          </a:prstGeom>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8D465E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Google Sans Text" w:hAnsi="Google Sans Text" w:cs="Arial"/>
                <w:color w:val="1B1C1D"/>
                <w:kern w:val="24"/>
                <w:sz w:val="16"/>
                <w:szCs w:val="16"/>
              </w:rPr>
              <w:t xml:space="preserve">Momenta, </w:t>
            </w:r>
            <w:r w:rsidRPr="00F02A16">
              <w:rPr>
                <w:rFonts w:ascii="Google Sans Text" w:hAnsi="Arial" w:cs="Arial"/>
                <w:color w:val="1B1C1D"/>
                <w:kern w:val="24"/>
                <w:sz w:val="16"/>
                <w:szCs w:val="16"/>
              </w:rPr>
              <w:t>서드파티</w:t>
            </w:r>
            <w:r w:rsidRPr="00F02A16">
              <w:rPr>
                <w:rFonts w:ascii="Google Sans Text" w:hAnsi="Google Sans Text" w:cs="Arial"/>
                <w:color w:val="1B1C1D"/>
                <w:kern w:val="24"/>
                <w:sz w:val="16"/>
                <w:szCs w:val="16"/>
              </w:rPr>
              <w:t xml:space="preserve"> </w:t>
            </w:r>
            <w:r w:rsidRPr="00F02A16">
              <w:rPr>
                <w:rFonts w:ascii="Google Sans Text" w:hAnsi="Google Sans Text" w:cs="Arial"/>
                <w:color w:val="1B1C1D"/>
                <w:kern w:val="24"/>
                <w:sz w:val="16"/>
                <w:szCs w:val="16"/>
              </w:rPr>
              <w:t>지능형</w:t>
            </w:r>
            <w:r w:rsidRPr="00F02A16">
              <w:rPr>
                <w:rFonts w:ascii="Google Sans Text" w:hAnsi="Google Sans Text" w:cs="Arial"/>
                <w:color w:val="1B1C1D"/>
                <w:kern w:val="24"/>
                <w:sz w:val="16"/>
                <w:szCs w:val="16"/>
              </w:rPr>
              <w:t xml:space="preserve"> </w:t>
            </w:r>
            <w:r w:rsidRPr="00F02A16">
              <w:rPr>
                <w:rFonts w:ascii="Google Sans Text" w:hAnsi="Google Sans Text" w:cs="Arial"/>
                <w:color w:val="1B1C1D"/>
                <w:kern w:val="24"/>
                <w:sz w:val="16"/>
                <w:szCs w:val="16"/>
              </w:rPr>
              <w:t>주행</w:t>
            </w:r>
            <w:r w:rsidRPr="00F02A16">
              <w:rPr>
                <w:rFonts w:ascii="Google Sans Text" w:hAnsi="Google Sans Text" w:cs="Arial"/>
                <w:color w:val="1B1C1D"/>
                <w:kern w:val="24"/>
                <w:sz w:val="16"/>
                <w:szCs w:val="16"/>
              </w:rPr>
              <w:t xml:space="preserve"> </w:t>
            </w:r>
            <w:r w:rsidRPr="00F02A16">
              <w:rPr>
                <w:rFonts w:ascii="Google Sans Text" w:hAnsi="Google Sans Text" w:cs="Arial"/>
                <w:color w:val="1B1C1D"/>
                <w:kern w:val="24"/>
                <w:sz w:val="16"/>
                <w:szCs w:val="16"/>
              </w:rPr>
              <w:t>공급업체</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77561D37"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r w:rsidRPr="00F02A16">
              <w:rPr>
                <w:rFonts w:ascii="Google Sans Text" w:hAnsi="Google Sans Text" w:cs="Arial"/>
                <w:color w:val="1B1C1D"/>
                <w:kern w:val="24"/>
                <w:sz w:val="16"/>
                <w:szCs w:val="16"/>
              </w:rPr>
              <w:t>1</w:t>
            </w:r>
            <w:r w:rsidRPr="00F02A16">
              <w:rPr>
                <w:rFonts w:ascii="Google Sans Text" w:hAnsi="Arial" w:cs="Arial"/>
                <w:color w:val="1B1C1D"/>
                <w:kern w:val="24"/>
                <w:sz w:val="16"/>
                <w:szCs w:val="16"/>
              </w:rPr>
              <w:t>단계</w:t>
            </w: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3DABC011"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D</w:t>
            </w:r>
            <w:r w:rsidRPr="00F02A16">
              <w:rPr>
                <w:rFonts w:ascii="맑은 고딕" w:hAnsi="맑은 고딕" w:cs="굴림"/>
                <w:color w:val="000000"/>
                <w:sz w:val="16"/>
                <w:szCs w:val="16"/>
              </w:rPr>
              <w:t>DOD + DDLD</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00F41409"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2024</w:t>
            </w:r>
            <w:r w:rsidRPr="00F02A16">
              <w:rPr>
                <w:rFonts w:ascii="Google Sans Text" w:hAnsi="Arial" w:cs="Arial"/>
                <w:color w:val="1B1C1D"/>
                <w:kern w:val="24"/>
                <w:sz w:val="16"/>
                <w:szCs w:val="16"/>
              </w:rPr>
              <w:t>년</w:t>
            </w:r>
            <w:r w:rsidRPr="00F02A16">
              <w:rPr>
                <w:rFonts w:ascii="Google Sans Text" w:hAnsi="Arial" w:cs="Arial"/>
                <w:color w:val="1B1C1D"/>
                <w:kern w:val="24"/>
                <w:sz w:val="16"/>
                <w:szCs w:val="16"/>
              </w:rPr>
              <w:t xml:space="preserve"> </w:t>
            </w:r>
            <w:r w:rsidRPr="00F02A16">
              <w:rPr>
                <w:rFonts w:ascii="Google Sans Text" w:hAnsi="Google Sans Text" w:cs="Arial"/>
                <w:color w:val="1B1C1D"/>
                <w:kern w:val="24"/>
                <w:sz w:val="16"/>
                <w:szCs w:val="16"/>
              </w:rPr>
              <w:t>11</w:t>
            </w:r>
            <w:r w:rsidRPr="00F02A16">
              <w:rPr>
                <w:rFonts w:ascii="Google Sans Text" w:hAnsi="Arial" w:cs="Arial"/>
                <w:color w:val="1B1C1D"/>
                <w:kern w:val="24"/>
                <w:sz w:val="16"/>
                <w:szCs w:val="16"/>
              </w:rPr>
              <w:t>월</w:t>
            </w: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EB1582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 xml:space="preserve">Orin-X </w:t>
            </w:r>
            <w:r w:rsidRPr="00F02A16">
              <w:rPr>
                <w:rFonts w:ascii="Google Sans Text" w:hAnsi="Arial" w:cs="Arial"/>
                <w:color w:val="1B1C1D"/>
                <w:kern w:val="24"/>
                <w:sz w:val="16"/>
                <w:szCs w:val="16"/>
              </w:rPr>
              <w:t>칩</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기반</w:t>
            </w: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4901441" w14:textId="0F9D90DB"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Google Sans Text" w:cs="Arial"/>
                <w:color w:val="1B1C1D"/>
                <w:kern w:val="24"/>
                <w:sz w:val="16"/>
                <w:szCs w:val="16"/>
              </w:rPr>
              <w:t>2025-2027</w:t>
            </w:r>
            <w:r w:rsidRPr="00F02A16">
              <w:rPr>
                <w:rFonts w:ascii="Google Sans Text" w:hAnsi="Arial" w:cs="Arial"/>
                <w:color w:val="1B1C1D"/>
                <w:kern w:val="24"/>
                <w:sz w:val="16"/>
                <w:szCs w:val="16"/>
              </w:rPr>
              <w:t>년</w:t>
            </w:r>
            <w:r w:rsidRPr="00F02A16">
              <w:rPr>
                <w:rFonts w:ascii="Google Sans Text" w:hAnsi="Google Sans Text" w:cs="Arial"/>
                <w:color w:val="1B1C1D"/>
                <w:kern w:val="24"/>
                <w:sz w:val="16"/>
                <w:szCs w:val="16"/>
              </w:rPr>
              <w:t xml:space="preserve">: E2E </w:t>
            </w:r>
            <w:r w:rsidRPr="00F02A16">
              <w:rPr>
                <w:rFonts w:ascii="Google Sans Text" w:hAnsi="Arial" w:cs="Arial"/>
                <w:color w:val="1B1C1D"/>
                <w:kern w:val="24"/>
                <w:sz w:val="16"/>
                <w:szCs w:val="16"/>
              </w:rPr>
              <w:t>시스템</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탑재된</w:t>
            </w:r>
            <w:r w:rsidRPr="00F02A16">
              <w:rPr>
                <w:rFonts w:ascii="Google Sans Text" w:hAnsi="Arial" w:cs="Arial"/>
                <w:color w:val="1B1C1D"/>
                <w:kern w:val="24"/>
                <w:sz w:val="16"/>
                <w:szCs w:val="16"/>
              </w:rPr>
              <w:t xml:space="preserve"> </w:t>
            </w:r>
            <w:r w:rsidRPr="00F02A16">
              <w:rPr>
                <w:rFonts w:ascii="Google Sans Text" w:hAnsi="Google Sans Text" w:cs="Arial"/>
                <w:color w:val="1B1C1D"/>
                <w:kern w:val="24"/>
                <w:sz w:val="16"/>
                <w:szCs w:val="16"/>
              </w:rPr>
              <w:t>4</w:t>
            </w:r>
            <w:r w:rsidRPr="00F02A16">
              <w:rPr>
                <w:rFonts w:ascii="Google Sans Text" w:hAnsi="Arial" w:cs="Arial"/>
                <w:color w:val="1B1C1D"/>
                <w:kern w:val="24"/>
                <w:sz w:val="16"/>
                <w:szCs w:val="16"/>
              </w:rPr>
              <w:t>개</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모델</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출시</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예정</w:t>
            </w:r>
          </w:p>
        </w:tc>
      </w:tr>
      <w:tr w:rsidR="00397A1A" w:rsidRPr="00F02A16" w14:paraId="2C72154B" w14:textId="77777777" w:rsidTr="008C5A14">
        <w:trPr>
          <w:trHeight w:val="2"/>
        </w:trPr>
        <w:tc>
          <w:tcPr>
            <w:tcW w:w="1178"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66B18E1E" w14:textId="77777777" w:rsidR="00397A1A" w:rsidRDefault="00397A1A" w:rsidP="008C5A14">
            <w:pPr>
              <w:widowControl w:val="0"/>
              <w:wordWrap w:val="0"/>
              <w:autoSpaceDE w:val="0"/>
              <w:autoSpaceDN w:val="0"/>
              <w:spacing w:after="0"/>
              <w:ind w:left="0" w:firstLine="0"/>
              <w:jc w:val="center"/>
              <w:textAlignment w:val="baseline"/>
              <w:rPr>
                <w:rFonts w:ascii="Google Sans Text" w:hAnsi="Google Sans Text" w:cs="Arial"/>
                <w:b/>
                <w:bCs/>
                <w:color w:val="1B1C1D"/>
                <w:kern w:val="24"/>
                <w:sz w:val="16"/>
                <w:szCs w:val="16"/>
              </w:rPr>
            </w:pPr>
            <w:r w:rsidRPr="00F02A16">
              <w:rPr>
                <w:rFonts w:ascii="Google Sans Text" w:hAnsi="Google Sans Text" w:cs="Arial"/>
                <w:b/>
                <w:bCs/>
                <w:color w:val="1B1C1D"/>
                <w:kern w:val="24"/>
                <w:sz w:val="16"/>
                <w:szCs w:val="16"/>
              </w:rPr>
              <w:t>Chery</w:t>
            </w:r>
          </w:p>
          <w:p w14:paraId="10624785" w14:textId="2F8BC6A9" w:rsidR="00BC289D" w:rsidRPr="00F02A16" w:rsidRDefault="00BC289D" w:rsidP="008C5A14">
            <w:pPr>
              <w:widowControl w:val="0"/>
              <w:wordWrap w:val="0"/>
              <w:autoSpaceDE w:val="0"/>
              <w:autoSpaceDN w:val="0"/>
              <w:spacing w:after="0"/>
              <w:ind w:left="0" w:firstLine="0"/>
              <w:jc w:val="center"/>
              <w:textAlignment w:val="baseline"/>
              <w:rPr>
                <w:rFonts w:ascii="맑은 고딕" w:hAnsi="맑은 고딕" w:cs="Arial"/>
                <w:b/>
                <w:bCs/>
                <w:color w:val="1B1C1D"/>
                <w:kern w:val="24"/>
                <w:sz w:val="16"/>
                <w:szCs w:val="16"/>
              </w:rPr>
            </w:pPr>
            <w:r w:rsidRPr="00BC289D">
              <w:rPr>
                <w:rFonts w:ascii="맑은 고딕" w:hAnsi="맑은 고딕" w:cs="Arial"/>
                <w:b/>
                <w:bCs/>
                <w:color w:val="1B1C1D"/>
                <w:kern w:val="24"/>
                <w:sz w:val="16"/>
                <w:szCs w:val="16"/>
              </w:rPr>
              <w:drawing>
                <wp:inline distT="0" distB="0" distL="0" distR="0" wp14:anchorId="20511863" wp14:editId="6C460EB6">
                  <wp:extent cx="533400" cy="276931"/>
                  <wp:effectExtent l="0" t="0" r="0" b="8890"/>
                  <wp:docPr id="14621293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2938" name=""/>
                          <pic:cNvPicPr/>
                        </pic:nvPicPr>
                        <pic:blipFill>
                          <a:blip r:embed="rId38"/>
                          <a:stretch>
                            <a:fillRect/>
                          </a:stretch>
                        </pic:blipFill>
                        <pic:spPr>
                          <a:xfrm>
                            <a:off x="0" y="0"/>
                            <a:ext cx="540544" cy="280640"/>
                          </a:xfrm>
                          <a:prstGeom prst="rect">
                            <a:avLst/>
                          </a:prstGeom>
                        </pic:spPr>
                      </pic:pic>
                    </a:graphicData>
                  </a:graphic>
                </wp:inline>
              </w:drawing>
            </w:r>
          </w:p>
        </w:tc>
        <w:tc>
          <w:tcPr>
            <w:tcW w:w="1182"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55E6B72"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Arial" w:cs="Arial"/>
                <w:color w:val="1B1C1D"/>
                <w:kern w:val="24"/>
                <w:sz w:val="16"/>
                <w:szCs w:val="16"/>
              </w:rPr>
            </w:pPr>
            <w:r w:rsidRPr="00F02A16">
              <w:rPr>
                <w:rFonts w:ascii="Google Sans Text" w:hAnsi="Arial" w:cs="Arial"/>
                <w:color w:val="1B1C1D"/>
                <w:kern w:val="24"/>
                <w:sz w:val="16"/>
                <w:szCs w:val="16"/>
              </w:rPr>
              <w:t>자체</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개발</w:t>
            </w:r>
          </w:p>
        </w:tc>
        <w:tc>
          <w:tcPr>
            <w:tcW w:w="73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24CBBBF"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Arial"/>
                <w:color w:val="1B1C1D"/>
                <w:kern w:val="24"/>
                <w:sz w:val="16"/>
                <w:szCs w:val="16"/>
              </w:rPr>
            </w:pPr>
          </w:p>
        </w:tc>
        <w:tc>
          <w:tcPr>
            <w:tcW w:w="1773" w:type="dxa"/>
            <w:tcBorders>
              <w:top w:val="single" w:sz="4" w:space="0" w:color="auto"/>
              <w:left w:val="single" w:sz="2" w:space="0" w:color="000000"/>
              <w:bottom w:val="single" w:sz="2" w:space="0" w:color="000000"/>
              <w:right w:val="single" w:sz="2" w:space="0" w:color="000000"/>
            </w:tcBorders>
            <w:tcMar>
              <w:top w:w="0" w:type="dxa"/>
              <w:left w:w="0" w:type="dxa"/>
              <w:bottom w:w="0" w:type="dxa"/>
              <w:right w:w="0" w:type="dxa"/>
            </w:tcMar>
            <w:vAlign w:val="center"/>
          </w:tcPr>
          <w:p w14:paraId="44CB653B"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맑은 고딕" w:hAnsi="맑은 고딕" w:cs="굴림" w:hint="eastAsia"/>
                <w:color w:val="000000"/>
                <w:sz w:val="16"/>
                <w:szCs w:val="16"/>
              </w:rPr>
              <w:t>발표되지 않음</w:t>
            </w:r>
          </w:p>
        </w:tc>
        <w:tc>
          <w:tcPr>
            <w:tcW w:w="1646"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49F74FE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p>
        </w:tc>
        <w:tc>
          <w:tcPr>
            <w:tcW w:w="1457"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2FC1A8CA"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p>
        </w:tc>
        <w:tc>
          <w:tcPr>
            <w:tcW w:w="1773"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14:paraId="33750CA0" w14:textId="77777777" w:rsidR="00397A1A" w:rsidRPr="00F02A16" w:rsidRDefault="00397A1A" w:rsidP="008C5A14">
            <w:pPr>
              <w:widowControl w:val="0"/>
              <w:wordWrap w:val="0"/>
              <w:autoSpaceDE w:val="0"/>
              <w:autoSpaceDN w:val="0"/>
              <w:spacing w:after="0"/>
              <w:ind w:left="0" w:firstLine="0"/>
              <w:jc w:val="center"/>
              <w:textAlignment w:val="baseline"/>
              <w:rPr>
                <w:rFonts w:ascii="맑은 고딕" w:hAnsi="맑은 고딕" w:cs="굴림"/>
                <w:color w:val="000000"/>
                <w:sz w:val="16"/>
                <w:szCs w:val="16"/>
              </w:rPr>
            </w:pPr>
            <w:r w:rsidRPr="00F02A16">
              <w:rPr>
                <w:rFonts w:ascii="Google Sans Text" w:hAnsi="Arial" w:cs="Arial"/>
                <w:color w:val="1B1C1D"/>
                <w:kern w:val="24"/>
                <w:sz w:val="16"/>
                <w:szCs w:val="16"/>
              </w:rPr>
              <w:t>발표되지</w:t>
            </w:r>
            <w:r w:rsidRPr="00F02A16">
              <w:rPr>
                <w:rFonts w:ascii="Google Sans Text" w:hAnsi="Arial" w:cs="Arial"/>
                <w:color w:val="1B1C1D"/>
                <w:kern w:val="24"/>
                <w:sz w:val="16"/>
                <w:szCs w:val="16"/>
              </w:rPr>
              <w:t xml:space="preserve"> </w:t>
            </w:r>
            <w:r w:rsidRPr="00F02A16">
              <w:rPr>
                <w:rFonts w:ascii="Google Sans Text" w:hAnsi="Arial" w:cs="Arial"/>
                <w:color w:val="1B1C1D"/>
                <w:kern w:val="24"/>
                <w:sz w:val="16"/>
                <w:szCs w:val="16"/>
              </w:rPr>
              <w:t>않음</w:t>
            </w:r>
          </w:p>
        </w:tc>
      </w:tr>
    </w:tbl>
    <w:p w14:paraId="689F177A" w14:textId="77777777" w:rsidR="00397A1A" w:rsidRDefault="00397A1A" w:rsidP="00397A1A">
      <w:pPr>
        <w:ind w:left="0" w:firstLine="0"/>
        <w:rPr>
          <w:rFonts w:ascii="맑은 고딕" w:hAnsi="맑은 고딕"/>
          <w:bCs/>
          <w:sz w:val="24"/>
          <w:szCs w:val="24"/>
        </w:rPr>
      </w:pPr>
    </w:p>
    <w:p w14:paraId="3A54A0FA" w14:textId="77777777" w:rsidR="00397A1A" w:rsidRPr="00BC499D" w:rsidRDefault="00397A1A" w:rsidP="00397A1A">
      <w:pPr>
        <w:numPr>
          <w:ilvl w:val="2"/>
          <w:numId w:val="2"/>
        </w:numPr>
        <w:pBdr>
          <w:top w:val="nil"/>
          <w:left w:val="nil"/>
          <w:bottom w:val="nil"/>
          <w:right w:val="nil"/>
          <w:between w:val="nil"/>
        </w:pBdr>
        <w:wordWrap w:val="0"/>
        <w:autoSpaceDE w:val="0"/>
        <w:autoSpaceDN w:val="0"/>
        <w:rPr>
          <w:rFonts w:ascii="맑은 고딕" w:hAnsi="맑은 고딕"/>
          <w:bCs/>
          <w:sz w:val="24"/>
          <w:szCs w:val="24"/>
        </w:rPr>
      </w:pPr>
      <w:r>
        <w:rPr>
          <w:rFonts w:ascii="맑은 고딕" w:hAnsi="맑은 고딕" w:hint="eastAsia"/>
          <w:bCs/>
          <w:sz w:val="24"/>
          <w:szCs w:val="24"/>
        </w:rPr>
        <w:t>T</w:t>
      </w:r>
      <w:r>
        <w:rPr>
          <w:rFonts w:ascii="맑은 고딕" w:hAnsi="맑은 고딕"/>
          <w:bCs/>
          <w:sz w:val="24"/>
          <w:szCs w:val="24"/>
        </w:rPr>
        <w:t xml:space="preserve">ier 1 </w:t>
      </w:r>
      <w:r>
        <w:rPr>
          <w:rFonts w:ascii="맑은 고딕" w:hAnsi="맑은 고딕" w:hint="eastAsia"/>
          <w:bCs/>
          <w:sz w:val="24"/>
          <w:szCs w:val="24"/>
        </w:rPr>
        <w:t>공급사 및 기업</w:t>
      </w:r>
    </w:p>
    <w:p w14:paraId="7B3502F2" w14:textId="77777777" w:rsidR="00BC289D" w:rsidRPr="008E7241" w:rsidRDefault="00397A1A" w:rsidP="000C61E7">
      <w:pPr>
        <w:pStyle w:val="af9"/>
        <w:numPr>
          <w:ilvl w:val="0"/>
          <w:numId w:val="23"/>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bCs/>
          <w:color w:val="FF0000"/>
        </w:rPr>
        <w:t>Momenta</w:t>
      </w:r>
    </w:p>
    <w:p w14:paraId="74F31E26" w14:textId="4656199A" w:rsidR="00BC289D" w:rsidRPr="008E7241" w:rsidRDefault="00BC289D" w:rsidP="00BC289D">
      <w:pPr>
        <w:pStyle w:val="af9"/>
        <w:numPr>
          <w:ilvl w:val="1"/>
          <w:numId w:val="38"/>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hint="eastAsia"/>
          <w:bCs/>
          <w:color w:val="FF0000"/>
        </w:rPr>
        <w:t>CEO(창업자)/본사위치/설립일: Xudong Cao / Beijing, China / 2016년 9월</w:t>
      </w:r>
    </w:p>
    <w:p w14:paraId="5BB061BF" w14:textId="6045E871" w:rsidR="00397A1A" w:rsidRPr="00025D60" w:rsidRDefault="00397A1A" w:rsidP="00BC289D">
      <w:pPr>
        <w:pStyle w:val="af9"/>
        <w:numPr>
          <w:ilvl w:val="1"/>
          <w:numId w:val="38"/>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Momenta는 중국 베이징과 수저우에 본사를 둔 지능형 주행 기술 개발업체로,</w:t>
      </w:r>
      <w:r w:rsidRPr="00025D60">
        <w:rPr>
          <w:rFonts w:ascii="맑은 고딕" w:hAnsi="맑은 고딕"/>
          <w:bCs/>
        </w:rPr>
        <w:t xml:space="preserve"> </w:t>
      </w:r>
      <w:r w:rsidRPr="00025D60">
        <w:rPr>
          <w:rFonts w:ascii="맑은 고딕" w:hAnsi="맑은 고딕" w:hint="eastAsia"/>
          <w:bCs/>
        </w:rPr>
        <w:t>메르세데스</w:t>
      </w:r>
      <w:r w:rsidRPr="00025D60">
        <w:rPr>
          <w:rFonts w:ascii="맑은 고딕" w:hAnsi="맑은 고딕"/>
          <w:bCs/>
        </w:rPr>
        <w:t>-</w:t>
      </w:r>
      <w:r w:rsidRPr="00025D60">
        <w:rPr>
          <w:rFonts w:ascii="맑은 고딕" w:hAnsi="맑은 고딕" w:hint="eastAsia"/>
          <w:bCs/>
        </w:rPr>
        <w:t xml:space="preserve">벤츠가 처음으로 투자한 중국 스타트업이다. </w:t>
      </w:r>
      <w:r w:rsidRPr="00025D60">
        <w:rPr>
          <w:rFonts w:ascii="맑은 고딕" w:hAnsi="맑은 고딕" w:cs="굴림" w:hint="eastAsia"/>
          <w:color w:val="000000"/>
        </w:rPr>
        <w:t>DOOD+DOLD (데이터 기반 인식 모델) + DLP (딥러닝 기반 계획 모델)</w:t>
      </w:r>
      <w:r w:rsidRPr="00025D60">
        <w:rPr>
          <w:rFonts w:ascii="맑은 고딕" w:hAnsi="맑은 고딕" w:cs="굴림"/>
          <w:color w:val="000000"/>
        </w:rPr>
        <w:t xml:space="preserve"> </w:t>
      </w:r>
      <w:r w:rsidRPr="00025D60">
        <w:rPr>
          <w:rFonts w:ascii="맑은 고딕" w:hAnsi="맑은 고딕" w:cs="굴림" w:hint="eastAsia"/>
          <w:color w:val="000000"/>
        </w:rPr>
        <w:t>E</w:t>
      </w:r>
      <w:r w:rsidRPr="00025D60">
        <w:rPr>
          <w:rFonts w:ascii="맑은 고딕" w:hAnsi="맑은 고딕" w:cs="굴림"/>
          <w:color w:val="000000"/>
        </w:rPr>
        <w:t xml:space="preserve">2E </w:t>
      </w:r>
      <w:r w:rsidRPr="00025D60">
        <w:rPr>
          <w:rFonts w:ascii="맑은 고딕" w:hAnsi="맑은 고딕" w:cs="굴림" w:hint="eastAsia"/>
          <w:color w:val="000000"/>
        </w:rPr>
        <w:t>아키텍처 솔루션을 보유하고 있으며,</w:t>
      </w:r>
      <w:r w:rsidRPr="00025D60">
        <w:rPr>
          <w:rFonts w:ascii="맑은 고딕" w:hAnsi="맑은 고딕" w:cs="굴림"/>
          <w:color w:val="000000"/>
        </w:rPr>
        <w:t xml:space="preserve"> </w:t>
      </w:r>
      <w:r w:rsidRPr="00025D60">
        <w:rPr>
          <w:rFonts w:ascii="맑은 고딕" w:hAnsi="맑은 고딕" w:hint="eastAsia"/>
          <w:bCs/>
        </w:rPr>
        <w:t>대표적인 모델로 IM Motors 전체 라인업, GAC AION V 이 있다.</w:t>
      </w:r>
      <w:r w:rsidRPr="00025D60">
        <w:rPr>
          <w:rFonts w:ascii="맑은 고딕" w:hAnsi="맑은 고딕"/>
          <w:bCs/>
        </w:rPr>
        <w:t xml:space="preserve"> </w:t>
      </w:r>
      <w:r w:rsidRPr="00025D60">
        <w:rPr>
          <w:rFonts w:ascii="맑은 고딕" w:hAnsi="맑은 고딕" w:hint="eastAsia"/>
          <w:bCs/>
        </w:rPr>
        <w:t>현재 지능형 주행 모델은 5세대로 진화하였으며, 인식과 계획 기능을 통합된 파운데이션 모델로 통합헤 E2E 딥러닝 자율주행 솔루션을 만들었다.</w:t>
      </w:r>
      <w:r w:rsidRPr="00025D60">
        <w:rPr>
          <w:rFonts w:ascii="맑은 고딕" w:hAnsi="맑은 고딕"/>
          <w:bCs/>
        </w:rPr>
        <w:t xml:space="preserve"> </w:t>
      </w:r>
    </w:p>
    <w:p w14:paraId="6305CF4A" w14:textId="77777777" w:rsidR="008E7241" w:rsidRDefault="00397A1A" w:rsidP="000C61E7">
      <w:pPr>
        <w:pStyle w:val="af9"/>
        <w:numPr>
          <w:ilvl w:val="0"/>
          <w:numId w:val="23"/>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lastRenderedPageBreak/>
        <w:t>DeepRoute.ai</w:t>
      </w:r>
    </w:p>
    <w:p w14:paraId="3D992DDB" w14:textId="619F3538" w:rsidR="008E7241" w:rsidRPr="008E7241" w:rsidRDefault="008E7241"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hint="eastAsia"/>
          <w:bCs/>
          <w:color w:val="FF0000"/>
        </w:rPr>
        <w:t xml:space="preserve">CEO(창업자)/본사위치/설립일: </w:t>
      </w:r>
      <w:r>
        <w:rPr>
          <w:rFonts w:ascii="맑은 고딕" w:hAnsi="맑은 고딕" w:hint="eastAsia"/>
          <w:bCs/>
          <w:color w:val="FF0000"/>
        </w:rPr>
        <w:t>Zhou Guang</w:t>
      </w:r>
      <w:r w:rsidRPr="008E7241">
        <w:rPr>
          <w:rFonts w:ascii="맑은 고딕" w:hAnsi="맑은 고딕" w:hint="eastAsia"/>
          <w:bCs/>
          <w:color w:val="FF0000"/>
        </w:rPr>
        <w:t xml:space="preserve"> / </w:t>
      </w:r>
      <w:r>
        <w:rPr>
          <w:rFonts w:ascii="맑은 고딕" w:hAnsi="맑은 고딕" w:hint="eastAsia"/>
          <w:bCs/>
          <w:color w:val="FF0000"/>
        </w:rPr>
        <w:t>Shenzhen</w:t>
      </w:r>
      <w:r w:rsidRPr="008E7241">
        <w:rPr>
          <w:rFonts w:ascii="맑은 고딕" w:hAnsi="맑은 고딕" w:hint="eastAsia"/>
          <w:bCs/>
          <w:color w:val="FF0000"/>
        </w:rPr>
        <w:t>, China / 201</w:t>
      </w:r>
      <w:r>
        <w:rPr>
          <w:rFonts w:ascii="맑은 고딕" w:hAnsi="맑은 고딕" w:hint="eastAsia"/>
          <w:bCs/>
          <w:color w:val="FF0000"/>
        </w:rPr>
        <w:t>9</w:t>
      </w:r>
      <w:r w:rsidRPr="008E7241">
        <w:rPr>
          <w:rFonts w:ascii="맑은 고딕" w:hAnsi="맑은 고딕" w:hint="eastAsia"/>
          <w:bCs/>
          <w:color w:val="FF0000"/>
        </w:rPr>
        <w:t>년</w:t>
      </w:r>
    </w:p>
    <w:p w14:paraId="18A2CECE" w14:textId="738ED992" w:rsidR="00397A1A" w:rsidRPr="00025D60" w:rsidRDefault="00397A1A"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DeepRoute.ai</w:t>
      </w:r>
      <w:r w:rsidRPr="00025D60">
        <w:rPr>
          <w:rFonts w:ascii="맑은 고딕" w:hAnsi="맑은 고딕" w:hint="eastAsia"/>
          <w:bCs/>
        </w:rPr>
        <w:t>의 E</w:t>
      </w:r>
      <w:r w:rsidRPr="00025D60">
        <w:rPr>
          <w:rFonts w:ascii="맑은 고딕" w:hAnsi="맑은 고딕"/>
          <w:bCs/>
        </w:rPr>
        <w:t xml:space="preserve">2E </w:t>
      </w:r>
      <w:r w:rsidRPr="00025D60">
        <w:rPr>
          <w:rFonts w:ascii="맑은 고딕" w:hAnsi="맑은 고딕" w:hint="eastAsia"/>
          <w:bCs/>
        </w:rPr>
        <w:t>시스템 아키텍처는 E2E모델과 VLM 모델을 하나로 결합한 형태로, 센서 데이터는 VLA 모델로 입력되어 제어 시스템으로 주행 궤적을 직접 출력한다.</w:t>
      </w:r>
      <w:r w:rsidRPr="00025D60">
        <w:rPr>
          <w:rFonts w:ascii="맑은 고딕" w:hAnsi="맑은 고딕"/>
          <w:bCs/>
        </w:rPr>
        <w:t xml:space="preserve"> </w:t>
      </w:r>
      <w:r w:rsidRPr="00025D60">
        <w:rPr>
          <w:rFonts w:ascii="맑은 고딕" w:hAnsi="맑은 고딕" w:hint="eastAsia"/>
          <w:bCs/>
        </w:rPr>
        <w:t xml:space="preserve">대표적인 모델로 DeepRoute.ai E2E 시스템 V1.0 기반 WEY Blue Mountain이 있으며, </w:t>
      </w:r>
      <w:commentRangeStart w:id="7"/>
      <w:r w:rsidRPr="00025D60">
        <w:rPr>
          <w:rFonts w:ascii="맑은 고딕" w:hAnsi="맑은 고딕" w:hint="eastAsia"/>
          <w:bCs/>
        </w:rPr>
        <w:t>현재</w:t>
      </w:r>
      <w:r w:rsidRPr="00025D60">
        <w:rPr>
          <w:rFonts w:ascii="맑은 고딕" w:hAnsi="맑은 고딕"/>
          <w:bCs/>
        </w:rPr>
        <w:t xml:space="preserve"> </w:t>
      </w:r>
      <w:r w:rsidRPr="00025D60">
        <w:rPr>
          <w:rFonts w:ascii="맑은 고딕" w:hAnsi="맑은 고딕" w:hint="eastAsia"/>
          <w:bCs/>
        </w:rPr>
        <w:t>VLA 모델은 E2E모델과 Thor 칩을 기반으로 개발 중으로, 2025년에 출시될 예정이다.</w:t>
      </w:r>
      <w:commentRangeEnd w:id="7"/>
      <w:r w:rsidRPr="00025D60">
        <w:rPr>
          <w:rStyle w:val="afb"/>
          <w:sz w:val="22"/>
          <w:szCs w:val="22"/>
        </w:rPr>
        <w:commentReference w:id="7"/>
      </w:r>
    </w:p>
    <w:p w14:paraId="0297D95F" w14:textId="77777777" w:rsidR="008E7241" w:rsidRDefault="00397A1A" w:rsidP="000C61E7">
      <w:pPr>
        <w:pStyle w:val="af9"/>
        <w:numPr>
          <w:ilvl w:val="0"/>
          <w:numId w:val="23"/>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 xml:space="preserve">Huawei </w:t>
      </w:r>
    </w:p>
    <w:p w14:paraId="2D4C1988" w14:textId="1E369263" w:rsidR="008E7241" w:rsidRDefault="008E7241"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hint="eastAsia"/>
          <w:bCs/>
          <w:color w:val="FF0000"/>
        </w:rPr>
        <w:t xml:space="preserve">CEO(창업자)/본사위치/설립일: </w:t>
      </w:r>
      <w:r>
        <w:rPr>
          <w:rFonts w:ascii="맑은 고딕" w:hAnsi="맑은 고딕" w:hint="eastAsia"/>
          <w:bCs/>
          <w:color w:val="FF0000"/>
        </w:rPr>
        <w:t>Ren Zhengfei</w:t>
      </w:r>
      <w:r w:rsidRPr="008E7241">
        <w:rPr>
          <w:rFonts w:ascii="맑은 고딕" w:hAnsi="맑은 고딕" w:hint="eastAsia"/>
          <w:bCs/>
          <w:color w:val="FF0000"/>
        </w:rPr>
        <w:t xml:space="preserve"> / </w:t>
      </w:r>
      <w:r>
        <w:rPr>
          <w:rFonts w:ascii="맑은 고딕" w:hAnsi="맑은 고딕" w:hint="eastAsia"/>
          <w:bCs/>
          <w:color w:val="FF0000"/>
        </w:rPr>
        <w:t>Shenzhen</w:t>
      </w:r>
      <w:r w:rsidRPr="008E7241">
        <w:rPr>
          <w:rFonts w:ascii="맑은 고딕" w:hAnsi="맑은 고딕" w:hint="eastAsia"/>
          <w:bCs/>
          <w:color w:val="FF0000"/>
        </w:rPr>
        <w:t xml:space="preserve">, China / </w:t>
      </w:r>
      <w:r>
        <w:rPr>
          <w:rFonts w:ascii="맑은 고딕" w:hAnsi="맑은 고딕" w:hint="eastAsia"/>
          <w:bCs/>
          <w:color w:val="FF0000"/>
        </w:rPr>
        <w:t>1987</w:t>
      </w:r>
      <w:r w:rsidRPr="008E7241">
        <w:rPr>
          <w:rFonts w:ascii="맑은 고딕" w:hAnsi="맑은 고딕" w:hint="eastAsia"/>
          <w:bCs/>
          <w:color w:val="FF0000"/>
        </w:rPr>
        <w:t>년</w:t>
      </w:r>
      <w:r>
        <w:rPr>
          <w:rFonts w:ascii="맑은 고딕" w:hAnsi="맑은 고딕" w:hint="eastAsia"/>
          <w:bCs/>
          <w:color w:val="FF0000"/>
        </w:rPr>
        <w:t xml:space="preserve"> 9월</w:t>
      </w:r>
    </w:p>
    <w:p w14:paraId="38E47653" w14:textId="223D860B" w:rsidR="00397A1A" w:rsidRPr="008E7241" w:rsidRDefault="00397A1A"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hint="eastAsia"/>
          <w:bCs/>
        </w:rPr>
        <w:t xml:space="preserve">화웨이는 중국 선전에 본사를 둔 글로벌 ICT 기업으로, 자율주행용 차량 칩(MDC), 센서, 운영체제(HarmonyOS Auto) 등을 개발하며 스마트 모빌리티 기술을 확장하고 있다. 2.0의 BEV 네트워크 </w:t>
      </w:r>
      <w:r w:rsidRPr="008E7241">
        <w:rPr>
          <w:rFonts w:ascii="맑은 고딕" w:hAnsi="맑은 고딕"/>
          <w:bCs/>
        </w:rPr>
        <w:t>+</w:t>
      </w:r>
      <w:r w:rsidRPr="008E7241">
        <w:rPr>
          <w:rFonts w:ascii="맑은 고딕" w:hAnsi="맑은 고딕" w:hint="eastAsia"/>
          <w:bCs/>
        </w:rPr>
        <w:t xml:space="preserve"> GOD 신경망에서 전체 GOD 신경망으로</w:t>
      </w:r>
      <w:r w:rsidRPr="008E7241">
        <w:rPr>
          <w:rFonts w:ascii="맑은 고딕" w:hAnsi="맑은 고딕"/>
          <w:bCs/>
        </w:rPr>
        <w:t xml:space="preserve"> </w:t>
      </w:r>
      <w:r w:rsidRPr="008E7241">
        <w:rPr>
          <w:rFonts w:ascii="맑은 고딕" w:hAnsi="맑은 고딕" w:hint="eastAsia"/>
          <w:bCs/>
        </w:rPr>
        <w:t>업그레이드 되었으며 GOD 신경망은 '예측-결정-계획'으로 통합된 PDP 네트워크 및 '본능적 안전 네트워크' 모듈과 결합된다.</w:t>
      </w:r>
      <w:r w:rsidRPr="008E7241">
        <w:rPr>
          <w:rFonts w:ascii="맑은 고딕" w:hAnsi="맑은 고딕"/>
          <w:bCs/>
        </w:rPr>
        <w:t xml:space="preserve"> </w:t>
      </w:r>
      <w:r w:rsidRPr="008E7241">
        <w:rPr>
          <w:rFonts w:ascii="맑은 고딕" w:hAnsi="맑은 고딕" w:hint="eastAsia"/>
          <w:bCs/>
        </w:rPr>
        <w:t>Stelato, Luxeed, AITO 전체 라인업이 대표적인 모델에 해당한다.</w:t>
      </w:r>
      <w:r w:rsidRPr="008E7241">
        <w:rPr>
          <w:rFonts w:ascii="맑은 고딕" w:hAnsi="맑은 고딕"/>
          <w:bCs/>
        </w:rPr>
        <w:t xml:space="preserve"> </w:t>
      </w:r>
      <w:commentRangeStart w:id="8"/>
      <w:r w:rsidRPr="008E7241">
        <w:rPr>
          <w:rFonts w:ascii="맑은 고딕" w:hAnsi="맑은 고딕" w:hint="eastAsia"/>
          <w:bCs/>
        </w:rPr>
        <w:t>2024년 10월 기준, Huawei ADS 지능형 주행의 총 주행 거리는 7억 3,600만 킬로미터를 초과했으며, 8월에는 도시 지능형 주행 총 주행 거리가 1억 킬로미터를 돌파했다. 모델은 5일마다 업데이트 된다.</w:t>
      </w:r>
      <w:commentRangeEnd w:id="8"/>
      <w:r w:rsidRPr="00025D60">
        <w:rPr>
          <w:rStyle w:val="afb"/>
          <w:sz w:val="22"/>
          <w:szCs w:val="22"/>
        </w:rPr>
        <w:commentReference w:id="8"/>
      </w:r>
    </w:p>
    <w:p w14:paraId="2F9C1E8D" w14:textId="77777777" w:rsidR="00397A1A" w:rsidRPr="00025D60" w:rsidRDefault="00397A1A" w:rsidP="0042166F">
      <w:pPr>
        <w:pBdr>
          <w:top w:val="nil"/>
          <w:left w:val="nil"/>
          <w:bottom w:val="nil"/>
          <w:right w:val="nil"/>
          <w:between w:val="nil"/>
        </w:pBdr>
        <w:wordWrap w:val="0"/>
        <w:autoSpaceDE w:val="0"/>
        <w:autoSpaceDN w:val="0"/>
        <w:rPr>
          <w:rFonts w:ascii="맑은 고딕" w:hAnsi="맑은 고딕"/>
          <w:bCs/>
        </w:rPr>
      </w:pPr>
    </w:p>
    <w:p w14:paraId="2114145D" w14:textId="77777777" w:rsidR="008E7241" w:rsidRDefault="00397A1A" w:rsidP="008E7241">
      <w:pPr>
        <w:pStyle w:val="af9"/>
        <w:numPr>
          <w:ilvl w:val="0"/>
          <w:numId w:val="23"/>
        </w:numPr>
        <w:pBdr>
          <w:top w:val="nil"/>
          <w:left w:val="nil"/>
          <w:bottom w:val="nil"/>
          <w:right w:val="nil"/>
          <w:between w:val="nil"/>
        </w:pBdr>
        <w:wordWrap w:val="0"/>
        <w:autoSpaceDE w:val="0"/>
        <w:autoSpaceDN w:val="0"/>
        <w:ind w:leftChars="0"/>
        <w:rPr>
          <w:rFonts w:ascii="맑은 고딕" w:hAnsi="맑은 고딕"/>
          <w:bCs/>
        </w:rPr>
      </w:pPr>
      <w:r w:rsidRPr="008E7241">
        <w:rPr>
          <w:rFonts w:ascii="맑은 고딕" w:hAnsi="맑은 고딕"/>
          <w:bCs/>
        </w:rPr>
        <w:t>Horizon Robotics</w:t>
      </w:r>
    </w:p>
    <w:p w14:paraId="66CE7A62" w14:textId="17DFACE7" w:rsidR="008E7241" w:rsidRPr="008E7241" w:rsidRDefault="008E7241"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color w:val="FF0000"/>
        </w:rPr>
      </w:pPr>
      <w:r w:rsidRPr="008E7241">
        <w:rPr>
          <w:rFonts w:ascii="맑은 고딕" w:hAnsi="맑은 고딕" w:hint="eastAsia"/>
          <w:bCs/>
          <w:color w:val="FF0000"/>
        </w:rPr>
        <w:t xml:space="preserve">CEO(창업자)/본사위치/설립일: </w:t>
      </w:r>
      <w:r w:rsidRPr="008E7241">
        <w:rPr>
          <w:rFonts w:ascii="맑은 고딕" w:hAnsi="맑은 고딕" w:hint="eastAsia"/>
          <w:bCs/>
          <w:color w:val="FF0000"/>
        </w:rPr>
        <w:t xml:space="preserve">Yu Kai </w:t>
      </w:r>
      <w:r w:rsidRPr="008E7241">
        <w:rPr>
          <w:rFonts w:ascii="맑은 고딕" w:hAnsi="맑은 고딕"/>
          <w:bCs/>
          <w:color w:val="FF0000"/>
        </w:rPr>
        <w:t>외</w:t>
      </w:r>
      <w:r w:rsidRPr="008E7241">
        <w:rPr>
          <w:rFonts w:ascii="맑은 고딕" w:hAnsi="맑은 고딕" w:hint="eastAsia"/>
          <w:bCs/>
          <w:color w:val="FF0000"/>
        </w:rPr>
        <w:t xml:space="preserve"> 2인</w:t>
      </w:r>
      <w:r w:rsidRPr="008E7241">
        <w:rPr>
          <w:rFonts w:ascii="맑은 고딕" w:hAnsi="맑은 고딕" w:hint="eastAsia"/>
          <w:bCs/>
          <w:color w:val="FF0000"/>
        </w:rPr>
        <w:t xml:space="preserve"> / </w:t>
      </w:r>
      <w:r w:rsidRPr="008E7241">
        <w:rPr>
          <w:rFonts w:ascii="맑은 고딕" w:hAnsi="맑은 고딕" w:hint="eastAsia"/>
          <w:bCs/>
          <w:color w:val="FF0000"/>
        </w:rPr>
        <w:t>Beijing</w:t>
      </w:r>
      <w:r w:rsidRPr="008E7241">
        <w:rPr>
          <w:rFonts w:ascii="맑은 고딕" w:hAnsi="맑은 고딕" w:hint="eastAsia"/>
          <w:bCs/>
          <w:color w:val="FF0000"/>
        </w:rPr>
        <w:t xml:space="preserve">, China / </w:t>
      </w:r>
      <w:r w:rsidRPr="008E7241">
        <w:rPr>
          <w:rFonts w:ascii="맑은 고딕" w:hAnsi="맑은 고딕" w:hint="eastAsia"/>
          <w:bCs/>
          <w:color w:val="FF0000"/>
        </w:rPr>
        <w:t>2015</w:t>
      </w:r>
      <w:r w:rsidRPr="008E7241">
        <w:rPr>
          <w:rFonts w:ascii="맑은 고딕" w:hAnsi="맑은 고딕" w:hint="eastAsia"/>
          <w:bCs/>
          <w:color w:val="FF0000"/>
        </w:rPr>
        <w:t xml:space="preserve">년 </w:t>
      </w:r>
      <w:r w:rsidRPr="008E7241">
        <w:rPr>
          <w:rFonts w:ascii="맑은 고딕" w:hAnsi="맑은 고딕" w:hint="eastAsia"/>
          <w:bCs/>
          <w:color w:val="FF0000"/>
        </w:rPr>
        <w:t>7</w:t>
      </w:r>
      <w:r w:rsidRPr="008E7241">
        <w:rPr>
          <w:rFonts w:ascii="맑은 고딕" w:hAnsi="맑은 고딕" w:hint="eastAsia"/>
          <w:bCs/>
          <w:color w:val="FF0000"/>
        </w:rPr>
        <w:t>월</w:t>
      </w:r>
    </w:p>
    <w:p w14:paraId="0242FA04" w14:textId="1A63194E" w:rsidR="00397A1A" w:rsidRPr="008E7241" w:rsidRDefault="00397A1A" w:rsidP="008E7241">
      <w:pPr>
        <w:pStyle w:val="af9"/>
        <w:numPr>
          <w:ilvl w:val="1"/>
          <w:numId w:val="23"/>
        </w:numPr>
        <w:pBdr>
          <w:top w:val="nil"/>
          <w:left w:val="nil"/>
          <w:bottom w:val="nil"/>
          <w:right w:val="nil"/>
          <w:between w:val="nil"/>
        </w:pBdr>
        <w:wordWrap w:val="0"/>
        <w:autoSpaceDE w:val="0"/>
        <w:autoSpaceDN w:val="0"/>
        <w:ind w:leftChars="0"/>
        <w:rPr>
          <w:rFonts w:ascii="맑은 고딕" w:hAnsi="맑은 고딕"/>
          <w:bCs/>
        </w:rPr>
      </w:pPr>
      <w:r w:rsidRPr="008E7241">
        <w:rPr>
          <w:rFonts w:ascii="맑은 고딕" w:hAnsi="맑은 고딕" w:hint="eastAsia"/>
          <w:bCs/>
        </w:rPr>
        <w:t>Horizon Robotics는 중국 베이징에 본사를 둔 인공지능 반도체 기업으로, 자율주행용 AI 프로세서(Journey 시리즈)와 인지·판단 알고리즘을 개발해 차량용 지능형 컴퓨팅 플랫폼을 제공하고 있다.</w:t>
      </w:r>
      <w:r w:rsidRPr="008E7241">
        <w:rPr>
          <w:rFonts w:ascii="맑은 고딕" w:hAnsi="맑은 고딕"/>
          <w:bCs/>
        </w:rPr>
        <w:t xml:space="preserve"> </w:t>
      </w:r>
      <w:r w:rsidRPr="008E7241">
        <w:rPr>
          <w:rFonts w:ascii="맑은 고딕" w:hAnsi="맑은 고딕" w:hint="eastAsia"/>
          <w:bCs/>
        </w:rPr>
        <w:t xml:space="preserve">해당 기업의 </w:t>
      </w:r>
      <w:r w:rsidRPr="008E7241">
        <w:rPr>
          <w:rFonts w:ascii="맑은 고딕" w:hAnsi="맑은 고딕"/>
          <w:bCs/>
        </w:rPr>
        <w:t xml:space="preserve">E2E </w:t>
      </w:r>
      <w:r w:rsidRPr="008E7241">
        <w:rPr>
          <w:rFonts w:ascii="맑은 고딕" w:hAnsi="맑은 고딕" w:hint="eastAsia"/>
          <w:bCs/>
        </w:rPr>
        <w:t>시스템 아키텍처인</w:t>
      </w:r>
      <w:r w:rsidRPr="008E7241">
        <w:rPr>
          <w:rFonts w:ascii="맑은 고딕" w:hAnsi="맑은 고딕"/>
          <w:bCs/>
        </w:rPr>
        <w:t xml:space="preserve"> </w:t>
      </w:r>
      <w:r w:rsidRPr="008E7241">
        <w:rPr>
          <w:rFonts w:ascii="맑은 고딕" w:hAnsi="맑은 고딕" w:hint="eastAsia"/>
          <w:bCs/>
        </w:rPr>
        <w:t>인식 월드 모델은 '정적 환경 + 동적 목표 + 점유 격자' 3-in-1 네트워크에 입력되며,</w:t>
      </w:r>
      <w:r w:rsidRPr="008E7241">
        <w:rPr>
          <w:rFonts w:ascii="맑은 고딕" w:hAnsi="맑은 고딕"/>
          <w:bCs/>
        </w:rPr>
        <w:t xml:space="preserve"> </w:t>
      </w:r>
      <w:r w:rsidRPr="008E7241">
        <w:rPr>
          <w:rFonts w:ascii="맑은 고딕" w:hAnsi="맑은 고딕" w:hint="eastAsia"/>
          <w:bCs/>
        </w:rPr>
        <w:t>결정 및 계획은 모델 기반 및 규칙 기반의 두 시스템에 포함된다.</w:t>
      </w:r>
      <w:r w:rsidRPr="008E7241">
        <w:rPr>
          <w:rFonts w:ascii="맑은 고딕" w:hAnsi="맑은 고딕"/>
          <w:bCs/>
        </w:rPr>
        <w:t xml:space="preserve"> </w:t>
      </w:r>
      <w:r w:rsidRPr="008E7241">
        <w:rPr>
          <w:rFonts w:ascii="맑은 고딕" w:hAnsi="맑은 고딕" w:hint="eastAsia"/>
          <w:bCs/>
        </w:rPr>
        <w:t>차세대 Senna 지능형 주행 아키텍처는 L</w:t>
      </w:r>
      <w:r w:rsidRPr="008E7241">
        <w:rPr>
          <w:rFonts w:ascii="맑은 고딕" w:hAnsi="맑은 고딕"/>
          <w:bCs/>
        </w:rPr>
        <w:t xml:space="preserve">LM </w:t>
      </w:r>
      <w:r w:rsidRPr="008E7241">
        <w:rPr>
          <w:rFonts w:ascii="맑은 고딕" w:hAnsi="맑은 고딕" w:hint="eastAsia"/>
          <w:bCs/>
        </w:rPr>
        <w:t>및 VLM과 E2E모델을 결합하며, 분리된 설계를 사용하여 행동 결정을 궤적 계획에서 분리한다.</w:t>
      </w:r>
      <w:r w:rsidRPr="008E7241">
        <w:rPr>
          <w:rFonts w:ascii="맑은 고딕" w:hAnsi="맑은 고딕"/>
          <w:bCs/>
        </w:rPr>
        <w:t xml:space="preserve"> </w:t>
      </w:r>
      <w:r w:rsidRPr="008E7241">
        <w:rPr>
          <w:rFonts w:ascii="맑은 고딕" w:hAnsi="맑은 고딕" w:hint="eastAsia"/>
          <w:bCs/>
        </w:rPr>
        <w:t>파운데이션 모델은 고차원 결정 처리를 담당하고, E2E모델은 저차원계획에 중점을 둔다.</w:t>
      </w:r>
      <w:r w:rsidRPr="008E7241">
        <w:rPr>
          <w:rFonts w:ascii="맑은 고딕" w:hAnsi="맑은 고딕"/>
          <w:bCs/>
        </w:rPr>
        <w:t xml:space="preserve"> </w:t>
      </w:r>
      <w:r w:rsidRPr="008E7241">
        <w:rPr>
          <w:rFonts w:ascii="맑은 고딕" w:hAnsi="맑은 고딕" w:hint="eastAsia"/>
          <w:bCs/>
        </w:rPr>
        <w:t>현재 첫 양산 협력 모델은 2025년 3분기에 인도될 예정이며,</w:t>
      </w:r>
      <w:r w:rsidRPr="008E7241">
        <w:rPr>
          <w:rFonts w:ascii="맑은 고딕" w:hAnsi="맑은 고딕"/>
          <w:bCs/>
        </w:rPr>
        <w:t xml:space="preserve"> </w:t>
      </w:r>
      <w:r w:rsidRPr="008E7241">
        <w:rPr>
          <w:rFonts w:ascii="맑은 고딕" w:hAnsi="맑은 고딕" w:hint="eastAsia"/>
          <w:bCs/>
        </w:rPr>
        <w:t>고급 도시 지능형 주행을 '사용 가능한' 수준에서 '사용하기 쉽고 대중적인' 수준으로 향상시키는 것을 목표로 하고 있다.</w:t>
      </w:r>
    </w:p>
    <w:p w14:paraId="06D6B129" w14:textId="77777777" w:rsidR="0042166F" w:rsidRPr="00025D60" w:rsidRDefault="0042166F" w:rsidP="0042166F">
      <w:pPr>
        <w:pBdr>
          <w:top w:val="nil"/>
          <w:left w:val="nil"/>
          <w:bottom w:val="nil"/>
          <w:right w:val="nil"/>
          <w:between w:val="nil"/>
        </w:pBdr>
        <w:wordWrap w:val="0"/>
        <w:autoSpaceDE w:val="0"/>
        <w:autoSpaceDN w:val="0"/>
        <w:rPr>
          <w:rFonts w:ascii="맑은 고딕" w:hAnsi="맑은 고딕"/>
          <w:bCs/>
        </w:rPr>
      </w:pPr>
    </w:p>
    <w:p w14:paraId="5E7E2692" w14:textId="0985F4B0" w:rsidR="00397A1A" w:rsidRPr="00025D60" w:rsidRDefault="00397A1A" w:rsidP="0042166F">
      <w:pPr>
        <w:pStyle w:val="af9"/>
        <w:numPr>
          <w:ilvl w:val="0"/>
          <w:numId w:val="27"/>
        </w:numPr>
        <w:pBdr>
          <w:top w:val="nil"/>
          <w:left w:val="nil"/>
          <w:bottom w:val="nil"/>
          <w:right w:val="nil"/>
          <w:between w:val="nil"/>
        </w:pBdr>
        <w:wordWrap w:val="0"/>
        <w:autoSpaceDE w:val="0"/>
        <w:autoSpaceDN w:val="0"/>
        <w:ind w:leftChars="0"/>
        <w:jc w:val="both"/>
        <w:rPr>
          <w:rFonts w:ascii="맑은 고딕" w:hAnsi="맑은 고딕"/>
          <w:bCs/>
        </w:rPr>
      </w:pPr>
      <w:r w:rsidRPr="00025D60">
        <w:rPr>
          <w:rFonts w:ascii="맑은 고딕" w:hAnsi="맑은 고딕"/>
          <w:bCs/>
        </w:rPr>
        <w:t xml:space="preserve">ZhuoyuTechnology </w:t>
      </w:r>
      <w:r w:rsidRPr="00025D60">
        <w:rPr>
          <w:rFonts w:ascii="맑은 고딕" w:hAnsi="맑은 고딕"/>
          <w:bCs/>
        </w:rPr>
        <w:br/>
      </w:r>
      <w:r w:rsidRPr="00025D60">
        <w:rPr>
          <w:rFonts w:ascii="맑은 고딕" w:hAnsi="맑은 고딕" w:hint="eastAsia"/>
          <w:bCs/>
        </w:rPr>
        <w:t>Z</w:t>
      </w:r>
      <w:r w:rsidRPr="00025D60">
        <w:rPr>
          <w:rFonts w:ascii="맑은 고딕" w:hAnsi="맑은 고딕"/>
          <w:bCs/>
        </w:rPr>
        <w:t>huoyu Technology</w:t>
      </w:r>
      <w:r w:rsidRPr="00025D60">
        <w:rPr>
          <w:rFonts w:ascii="맑은 고딕" w:hAnsi="맑은 고딕" w:hint="eastAsia"/>
          <w:bCs/>
        </w:rPr>
        <w:t>는 중국 선전에 본사를 둔 자율주행 및</w:t>
      </w:r>
      <w:r w:rsidR="00025D60">
        <w:rPr>
          <w:rFonts w:ascii="맑은 고딕" w:hAnsi="맑은 고딕" w:hint="eastAsia"/>
          <w:bCs/>
        </w:rPr>
        <w:t xml:space="preserve"> </w:t>
      </w:r>
      <w:r w:rsidR="00025D60">
        <w:rPr>
          <w:rFonts w:ascii="맑은 고딕" w:hAnsi="맑은 고딕"/>
          <w:bCs/>
        </w:rPr>
        <w:t>ADAS</w:t>
      </w:r>
      <w:r w:rsidRPr="00025D60">
        <w:rPr>
          <w:rFonts w:ascii="맑은 고딕" w:hAnsi="맑은 고딕" w:hint="eastAsia"/>
          <w:bCs/>
        </w:rPr>
        <w:t xml:space="preserve"> 전문 기업으로, 2016년 DJI의 자동차 사업부로 출발해 2023년 독립회사로 분리되었다.</w:t>
      </w:r>
      <w:r w:rsidRPr="00025D60">
        <w:rPr>
          <w:rFonts w:ascii="맑은 고딕" w:hAnsi="맑은 고딕"/>
          <w:bCs/>
        </w:rPr>
        <w:t xml:space="preserve"> E2E </w:t>
      </w:r>
      <w:r w:rsidRPr="00025D60">
        <w:rPr>
          <w:rFonts w:ascii="맑은 고딕" w:hAnsi="맑은 고딕" w:hint="eastAsia"/>
          <w:bCs/>
        </w:rPr>
        <w:t xml:space="preserve">시스템 아키텍처는 2단계 </w:t>
      </w:r>
      <w:r w:rsidRPr="00025D60">
        <w:rPr>
          <w:rFonts w:ascii="맑은 고딕" w:hAnsi="맑은 고딕" w:hint="eastAsia"/>
          <w:bCs/>
        </w:rPr>
        <w:lastRenderedPageBreak/>
        <w:t>E2E로, 인식 모델은 동적 목표, BEV+정적 시맨틱 BEV+OCC의 세 가지 네트워크를 통합하며 예측 및 계획 모델은 PnP에 해당한다.</w:t>
      </w:r>
      <w:r w:rsidRPr="00025D60">
        <w:rPr>
          <w:rFonts w:ascii="맑은 고딕" w:hAnsi="맑은 고딕"/>
          <w:bCs/>
        </w:rPr>
        <w:t xml:space="preserve"> </w:t>
      </w:r>
      <w:r w:rsidRPr="00025D60">
        <w:rPr>
          <w:rFonts w:ascii="맑은 고딕" w:hAnsi="맑은 고딕" w:hint="eastAsia"/>
          <w:bCs/>
        </w:rPr>
        <w:t>현재 2024년 9월, 2단계 E2E를 양산했으며, 2024년 11월 11일, Zhuoyu</w:t>
      </w:r>
      <w:r w:rsidRPr="00025D60">
        <w:rPr>
          <w:rFonts w:ascii="맑은 고딕" w:hAnsi="맑은 고딕"/>
          <w:bCs/>
        </w:rPr>
        <w:t xml:space="preserve"> </w:t>
      </w:r>
      <w:r w:rsidRPr="00025D60">
        <w:rPr>
          <w:rFonts w:ascii="맑은 고딕" w:hAnsi="맑은 고딕" w:hint="eastAsia"/>
          <w:bCs/>
        </w:rPr>
        <w:t>Technology는 2단계 E2E 알고리즘을 해석 가능한 E2E 알고리즘으로 업그레이드하였다.</w:t>
      </w:r>
      <w:r w:rsidRPr="00025D60">
        <w:rPr>
          <w:rFonts w:ascii="맑은 고딕" w:hAnsi="맑은 고딕"/>
          <w:bCs/>
        </w:rPr>
        <w:t xml:space="preserve"> </w:t>
      </w:r>
      <w:r w:rsidRPr="00025D60">
        <w:rPr>
          <w:rFonts w:ascii="맑은 고딕" w:hAnsi="맑은 고딕" w:hint="eastAsia"/>
          <w:bCs/>
        </w:rPr>
        <w:t>향후 NVIDIA의 차세대 중앙 집중식 차량 컴퓨팅 플랫폼 Drive Thor를 기반으로 하는 것을 목표로 하고 있다.</w:t>
      </w:r>
      <w:r w:rsidRPr="00025D60">
        <w:rPr>
          <w:rFonts w:hint="eastAsia"/>
        </w:rPr>
        <w:t xml:space="preserve"> </w:t>
      </w:r>
      <w:r w:rsidRPr="00025D60">
        <w:t xml:space="preserve"> </w:t>
      </w:r>
      <w:r w:rsidRPr="00025D60">
        <w:rPr>
          <w:rFonts w:hint="eastAsia"/>
        </w:rPr>
        <w:t>현재</w:t>
      </w:r>
      <w:r w:rsidRPr="00025D60">
        <w:rPr>
          <w:rFonts w:hint="eastAsia"/>
        </w:rPr>
        <w:t xml:space="preserve"> </w:t>
      </w:r>
      <w:r w:rsidRPr="00025D60">
        <w:rPr>
          <w:rFonts w:ascii="맑은 고딕" w:hAnsi="맑은 고딕" w:hint="eastAsia"/>
          <w:bCs/>
        </w:rPr>
        <w:t>중간 성능 2단계 E2E 최초 양산 차량</w:t>
      </w:r>
      <w:r w:rsidRPr="00025D60">
        <w:rPr>
          <w:rFonts w:ascii="맑은 고딕" w:hAnsi="맑은 고딕"/>
          <w:bCs/>
        </w:rPr>
        <w:t xml:space="preserve"> </w:t>
      </w:r>
      <w:r w:rsidRPr="00025D60">
        <w:rPr>
          <w:rFonts w:ascii="맑은 고딕" w:hAnsi="맑은 고딕" w:hint="eastAsia"/>
          <w:bCs/>
        </w:rPr>
        <w:t>BaqunYunhai(2024년 9월)가 대표적이며, 1단계 E2E 해석 가능한 E2E는 FAW HongqiTiangong 08에 사용될 예정으로 2025년에 출시될 것으로 기대한다</w:t>
      </w:r>
    </w:p>
    <w:p w14:paraId="289A94F2" w14:textId="77777777"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p>
    <w:p w14:paraId="4D50D397" w14:textId="2556B054" w:rsidR="00397A1A" w:rsidRPr="00025D60" w:rsidRDefault="00397A1A" w:rsidP="000C61E7">
      <w:pPr>
        <w:pStyle w:val="af9"/>
        <w:numPr>
          <w:ilvl w:val="0"/>
          <w:numId w:val="2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 xml:space="preserve">Bosch </w:t>
      </w:r>
      <w:r w:rsidRPr="00025D60">
        <w:rPr>
          <w:rFonts w:ascii="맑은 고딕" w:hAnsi="맑은 고딕"/>
          <w:bCs/>
        </w:rPr>
        <w:br/>
        <w:t>Bosch</w:t>
      </w:r>
      <w:r w:rsidRPr="00025D60">
        <w:rPr>
          <w:rFonts w:ascii="맑은 고딕" w:hAnsi="맑은 고딕" w:hint="eastAsia"/>
          <w:bCs/>
        </w:rPr>
        <w:t>는 독일 슈투트가르트 근교에 본사를 둔 글로벌 자동차 부품 및 기술 기업으로, 센서·제어기·소프트웨어를 포함한 자율주행 및 ADAS 기술을 개발하며 완성차 업체에 통합 솔루션을 공급하고 있다.</w:t>
      </w:r>
      <w:r w:rsidRPr="00025D60">
        <w:rPr>
          <w:rFonts w:ascii="맑은 고딕" w:hAnsi="맑은 고딕"/>
          <w:bCs/>
        </w:rPr>
        <w:t xml:space="preserve"> </w:t>
      </w:r>
      <w:r w:rsidRPr="00025D60">
        <w:rPr>
          <w:rFonts w:ascii="맑은 고딕" w:hAnsi="맑은 고딕" w:hint="eastAsia"/>
          <w:bCs/>
        </w:rPr>
        <w:t>E2E 구현은 아직 미달성 상태이지만 현재 BEV+Transformer</w:t>
      </w:r>
      <w:r w:rsidR="00DC5C9B" w:rsidRPr="00025D60">
        <w:rPr>
          <w:rFonts w:ascii="맑은 고딕" w:hAnsi="맑은 고딕"/>
          <w:bCs/>
        </w:rPr>
        <w:t xml:space="preserve"> </w:t>
      </w:r>
      <w:r w:rsidRPr="00025D60">
        <w:rPr>
          <w:rFonts w:ascii="맑은 고딕" w:hAnsi="맑은 고딕" w:hint="eastAsia"/>
          <w:bCs/>
        </w:rPr>
        <w:t>인식 알고리즘 기반, 지도 없는 솔루션은 2024년 말 출시 예정이며, 계획에 따라 2025년 2단계 E2E 양산 후, 2026년에 1단계 E2E 솔루션이 실현되어 최종적으로 월드 모델 구축이 완료될 것으로 기대된다.</w:t>
      </w:r>
    </w:p>
    <w:p w14:paraId="30D2333B" w14:textId="77777777"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p>
    <w:p w14:paraId="37DC360C" w14:textId="3750649E" w:rsidR="00397A1A" w:rsidRPr="00025D60" w:rsidRDefault="00397A1A" w:rsidP="000C61E7">
      <w:pPr>
        <w:pStyle w:val="af9"/>
        <w:numPr>
          <w:ilvl w:val="0"/>
          <w:numId w:val="2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Baidu</w:t>
      </w:r>
      <w:r w:rsidR="000C61E7" w:rsidRPr="00025D60">
        <w:rPr>
          <w:rFonts w:ascii="맑은 고딕" w:hAnsi="맑은 고딕"/>
          <w:bCs/>
        </w:rPr>
        <w:br/>
      </w:r>
      <w:r w:rsidRPr="00025D60">
        <w:rPr>
          <w:rFonts w:ascii="맑은 고딕" w:hAnsi="맑은 고딕"/>
        </w:rPr>
        <w:t>Baidu</w:t>
      </w:r>
      <w:r w:rsidRPr="00025D60">
        <w:rPr>
          <w:rFonts w:ascii="맑은 고딕" w:hAnsi="맑은 고딕" w:hint="eastAsia"/>
        </w:rPr>
        <w:t>는 중국 베이징에 본사를 둔 인공지능 및 인터넷 서비스 기업으로, 자율주행 플랫폼 ‘Apollo’를 통해 자율주행 소프트웨어, 차량용 칩, 클라우드 인프라를 개발하며 로보택시 서비스 ‘Apollo Go’를 운영하고 있다.</w:t>
      </w:r>
      <w:r w:rsidRPr="00025D60">
        <w:rPr>
          <w:rFonts w:ascii="맑은 고딕" w:hAnsi="맑은 고딕"/>
        </w:rPr>
        <w:t xml:space="preserve"> </w:t>
      </w:r>
      <w:r w:rsidRPr="00025D60">
        <w:rPr>
          <w:rFonts w:ascii="맑은 고딕" w:hAnsi="맑은 고딕" w:hint="eastAsia"/>
        </w:rPr>
        <w:t xml:space="preserve">Apollo ADF은 </w:t>
      </w:r>
      <w:r w:rsidRPr="00025D60">
        <w:rPr>
          <w:rFonts w:ascii="맑은 고딕" w:hAnsi="맑은 고딕" w:cs="함초롬바탕" w:hint="eastAsia"/>
        </w:rPr>
        <w:t>인식과 결정 및 계획은 네트워크의 두 부분으로 나뉘며</w:t>
      </w:r>
      <w:r w:rsidRPr="00025D60">
        <w:rPr>
          <w:rFonts w:ascii="맑은 고딕" w:hAnsi="맑은 고딕" w:hint="eastAsia"/>
        </w:rPr>
        <w:t xml:space="preserve">, </w:t>
      </w:r>
      <w:r w:rsidRPr="00025D60">
        <w:rPr>
          <w:rFonts w:ascii="맑은 고딕" w:hAnsi="맑은 고딕" w:cs="함초롬바탕" w:hint="eastAsia"/>
        </w:rPr>
        <w:t>스텔스</w:t>
      </w:r>
      <w:r w:rsidR="00DC5C9B" w:rsidRPr="00025D60">
        <w:rPr>
          <w:rFonts w:ascii="맑은 고딕" w:hAnsi="맑은 고딕" w:cs="함초롬바탕" w:hint="eastAsia"/>
        </w:rPr>
        <w:t xml:space="preserve"> </w:t>
      </w:r>
      <w:r w:rsidRPr="00025D60">
        <w:rPr>
          <w:rFonts w:ascii="맑은 고딕" w:hAnsi="맑은 고딕" w:hint="eastAsia"/>
        </w:rPr>
        <w:t>전송 및 공동 훈련을 통해 E2E자율주행을</w:t>
      </w:r>
      <w:r w:rsidRPr="00025D60">
        <w:rPr>
          <w:rFonts w:ascii="맑은 고딕" w:hAnsi="맑은 고딕"/>
        </w:rPr>
        <w:t xml:space="preserve"> </w:t>
      </w:r>
      <w:r w:rsidRPr="00025D60">
        <w:rPr>
          <w:rFonts w:ascii="맑은 고딕" w:hAnsi="맑은 고딕" w:hint="eastAsia"/>
        </w:rPr>
        <w:t>달성한다.</w:t>
      </w:r>
      <w:r w:rsidRPr="00025D60">
        <w:rPr>
          <w:rFonts w:ascii="맑은 고딕" w:hAnsi="맑은 고딕"/>
        </w:rPr>
        <w:t xml:space="preserve"> </w:t>
      </w:r>
      <w:r w:rsidRPr="00025D60">
        <w:rPr>
          <w:rFonts w:ascii="맑은 고딕" w:hAnsi="맑은 고딕" w:hint="eastAsia"/>
          <w:bCs/>
        </w:rPr>
        <w:t>현재 Apollo의 6세대 로보택시는 파운데이션 모델을 전면 적용했으며, 인도된 첫 차량 배치가 우한에서 운행 시작되었으며,</w:t>
      </w:r>
      <w:r w:rsidRPr="00025D60">
        <w:rPr>
          <w:rFonts w:ascii="맑은 고딕" w:hAnsi="맑은 고딕"/>
          <w:bCs/>
        </w:rPr>
        <w:t xml:space="preserve"> </w:t>
      </w:r>
      <w:r w:rsidRPr="00025D60">
        <w:rPr>
          <w:rFonts w:ascii="맑은 고딕" w:hAnsi="맑은 고딕" w:hint="eastAsia"/>
          <w:bCs/>
        </w:rPr>
        <w:t>L2++ 첨단 지능형 주행의 ANP3는 ASD로 완전히 업그레이드되었으며, 대표적인 Jiyue의 모든 모델에 최초로 양산 탑재하였다.</w:t>
      </w:r>
    </w:p>
    <w:p w14:paraId="7A7548CF" w14:textId="77777777" w:rsidR="000C61E7" w:rsidRPr="00025D60" w:rsidRDefault="000C61E7" w:rsidP="000C61E7">
      <w:pPr>
        <w:pBdr>
          <w:top w:val="nil"/>
          <w:left w:val="nil"/>
          <w:bottom w:val="nil"/>
          <w:right w:val="nil"/>
          <w:between w:val="nil"/>
        </w:pBdr>
        <w:wordWrap w:val="0"/>
        <w:autoSpaceDE w:val="0"/>
        <w:autoSpaceDN w:val="0"/>
        <w:ind w:left="0" w:firstLine="0"/>
        <w:rPr>
          <w:rFonts w:ascii="맑은 고딕" w:hAnsi="맑은 고딕"/>
          <w:bCs/>
        </w:rPr>
      </w:pPr>
    </w:p>
    <w:p w14:paraId="55B54B5D" w14:textId="71509875" w:rsidR="00397A1A" w:rsidRPr="00025D60" w:rsidRDefault="00397A1A" w:rsidP="000C61E7">
      <w:pPr>
        <w:pStyle w:val="af9"/>
        <w:numPr>
          <w:ilvl w:val="0"/>
          <w:numId w:val="2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SenseAuto</w:t>
      </w:r>
      <w:r w:rsidRPr="00025D60">
        <w:rPr>
          <w:rFonts w:ascii="맑은 고딕" w:hAnsi="맑은 고딕"/>
          <w:bCs/>
        </w:rPr>
        <w:br/>
      </w:r>
      <w:r w:rsidRPr="00025D60">
        <w:rPr>
          <w:rFonts w:ascii="맑은 고딕" w:hAnsi="맑은 고딕" w:hint="eastAsia"/>
          <w:bCs/>
        </w:rPr>
        <w:t>SenseAuto는 중국에 본사를 둔 자율주행 및 스마트 차량용 AI 솔루션 기업으로, 지능형 운전차량 실내 인식, AI 클라우드 플랫폼을 통합한 풀스택 기술을 제공한다.</w:t>
      </w:r>
      <w:r w:rsidRPr="00025D60">
        <w:rPr>
          <w:rFonts w:ascii="맑은 고딕" w:hAnsi="맑은 고딕"/>
          <w:bCs/>
        </w:rPr>
        <w:t xml:space="preserve"> </w:t>
      </w:r>
      <w:r w:rsidRPr="00025D60">
        <w:rPr>
          <w:rFonts w:ascii="맑은 고딕" w:hAnsi="맑은 고딕" w:hint="eastAsia"/>
          <w:bCs/>
        </w:rPr>
        <w:t>솔루션으로 Transformer를 기반의 E2E네트워크 프레임워크로, 인식</w:t>
      </w:r>
      <w:r w:rsidRPr="00025D60">
        <w:rPr>
          <w:rFonts w:ascii="맑은 고딕" w:hAnsi="맑은 고딕"/>
          <w:bCs/>
        </w:rPr>
        <w:t>/</w:t>
      </w:r>
      <w:r w:rsidRPr="00025D60">
        <w:rPr>
          <w:rFonts w:ascii="맑은 고딕" w:hAnsi="맑은 고딕" w:hint="eastAsia"/>
          <w:bCs/>
        </w:rPr>
        <w:t xml:space="preserve">예측/계획 세 가지 작업을 단일 네트워크로 통합하여 훈련하는 </w:t>
      </w:r>
      <w:r w:rsidRPr="00025D60">
        <w:rPr>
          <w:rFonts w:ascii="맑은 고딕" w:hAnsi="맑은 고딕"/>
          <w:bCs/>
        </w:rPr>
        <w:t>UniAD</w:t>
      </w:r>
      <w:r w:rsidRPr="00025D60">
        <w:rPr>
          <w:rFonts w:ascii="맑은 고딕" w:hAnsi="맑은 고딕" w:hint="eastAsia"/>
          <w:bCs/>
        </w:rPr>
        <w:t>, 다양한 양식의 데이터를 통합하고 처리하는 멀티모달 파운데이션 모델 기반으로 구축하는 자율주행 파운데이션 모델 DriveAGI</w:t>
      </w:r>
      <w:r w:rsidRPr="00025D60">
        <w:rPr>
          <w:rFonts w:ascii="맑은 고딕" w:hAnsi="맑은 고딕"/>
          <w:bCs/>
        </w:rPr>
        <w:t>,</w:t>
      </w:r>
      <w:r w:rsidRPr="00025D60">
        <w:rPr>
          <w:rFonts w:ascii="맑은 고딕" w:hAnsi="맑은 고딕" w:hint="eastAsia"/>
          <w:bCs/>
        </w:rPr>
        <w:t xml:space="preserve"> </w:t>
      </w:r>
      <w:r w:rsidR="00DC5C9B" w:rsidRPr="00025D60">
        <w:rPr>
          <w:rFonts w:ascii="맑은 고딕" w:hAnsi="맑은 고딕"/>
          <w:bCs/>
        </w:rPr>
        <w:t>Fully Sparse Paradigm</w:t>
      </w:r>
      <w:r w:rsidRPr="00025D60">
        <w:rPr>
          <w:rFonts w:ascii="맑은 고딕" w:hAnsi="맑은 고딕" w:hint="eastAsia"/>
          <w:bCs/>
        </w:rPr>
        <w:t xml:space="preserve">을 </w:t>
      </w:r>
      <w:r w:rsidR="00DC5C9B" w:rsidRPr="00025D60">
        <w:rPr>
          <w:rFonts w:ascii="맑은 고딕" w:hAnsi="맑은 고딕" w:hint="eastAsia"/>
          <w:bCs/>
        </w:rPr>
        <w:t>통해</w:t>
      </w:r>
      <w:r w:rsidRPr="00025D60">
        <w:rPr>
          <w:rFonts w:ascii="맑은 고딕" w:hAnsi="맑은 고딕" w:hint="eastAsia"/>
          <w:bCs/>
        </w:rPr>
        <w:t xml:space="preserve"> 관련 차량 및 정지 객체에 집중하고, 희소 인식, 계층적 상호작용, 반복적 동작 계획을 통해 시나리오 이해 및 결정을 달성하는 </w:t>
      </w:r>
      <w:r w:rsidRPr="00025D60">
        <w:rPr>
          <w:rFonts w:ascii="맑은 고딕" w:hAnsi="맑은 고딕"/>
          <w:bCs/>
        </w:rPr>
        <w:t>DiFSD</w:t>
      </w:r>
      <w:r w:rsidRPr="00025D60">
        <w:rPr>
          <w:rFonts w:ascii="맑은 고딕" w:hAnsi="맑은 고딕" w:hint="eastAsia"/>
          <w:bCs/>
        </w:rPr>
        <w:t>를 사용한다.</w:t>
      </w:r>
      <w:r w:rsidRPr="00025D60">
        <w:rPr>
          <w:rFonts w:ascii="맑은 고딕" w:hAnsi="맑은 고딕"/>
          <w:bCs/>
        </w:rPr>
        <w:t xml:space="preserve"> </w:t>
      </w:r>
      <w:r w:rsidRPr="00025D60">
        <w:rPr>
          <w:rFonts w:ascii="맑은 고딕" w:hAnsi="맑은 고딕" w:hint="eastAsia"/>
          <w:bCs/>
        </w:rPr>
        <w:t>2025년 4분기에 E2E 양산 솔루션이 차량에 적용될 것으로 예상된다.</w:t>
      </w:r>
    </w:p>
    <w:p w14:paraId="3BF5BA90" w14:textId="77777777" w:rsidR="000C61E7" w:rsidRPr="00025D60" w:rsidRDefault="000C61E7" w:rsidP="000C61E7">
      <w:pPr>
        <w:pBdr>
          <w:top w:val="nil"/>
          <w:left w:val="nil"/>
          <w:bottom w:val="nil"/>
          <w:right w:val="nil"/>
          <w:between w:val="nil"/>
        </w:pBdr>
        <w:wordWrap w:val="0"/>
        <w:autoSpaceDE w:val="0"/>
        <w:autoSpaceDN w:val="0"/>
        <w:ind w:left="0" w:firstLine="0"/>
        <w:rPr>
          <w:rFonts w:ascii="맑은 고딕" w:hAnsi="맑은 고딕"/>
          <w:bCs/>
        </w:rPr>
      </w:pPr>
    </w:p>
    <w:p w14:paraId="2AE6EF04" w14:textId="6E8F723B" w:rsidR="00397A1A" w:rsidRPr="00025D60" w:rsidRDefault="00397A1A" w:rsidP="000C61E7">
      <w:pPr>
        <w:pStyle w:val="af9"/>
        <w:numPr>
          <w:ilvl w:val="0"/>
          <w:numId w:val="2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QCraft</w:t>
      </w:r>
      <w:r w:rsidR="000C61E7" w:rsidRPr="00025D60">
        <w:rPr>
          <w:rFonts w:ascii="맑은 고딕" w:hAnsi="맑은 고딕"/>
          <w:bCs/>
        </w:rPr>
        <w:br/>
      </w:r>
      <w:r w:rsidRPr="00025D60">
        <w:rPr>
          <w:rFonts w:ascii="맑은 고딕" w:hAnsi="맑은 고딕" w:hint="eastAsia"/>
          <w:bCs/>
        </w:rPr>
        <w:t>QCraft는 2019년 중국 베이징에서 설립된 자율주행 기술 기업으로,</w:t>
      </w:r>
      <w:r w:rsidRPr="00025D60">
        <w:rPr>
          <w:rFonts w:ascii="맑은 고딕" w:hAnsi="맑은 고딕"/>
          <w:bCs/>
        </w:rPr>
        <w:t xml:space="preserve"> </w:t>
      </w:r>
      <w:r w:rsidRPr="00025D60">
        <w:rPr>
          <w:rFonts w:ascii="맑은 고딕" w:hAnsi="맑은 고딕" w:hint="eastAsia"/>
          <w:bCs/>
        </w:rPr>
        <w:t>복잡한 도시 환경에서 운전 보조 및 자율주행 솔루션을 개발하고 있다.</w:t>
      </w:r>
      <w:r w:rsidRPr="00025D60">
        <w:rPr>
          <w:rFonts w:ascii="맑은 고딕" w:hAnsi="맑은 고딕"/>
          <w:bCs/>
        </w:rPr>
        <w:t xml:space="preserve"> </w:t>
      </w:r>
      <w:r w:rsidRPr="00025D60">
        <w:rPr>
          <w:rFonts w:ascii="맑은 고딕" w:hAnsi="맑은 고딕" w:hint="eastAsia"/>
          <w:bCs/>
        </w:rPr>
        <w:t>2025년 9월 독일 뮌헨에서 열린 IAA 모빌리티 전시회에서 유럽 본부 설립과 퀄컴과의 파트너십을 발표하며 글로벌 시장 진출을 본격화했으며,</w:t>
      </w:r>
      <w:r w:rsidRPr="00025D60">
        <w:rPr>
          <w:rFonts w:ascii="맑은 고딕" w:hAnsi="맑은 고딕"/>
          <w:bCs/>
        </w:rPr>
        <w:t xml:space="preserve"> </w:t>
      </w:r>
      <w:r w:rsidRPr="00025D60">
        <w:rPr>
          <w:rFonts w:ascii="맑은 고딕" w:hAnsi="맑은 고딕" w:hint="eastAsia"/>
          <w:bCs/>
        </w:rPr>
        <w:t xml:space="preserve">누적 투자액은 약 </w:t>
      </w:r>
      <w:r w:rsidRPr="00025D60">
        <w:rPr>
          <w:rFonts w:ascii="맑은 고딕" w:hAnsi="맑은 고딕"/>
          <w:bCs/>
        </w:rPr>
        <w:t>1</w:t>
      </w:r>
      <w:r w:rsidRPr="00025D60">
        <w:rPr>
          <w:rFonts w:ascii="맑은 고딕" w:hAnsi="맑은 고딕" w:hint="eastAsia"/>
          <w:bCs/>
        </w:rPr>
        <w:t xml:space="preserve">억 </w:t>
      </w:r>
      <w:r w:rsidRPr="00025D60">
        <w:rPr>
          <w:rFonts w:ascii="맑은 고딕" w:hAnsi="맑은 고딕"/>
          <w:bCs/>
        </w:rPr>
        <w:t>4,900</w:t>
      </w:r>
      <w:r w:rsidRPr="00025D60">
        <w:rPr>
          <w:rFonts w:ascii="맑은 고딕" w:hAnsi="맑은 고딕" w:hint="eastAsia"/>
          <w:bCs/>
        </w:rPr>
        <w:t>만 달러이며 레노버,</w:t>
      </w:r>
      <w:r w:rsidRPr="00025D60">
        <w:rPr>
          <w:rFonts w:ascii="맑은 고딕" w:hAnsi="맑은 고딕"/>
          <w:bCs/>
        </w:rPr>
        <w:t xml:space="preserve"> </w:t>
      </w:r>
      <w:r w:rsidRPr="00025D60">
        <w:rPr>
          <w:rFonts w:ascii="맑은 고딕" w:hAnsi="맑은 고딕" w:hint="eastAsia"/>
          <w:bCs/>
        </w:rPr>
        <w:t>B</w:t>
      </w:r>
      <w:r w:rsidRPr="00025D60">
        <w:rPr>
          <w:rFonts w:ascii="맑은 고딕" w:hAnsi="맑은 고딕"/>
          <w:bCs/>
        </w:rPr>
        <w:t xml:space="preserve">aidu, TCL </w:t>
      </w:r>
      <w:r w:rsidRPr="00025D60">
        <w:rPr>
          <w:rFonts w:ascii="맑은 고딕" w:hAnsi="맑은 고딕" w:hint="eastAsia"/>
          <w:bCs/>
        </w:rPr>
        <w:t>등의 기업의 투자를 받고 있다.</w:t>
      </w:r>
      <w:r w:rsidRPr="00025D60">
        <w:rPr>
          <w:rFonts w:ascii="맑은 고딕" w:hAnsi="맑은 고딕"/>
          <w:bCs/>
        </w:rPr>
        <w:t xml:space="preserve"> </w:t>
      </w:r>
      <w:r w:rsidRPr="00025D60">
        <w:rPr>
          <w:rFonts w:ascii="맑은 고딕" w:hAnsi="맑은 고딕" w:hint="eastAsia"/>
          <w:bCs/>
        </w:rPr>
        <w:t>현재 연구가 진행중인 상태로</w:t>
      </w:r>
      <w:commentRangeStart w:id="9"/>
      <w:r w:rsidRPr="00025D60">
        <w:rPr>
          <w:rFonts w:ascii="맑은 고딕" w:hAnsi="맑은 고딕" w:hint="eastAsia"/>
          <w:bCs/>
        </w:rPr>
        <w:t>,</w:t>
      </w:r>
      <w:r w:rsidRPr="00025D60">
        <w:rPr>
          <w:rFonts w:ascii="맑은 고딕" w:hAnsi="맑은 고딕"/>
          <w:bCs/>
        </w:rPr>
        <w:t xml:space="preserve"> </w:t>
      </w:r>
      <w:r w:rsidRPr="00025D60">
        <w:rPr>
          <w:rFonts w:ascii="맑은 고딕" w:hAnsi="맑은 고딕" w:hint="eastAsia"/>
          <w:bCs/>
        </w:rPr>
        <w:t>2024년 말까지 E2E</w:t>
      </w:r>
      <w:r w:rsidR="005751BF" w:rsidRPr="00025D60">
        <w:rPr>
          <w:rFonts w:ascii="맑은 고딕" w:hAnsi="맑은 고딕"/>
          <w:bCs/>
        </w:rPr>
        <w:t xml:space="preserve"> </w:t>
      </w:r>
      <w:r w:rsidRPr="00025D60">
        <w:rPr>
          <w:rFonts w:ascii="맑은 고딕" w:hAnsi="맑은 고딕" w:hint="eastAsia"/>
          <w:bCs/>
        </w:rPr>
        <w:t>폐쇄 루프를 완료하고 2025년에 E2E</w:t>
      </w:r>
      <w:r w:rsidR="008C5A14" w:rsidRPr="00025D60">
        <w:rPr>
          <w:rFonts w:ascii="맑은 고딕" w:hAnsi="맑은 고딕"/>
          <w:bCs/>
        </w:rPr>
        <w:t xml:space="preserve"> </w:t>
      </w:r>
      <w:r w:rsidRPr="00025D60">
        <w:rPr>
          <w:rFonts w:ascii="맑은 고딕" w:hAnsi="맑은 고딕" w:hint="eastAsia"/>
          <w:bCs/>
        </w:rPr>
        <w:t>양산 제품을 출시할 계획을 가지고 있다.</w:t>
      </w:r>
      <w:commentRangeEnd w:id="9"/>
      <w:r w:rsidRPr="00025D60">
        <w:rPr>
          <w:rStyle w:val="afb"/>
          <w:sz w:val="22"/>
          <w:szCs w:val="22"/>
        </w:rPr>
        <w:commentReference w:id="9"/>
      </w:r>
    </w:p>
    <w:p w14:paraId="786C320F" w14:textId="77777777"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p>
    <w:p w14:paraId="28AEE909" w14:textId="62857DDB" w:rsidR="0042166F" w:rsidRPr="00025D60" w:rsidRDefault="00397A1A" w:rsidP="0042166F">
      <w:pPr>
        <w:numPr>
          <w:ilvl w:val="2"/>
          <w:numId w:val="2"/>
        </w:numPr>
        <w:pBdr>
          <w:top w:val="nil"/>
          <w:left w:val="nil"/>
          <w:bottom w:val="nil"/>
          <w:right w:val="nil"/>
          <w:between w:val="nil"/>
        </w:pBdr>
        <w:wordWrap w:val="0"/>
        <w:autoSpaceDE w:val="0"/>
        <w:autoSpaceDN w:val="0"/>
        <w:rPr>
          <w:rFonts w:ascii="맑은 고딕" w:hAnsi="맑은 고딕"/>
          <w:bCs/>
        </w:rPr>
      </w:pPr>
      <w:r w:rsidRPr="00025D60">
        <w:rPr>
          <w:rFonts w:ascii="맑은 고딕" w:hAnsi="맑은 고딕" w:hint="eastAsia"/>
          <w:bCs/>
        </w:rPr>
        <w:t>기타 기업</w:t>
      </w:r>
    </w:p>
    <w:p w14:paraId="40899C51" w14:textId="4D53AB79" w:rsidR="00397A1A" w:rsidRPr="00025D60" w:rsidRDefault="00397A1A" w:rsidP="0042166F">
      <w:pPr>
        <w:pStyle w:val="af9"/>
        <w:numPr>
          <w:ilvl w:val="0"/>
          <w:numId w:val="29"/>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t>Wayve</w:t>
      </w:r>
      <w:r w:rsidR="000C61E7" w:rsidRPr="00025D60">
        <w:rPr>
          <w:rFonts w:ascii="맑은 고딕" w:hAnsi="맑은 고딕"/>
          <w:bCs/>
        </w:rPr>
        <w:br/>
      </w:r>
      <w:r w:rsidRPr="00025D60">
        <w:rPr>
          <w:rFonts w:ascii="맑은 고딕" w:hAnsi="맑은 고딕" w:hint="eastAsia"/>
        </w:rPr>
        <w:t xml:space="preserve">Wayve(웨이브)는 2017년 영국 런던에서 설립된 자율주행 기술 기업으로, 고정밀 지도(HD Map)나 라이다(LiDAR) 의존도를 낮추고 </w:t>
      </w:r>
      <w:r w:rsidRPr="00025D60">
        <w:rPr>
          <w:rFonts w:ascii="맑은 고딕" w:hAnsi="맑은 고딕"/>
        </w:rPr>
        <w:t>E2E</w:t>
      </w:r>
      <w:r w:rsidRPr="00025D60">
        <w:rPr>
          <w:rFonts w:ascii="맑은 고딕" w:hAnsi="맑은 고딕" w:hint="eastAsia"/>
        </w:rPr>
        <w:t xml:space="preserve"> 딥러닝 AI가 카메라 데이터만으로 인간처럼 운전을 학습하는 'Embodied AI' (AV 2.0) 방식을 선도하고 있다. 2024년 5월 Microsoft, NVIDIA, SoftBank 등으로부터 10억 5천만 달러(약 1조 4천억 원)의 대규모 Series C 투자를 유치하며 유럽 AI 기업 최대 투자 기록을 경신했다.</w:t>
      </w:r>
      <w:r w:rsidRPr="00025D60">
        <w:rPr>
          <w:rFonts w:ascii="맑은 고딕" w:hAnsi="맑은 고딕"/>
        </w:rPr>
        <w:t xml:space="preserve"> Embodied AI</w:t>
      </w:r>
      <w:r w:rsidRPr="00025D60">
        <w:rPr>
          <w:rFonts w:ascii="맑은 고딕" w:hAnsi="맑은 고딕" w:hint="eastAsia"/>
        </w:rPr>
        <w:t xml:space="preserve">와 월드모델 및 비디오 확산 디코더인 </w:t>
      </w:r>
      <w:r w:rsidRPr="00025D60">
        <w:rPr>
          <w:rFonts w:ascii="맑은 고딕" w:hAnsi="맑은 고딕"/>
        </w:rPr>
        <w:t>GAIA-1, VLAM(Vision-Language-Action Model)</w:t>
      </w:r>
      <w:r w:rsidRPr="00025D60">
        <w:rPr>
          <w:rFonts w:ascii="맑은 고딕" w:hAnsi="맑은 고딕" w:hint="eastAsia"/>
        </w:rPr>
        <w:t xml:space="preserve">모델인 </w:t>
      </w:r>
      <w:r w:rsidRPr="00025D60">
        <w:rPr>
          <w:rFonts w:ascii="맑은 고딕" w:hAnsi="맑은 고딕"/>
        </w:rPr>
        <w:t xml:space="preserve">LINGO-2 </w:t>
      </w:r>
      <w:r w:rsidRPr="00025D60">
        <w:rPr>
          <w:rFonts w:ascii="맑은 고딕" w:hAnsi="맑은 고딕" w:hint="eastAsia"/>
        </w:rPr>
        <w:t>모델을 결합한 E</w:t>
      </w:r>
      <w:r w:rsidRPr="00025D60">
        <w:rPr>
          <w:rFonts w:ascii="맑은 고딕" w:hAnsi="맑은 고딕"/>
        </w:rPr>
        <w:t xml:space="preserve">2E </w:t>
      </w:r>
      <w:r w:rsidRPr="00025D60">
        <w:rPr>
          <w:rFonts w:ascii="맑은 고딕" w:hAnsi="맑은 고딕" w:hint="eastAsia"/>
        </w:rPr>
        <w:t>시스템 아키텍처 솔루션을 가지고 있다.</w:t>
      </w:r>
      <w:r w:rsidRPr="00025D60">
        <w:rPr>
          <w:rFonts w:ascii="맑은 고딕" w:hAnsi="맑은 고딕"/>
        </w:rPr>
        <w:t xml:space="preserve"> </w:t>
      </w:r>
      <w:r w:rsidRPr="00025D60">
        <w:rPr>
          <w:rFonts w:ascii="맑은 고딕" w:hAnsi="맑은 고딕" w:hint="eastAsia"/>
        </w:rPr>
        <w:t>A</w:t>
      </w:r>
      <w:r w:rsidRPr="00025D60">
        <w:rPr>
          <w:rFonts w:ascii="맑은 고딕" w:hAnsi="맑은 고딕"/>
        </w:rPr>
        <w:t>V2.0</w:t>
      </w:r>
      <w:r w:rsidRPr="00025D60">
        <w:rPr>
          <w:rFonts w:ascii="맑은 고딕" w:hAnsi="맑은 고딕" w:hint="eastAsia"/>
        </w:rPr>
        <w:t xml:space="preserve">과 </w:t>
      </w:r>
      <w:r w:rsidRPr="00025D60">
        <w:rPr>
          <w:rFonts w:ascii="맑은 고딕" w:hAnsi="맑은 고딕"/>
        </w:rPr>
        <w:t>GAIA-1</w:t>
      </w:r>
      <w:r w:rsidRPr="00025D60">
        <w:rPr>
          <w:rFonts w:ascii="맑은 고딕" w:hAnsi="맑은 고딕" w:hint="eastAsia"/>
        </w:rPr>
        <w:t>을 개발하며,</w:t>
      </w:r>
      <w:r w:rsidRPr="00025D60">
        <w:rPr>
          <w:rFonts w:ascii="맑은 고딕" w:hAnsi="맑은 고딕"/>
        </w:rPr>
        <w:t xml:space="preserve"> AV2.0</w:t>
      </w:r>
      <w:r w:rsidRPr="00025D60">
        <w:rPr>
          <w:rFonts w:ascii="맑은 고딕" w:hAnsi="맑은 고딕" w:hint="eastAsia"/>
        </w:rPr>
        <w:t xml:space="preserve">은 </w:t>
      </w:r>
      <w:r w:rsidRPr="00025D60">
        <w:rPr>
          <w:rFonts w:ascii="맑은 고딕" w:hAnsi="맑은 고딕"/>
        </w:rPr>
        <w:t>Embodied AI</w:t>
      </w:r>
      <w:r w:rsidRPr="00025D60">
        <w:rPr>
          <w:rFonts w:ascii="맑은 고딕" w:hAnsi="맑은 고딕" w:hint="eastAsia"/>
        </w:rPr>
        <w:t>를 도입함에 따라</w:t>
      </w:r>
      <w:r w:rsidRPr="00025D60">
        <w:rPr>
          <w:rFonts w:ascii="맑은 고딕" w:hAnsi="맑은 고딕"/>
        </w:rPr>
        <w:t xml:space="preserve"> </w:t>
      </w:r>
      <w:r w:rsidRPr="00025D60">
        <w:rPr>
          <w:rFonts w:ascii="맑은 고딕" w:hAnsi="맑은 고딕" w:hint="eastAsia"/>
        </w:rPr>
        <w:t xml:space="preserve">통일된 </w:t>
      </w:r>
      <w:r w:rsidRPr="00025D60">
        <w:rPr>
          <w:rFonts w:ascii="맑은 고딕" w:hAnsi="맑은 고딕"/>
        </w:rPr>
        <w:t xml:space="preserve">AI </w:t>
      </w:r>
      <w:r w:rsidRPr="00025D60">
        <w:rPr>
          <w:rFonts w:ascii="맑은 고딕" w:hAnsi="맑은 고딕" w:hint="eastAsia"/>
        </w:rPr>
        <w:t xml:space="preserve">모델과 생성형 </w:t>
      </w:r>
      <w:r w:rsidRPr="00025D60">
        <w:rPr>
          <w:rFonts w:ascii="맑은 고딕" w:hAnsi="맑은 고딕"/>
        </w:rPr>
        <w:t>AI</w:t>
      </w:r>
      <w:r w:rsidRPr="00025D60">
        <w:rPr>
          <w:rFonts w:ascii="맑은 고딕" w:hAnsi="맑은 고딕" w:hint="eastAsia"/>
        </w:rPr>
        <w:t>를 통해 기술을 발전시키고 있다.</w:t>
      </w:r>
    </w:p>
    <w:p w14:paraId="37EC02E0" w14:textId="74370B96" w:rsidR="0042166F" w:rsidRPr="00025D60" w:rsidRDefault="0042166F" w:rsidP="0042166F">
      <w:pPr>
        <w:pBdr>
          <w:top w:val="nil"/>
          <w:left w:val="nil"/>
          <w:bottom w:val="nil"/>
          <w:right w:val="nil"/>
          <w:between w:val="nil"/>
        </w:pBdr>
        <w:wordWrap w:val="0"/>
        <w:autoSpaceDE w:val="0"/>
        <w:autoSpaceDN w:val="0"/>
        <w:ind w:left="0" w:firstLine="0"/>
        <w:rPr>
          <w:rFonts w:ascii="맑은 고딕" w:hAnsi="맑은 고딕"/>
          <w:bCs/>
        </w:rPr>
      </w:pPr>
    </w:p>
    <w:p w14:paraId="7EC46CE1" w14:textId="018E65EB" w:rsidR="0042166F" w:rsidRPr="00025D60" w:rsidRDefault="0042166F" w:rsidP="0042166F">
      <w:pPr>
        <w:pStyle w:val="af9"/>
        <w:numPr>
          <w:ilvl w:val="0"/>
          <w:numId w:val="29"/>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G</w:t>
      </w:r>
      <w:r w:rsidRPr="00025D60">
        <w:rPr>
          <w:rFonts w:ascii="맑은 고딕" w:hAnsi="맑은 고딕"/>
          <w:bCs/>
        </w:rPr>
        <w:t>igaStudio</w:t>
      </w:r>
    </w:p>
    <w:p w14:paraId="40285370" w14:textId="77777777" w:rsidR="0042166F" w:rsidRPr="00025D60" w:rsidRDefault="00397A1A" w:rsidP="0042166F">
      <w:pPr>
        <w:pBdr>
          <w:top w:val="nil"/>
          <w:left w:val="nil"/>
          <w:bottom w:val="nil"/>
          <w:right w:val="nil"/>
          <w:between w:val="nil"/>
        </w:pBdr>
        <w:wordWrap w:val="0"/>
        <w:autoSpaceDE w:val="0"/>
        <w:autoSpaceDN w:val="0"/>
        <w:ind w:left="720" w:firstLine="0"/>
        <w:rPr>
          <w:rFonts w:ascii="맑은 고딕" w:hAnsi="맑은 고딕"/>
          <w:bCs/>
        </w:rPr>
      </w:pPr>
      <w:r w:rsidRPr="00025D60">
        <w:rPr>
          <w:rFonts w:ascii="맑은 고딕" w:hAnsi="맑은 고딕" w:hint="eastAsia"/>
          <w:bCs/>
        </w:rPr>
        <w:t>GigaStudio는 중국과학원 자동화연구소(Institute of Automation of Chinese Academy of Sciences, CASIA)에서 개발한</w:t>
      </w:r>
      <w:r w:rsidRPr="00025D60">
        <w:rPr>
          <w:rFonts w:ascii="맑은 고딕" w:hAnsi="맑은 고딕"/>
          <w:bCs/>
        </w:rPr>
        <w:t xml:space="preserve"> </w:t>
      </w:r>
      <w:r w:rsidRPr="00025D60">
        <w:rPr>
          <w:rFonts w:ascii="맑은 고딕" w:hAnsi="맑은 고딕" w:hint="eastAsia"/>
          <w:bCs/>
        </w:rPr>
        <w:t>E</w:t>
      </w:r>
      <w:r w:rsidRPr="00025D60">
        <w:rPr>
          <w:rFonts w:ascii="맑은 고딕" w:hAnsi="맑은 고딕"/>
          <w:bCs/>
        </w:rPr>
        <w:t>2E</w:t>
      </w:r>
      <w:r w:rsidRPr="00025D60">
        <w:rPr>
          <w:rFonts w:ascii="맑은 고딕" w:hAnsi="맑은 고딕" w:hint="eastAsia"/>
          <w:bCs/>
        </w:rPr>
        <w:t xml:space="preserve"> 자율주행 기술 플랫폼이다. 대형 언어 모델과 월드 모델을 기반으로 인간 운전자처럼 추론하고 행동하는 자율주행 AI를 구현하는 데 중점을 두고 있으며, Li Auto 등 중국의 주요 OEM과 협력하여 기술을 고도화하고 있다.</w:t>
      </w:r>
      <w:r w:rsidRPr="00025D60">
        <w:rPr>
          <w:rFonts w:ascii="맑은 고딕" w:hAnsi="맑은 고딕"/>
          <w:bCs/>
        </w:rPr>
        <w:t xml:space="preserve"> </w:t>
      </w:r>
      <w:r w:rsidRPr="00025D60">
        <w:rPr>
          <w:rFonts w:ascii="맑은 고딕" w:hAnsi="맑은 고딕" w:hint="eastAsia"/>
          <w:bCs/>
        </w:rPr>
        <w:t>E</w:t>
      </w:r>
      <w:r w:rsidRPr="00025D60">
        <w:rPr>
          <w:rFonts w:ascii="맑은 고딕" w:hAnsi="맑은 고딕"/>
          <w:bCs/>
        </w:rPr>
        <w:t xml:space="preserve">2E </w:t>
      </w:r>
      <w:r w:rsidRPr="00025D60">
        <w:rPr>
          <w:rFonts w:ascii="맑은 고딕" w:hAnsi="맑은 고딕" w:hint="eastAsia"/>
          <w:bCs/>
        </w:rPr>
        <w:t xml:space="preserve">시스템 아키텍처 솔루션으로 월드모델 </w:t>
      </w:r>
      <w:r w:rsidRPr="00025D60">
        <w:rPr>
          <w:rFonts w:ascii="맑은 고딕" w:hAnsi="맑은 고딕"/>
          <w:bCs/>
        </w:rPr>
        <w:t xml:space="preserve">DriverDreamer, LLM </w:t>
      </w:r>
      <w:r w:rsidRPr="00025D60">
        <w:rPr>
          <w:rFonts w:ascii="맑은 고딕" w:hAnsi="맑은 고딕" w:hint="eastAsia"/>
          <w:bCs/>
        </w:rPr>
        <w:t xml:space="preserve">기반의 자율주행 월드 모델 </w:t>
      </w:r>
      <w:r w:rsidRPr="00025D60">
        <w:rPr>
          <w:rFonts w:ascii="맑은 고딕" w:hAnsi="맑은 고딕"/>
          <w:bCs/>
        </w:rPr>
        <w:t>DriverDreamer-2,</w:t>
      </w:r>
      <w:r w:rsidR="00B151A5" w:rsidRPr="00025D60">
        <w:rPr>
          <w:rFonts w:ascii="맑은 고딕" w:hAnsi="맑은 고딕"/>
          <w:bCs/>
        </w:rPr>
        <w:t xml:space="preserve"> </w:t>
      </w:r>
      <w:r w:rsidR="00B151A5" w:rsidRPr="00025D60">
        <w:rPr>
          <w:rFonts w:ascii="맑은 고딕" w:hAnsi="맑은 고딕" w:hint="eastAsia"/>
          <w:bCs/>
        </w:rPr>
        <w:t xml:space="preserve">월드모델을 활용해 </w:t>
      </w:r>
      <w:r w:rsidR="00B151A5" w:rsidRPr="00025D60">
        <w:rPr>
          <w:rFonts w:ascii="맑은 고딕" w:hAnsi="맑은 고딕"/>
          <w:bCs/>
        </w:rPr>
        <w:t xml:space="preserve">4D </w:t>
      </w:r>
      <w:r w:rsidR="00B151A5" w:rsidRPr="00025D60">
        <w:rPr>
          <w:rFonts w:ascii="맑은 고딕" w:hAnsi="맑은 고딕" w:hint="eastAsia"/>
          <w:bCs/>
        </w:rPr>
        <w:t>자율주행 장면</w:t>
      </w:r>
      <w:r w:rsidR="009D0A1A" w:rsidRPr="00025D60">
        <w:rPr>
          <w:rFonts w:ascii="맑은 고딕" w:hAnsi="맑은 고딕" w:hint="eastAsia"/>
          <w:bCs/>
        </w:rPr>
        <w:t>을</w:t>
      </w:r>
      <w:r w:rsidR="009D0A1A" w:rsidRPr="00025D60">
        <w:rPr>
          <w:rFonts w:ascii="맑은 고딕" w:hAnsi="맑은 고딕"/>
          <w:bCs/>
        </w:rPr>
        <w:t xml:space="preserve"> </w:t>
      </w:r>
      <w:r w:rsidR="009D0A1A" w:rsidRPr="00025D60">
        <w:rPr>
          <w:rFonts w:ascii="맑은 고딕" w:hAnsi="맑은 고딕" w:hint="eastAsia"/>
          <w:bCs/>
        </w:rPr>
        <w:t>표현 및 생성하는</w:t>
      </w:r>
      <w:r w:rsidRPr="00025D60">
        <w:rPr>
          <w:rFonts w:ascii="맑은 고딕" w:hAnsi="맑은 고딕"/>
          <w:bCs/>
        </w:rPr>
        <w:t xml:space="preserve"> DriverDreamer4D</w:t>
      </w:r>
      <w:r w:rsidRPr="00025D60">
        <w:rPr>
          <w:rFonts w:ascii="맑은 고딕" w:hAnsi="맑은 고딕" w:hint="eastAsia"/>
          <w:bCs/>
        </w:rPr>
        <w:t>를 사용한다.</w:t>
      </w:r>
      <w:r w:rsidRPr="00025D60">
        <w:rPr>
          <w:rFonts w:ascii="맑은 고딕" w:hAnsi="맑은 고딕"/>
          <w:bCs/>
        </w:rPr>
        <w:t xml:space="preserve"> </w:t>
      </w:r>
      <w:r w:rsidRPr="00025D60">
        <w:rPr>
          <w:rFonts w:ascii="맑은 고딕" w:hAnsi="맑은 고딕" w:hint="eastAsia"/>
          <w:bCs/>
        </w:rPr>
        <w:t>현재 2024년 5월, ECARX와 협력하여 생성형 AI 및 비전 파운데이션 모델 기반의 시뮬레이션 플랫폼 구축하였으며, 2024년 10월, 중국과학원 자동화 연구소, Li Auto, 베이징 대학, 뮌헨 공과대학 등과 공동으로 DriveDreamer4D를 제안했다</w:t>
      </w:r>
      <w:r w:rsidR="0042166F" w:rsidRPr="00025D60">
        <w:rPr>
          <w:rFonts w:ascii="맑은 고딕" w:hAnsi="맑은 고딕" w:hint="eastAsia"/>
          <w:bCs/>
        </w:rPr>
        <w:t>.</w:t>
      </w:r>
    </w:p>
    <w:p w14:paraId="6BA4DFF0" w14:textId="77777777" w:rsidR="0042166F" w:rsidRPr="00025D60" w:rsidRDefault="0042166F" w:rsidP="0042166F">
      <w:pPr>
        <w:pBdr>
          <w:top w:val="nil"/>
          <w:left w:val="nil"/>
          <w:bottom w:val="nil"/>
          <w:right w:val="nil"/>
          <w:between w:val="nil"/>
        </w:pBdr>
        <w:wordWrap w:val="0"/>
        <w:autoSpaceDE w:val="0"/>
        <w:autoSpaceDN w:val="0"/>
        <w:ind w:firstLine="0"/>
        <w:rPr>
          <w:rFonts w:ascii="맑은 고딕" w:hAnsi="맑은 고딕"/>
          <w:bCs/>
        </w:rPr>
      </w:pPr>
    </w:p>
    <w:p w14:paraId="7AC5AD27" w14:textId="53A8B73E" w:rsidR="00397A1A" w:rsidRPr="00025D60" w:rsidRDefault="0042166F" w:rsidP="0042166F">
      <w:pPr>
        <w:pStyle w:val="af9"/>
        <w:numPr>
          <w:ilvl w:val="0"/>
          <w:numId w:val="31"/>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bCs/>
        </w:rPr>
        <w:lastRenderedPageBreak/>
        <w:t>Waymo</w:t>
      </w:r>
      <w:r w:rsidRPr="00025D60">
        <w:rPr>
          <w:rFonts w:ascii="맑은 고딕" w:hAnsi="맑은 고딕"/>
          <w:bCs/>
        </w:rPr>
        <w:br/>
      </w:r>
      <w:r w:rsidR="00397A1A" w:rsidRPr="00025D60">
        <w:rPr>
          <w:rFonts w:ascii="맑은 고딕" w:hAnsi="맑은 고딕" w:hint="eastAsia"/>
          <w:bCs/>
        </w:rPr>
        <w:t xml:space="preserve">Waymo는 2009년 구글의 자율주행차 프로젝트로 시작해 2016년 Alphabet 자회사로 독립한 미국의 자율주행 기술 선도 기업이다. 라이다, 레이더, 카메라 등 종합 센서와 고정밀 지도를 결합한 </w:t>
      </w:r>
      <w:r w:rsidR="00397A1A" w:rsidRPr="00025D60">
        <w:rPr>
          <w:rFonts w:ascii="맑은 고딕" w:hAnsi="맑은 고딕"/>
          <w:bCs/>
        </w:rPr>
        <w:t>‘</w:t>
      </w:r>
      <w:r w:rsidR="00397A1A" w:rsidRPr="00025D60">
        <w:rPr>
          <w:rFonts w:ascii="맑은 고딕" w:hAnsi="맑은 고딕" w:hint="eastAsia"/>
          <w:bCs/>
        </w:rPr>
        <w:t>Waymo Driver' 시스템을 기반으로 하며, 2018년 애리조나주 피닉스에서 세계 최초의 상업용 로보택시 서비스 'Waymo One'을 출시하여 현재 샌프란시스코, 로스앤젤레스, 오스틴 등 미국 주요 도시로 서비스를 확장하고 있다.</w:t>
      </w:r>
      <w:r w:rsidR="00397A1A" w:rsidRPr="00025D60">
        <w:rPr>
          <w:rFonts w:ascii="맑은 고딕" w:hAnsi="맑은 고딕"/>
          <w:bCs/>
        </w:rPr>
        <w:t xml:space="preserve"> </w:t>
      </w:r>
      <w:r w:rsidR="00397A1A" w:rsidRPr="00025D60">
        <w:rPr>
          <w:rFonts w:ascii="맑은 고딕" w:hAnsi="맑은 고딕" w:hint="eastAsia"/>
          <w:bCs/>
        </w:rPr>
        <w:t xml:space="preserve">멀티모달 </w:t>
      </w:r>
      <w:r w:rsidR="00397A1A" w:rsidRPr="00025D60">
        <w:rPr>
          <w:rFonts w:ascii="맑은 고딕" w:hAnsi="맑은 고딕"/>
          <w:bCs/>
        </w:rPr>
        <w:t xml:space="preserve">E2E </w:t>
      </w:r>
      <w:r w:rsidR="00397A1A" w:rsidRPr="00025D60">
        <w:rPr>
          <w:rFonts w:ascii="맑은 고딕" w:hAnsi="맑은 고딕" w:hint="eastAsia"/>
          <w:bCs/>
        </w:rPr>
        <w:t xml:space="preserve">모델인 </w:t>
      </w:r>
      <w:r w:rsidR="00397A1A" w:rsidRPr="00025D60">
        <w:rPr>
          <w:rFonts w:ascii="맑은 고딕" w:hAnsi="맑은 고딕"/>
          <w:bCs/>
        </w:rPr>
        <w:t>EMMA</w:t>
      </w:r>
      <w:r w:rsidR="00397A1A" w:rsidRPr="00025D60">
        <w:rPr>
          <w:rFonts w:ascii="맑은 고딕" w:hAnsi="맑은 고딕" w:hint="eastAsia"/>
          <w:bCs/>
        </w:rPr>
        <w:t xml:space="preserve">를 </w:t>
      </w:r>
      <w:r w:rsidR="00397A1A" w:rsidRPr="00025D60">
        <w:rPr>
          <w:rFonts w:ascii="맑은 고딕" w:hAnsi="맑은 고딕"/>
          <w:bCs/>
        </w:rPr>
        <w:t xml:space="preserve">E2E </w:t>
      </w:r>
      <w:r w:rsidR="00397A1A" w:rsidRPr="00025D60">
        <w:rPr>
          <w:rFonts w:ascii="맑은 고딕" w:hAnsi="맑은 고딕" w:hint="eastAsia"/>
          <w:bCs/>
        </w:rPr>
        <w:t>시스템 아키텍처 솔루션으로 사용한다.</w:t>
      </w:r>
    </w:p>
    <w:p w14:paraId="0C909FFE" w14:textId="77777777"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p>
    <w:p w14:paraId="722DBC40" w14:textId="77777777" w:rsidR="00BC289D" w:rsidRDefault="00BC289D" w:rsidP="00397A1A">
      <w:pPr>
        <w:pBdr>
          <w:top w:val="nil"/>
          <w:left w:val="nil"/>
          <w:bottom w:val="nil"/>
          <w:right w:val="nil"/>
          <w:between w:val="nil"/>
        </w:pBdr>
        <w:wordWrap w:val="0"/>
        <w:autoSpaceDE w:val="0"/>
        <w:autoSpaceDN w:val="0"/>
        <w:ind w:firstLine="0"/>
        <w:rPr>
          <w:rFonts w:ascii="맑은 고딕" w:hAnsi="맑은 고딕"/>
          <w:bCs/>
        </w:rPr>
      </w:pPr>
    </w:p>
    <w:p w14:paraId="23567944" w14:textId="61040481"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r w:rsidRPr="00025D60">
        <w:rPr>
          <w:rFonts w:ascii="맑은 고딕" w:hAnsi="맑은 고딕"/>
          <w:bCs/>
        </w:rPr>
        <w:t>-</w:t>
      </w:r>
      <w:r w:rsidRPr="00025D60">
        <w:rPr>
          <w:rFonts w:ascii="맑은 고딕" w:hAnsi="맑은 고딕"/>
          <w:bCs/>
        </w:rPr>
        <w:tab/>
        <w:t>Nvidia</w:t>
      </w:r>
    </w:p>
    <w:p w14:paraId="4776DCB3" w14:textId="41755B99" w:rsidR="00397A1A" w:rsidRPr="00025D60" w:rsidRDefault="00397A1A" w:rsidP="00397A1A">
      <w:pPr>
        <w:pBdr>
          <w:top w:val="nil"/>
          <w:left w:val="nil"/>
          <w:bottom w:val="nil"/>
          <w:right w:val="nil"/>
          <w:between w:val="nil"/>
        </w:pBdr>
        <w:wordWrap w:val="0"/>
        <w:autoSpaceDE w:val="0"/>
        <w:autoSpaceDN w:val="0"/>
        <w:ind w:left="720" w:firstLine="0"/>
        <w:rPr>
          <w:rFonts w:ascii="맑은 고딕" w:hAnsi="맑은 고딕"/>
          <w:bCs/>
        </w:rPr>
      </w:pPr>
      <w:r w:rsidRPr="00025D60">
        <w:rPr>
          <w:rFonts w:ascii="맑은 고딕" w:hAnsi="맑은 고딕" w:hint="eastAsia"/>
          <w:bCs/>
        </w:rPr>
        <w:t>N</w:t>
      </w:r>
      <w:r w:rsidRPr="00025D60">
        <w:rPr>
          <w:rFonts w:ascii="맑은 고딕" w:hAnsi="맑은 고딕"/>
          <w:bCs/>
        </w:rPr>
        <w:t>vidia</w:t>
      </w:r>
      <w:r w:rsidRPr="00025D60">
        <w:rPr>
          <w:rFonts w:ascii="맑은 고딕" w:hAnsi="맑은 고딕" w:hint="eastAsia"/>
          <w:bCs/>
        </w:rPr>
        <w:t>는 1993년 설립된 미국 기업으로, 자사의 고성능 AI 반도체(GPU) 기술력을 기반으로 자율주행 차량용</w:t>
      </w:r>
      <w:r w:rsidR="0042166F" w:rsidRPr="00025D60">
        <w:rPr>
          <w:rFonts w:ascii="맑은 고딕" w:hAnsi="맑은 고딕"/>
          <w:bCs/>
        </w:rPr>
        <w:t xml:space="preserve"> </w:t>
      </w:r>
      <w:r w:rsidRPr="00025D60">
        <w:rPr>
          <w:rFonts w:ascii="맑은 고딕" w:hAnsi="맑은 고딕" w:hint="eastAsia"/>
          <w:bCs/>
        </w:rPr>
        <w:t>SoC</w:t>
      </w:r>
      <w:r w:rsidR="0042166F" w:rsidRPr="00025D60">
        <w:rPr>
          <w:rFonts w:ascii="맑은 고딕" w:hAnsi="맑은 고딕" w:hint="eastAsia"/>
          <w:bCs/>
        </w:rPr>
        <w:t>와</w:t>
      </w:r>
      <w:r w:rsidRPr="00025D60">
        <w:rPr>
          <w:rFonts w:ascii="맑은 고딕" w:hAnsi="맑은 고딕" w:hint="eastAsia"/>
          <w:bCs/>
        </w:rPr>
        <w:t xml:space="preserve"> 소프트웨어 플랫폼을 개발 및 공급한다. 이들은 'N</w:t>
      </w:r>
      <w:r w:rsidRPr="00025D60">
        <w:rPr>
          <w:rFonts w:ascii="맑은 고딕" w:hAnsi="맑은 고딕"/>
          <w:bCs/>
        </w:rPr>
        <w:t>vidia</w:t>
      </w:r>
      <w:r w:rsidRPr="00025D60">
        <w:rPr>
          <w:rFonts w:ascii="맑은 고딕" w:hAnsi="맑은 고딕" w:hint="eastAsia"/>
          <w:bCs/>
        </w:rPr>
        <w:t xml:space="preserve"> DRIVE' 플랫폼(DRIVE Orin, Thor 등)을 통해 AI 모델 학습, 시뮬레이션, 차량 내 고속 연산을 지원하는 E</w:t>
      </w:r>
      <w:r w:rsidRPr="00025D60">
        <w:rPr>
          <w:rFonts w:ascii="맑은 고딕" w:hAnsi="맑은 고딕"/>
          <w:bCs/>
        </w:rPr>
        <w:t>2E</w:t>
      </w:r>
      <w:r w:rsidRPr="00025D60">
        <w:rPr>
          <w:rFonts w:ascii="맑은 고딕" w:hAnsi="맑은 고딕" w:hint="eastAsia"/>
          <w:bCs/>
        </w:rPr>
        <w:t xml:space="preserve"> 솔루션을 제공하며, Mercedes-Benz, BYD, Volvo 등 다수의 글로벌 OEM과 파트너십을 맺고 있다.</w:t>
      </w:r>
      <w:r w:rsidRPr="00025D60">
        <w:rPr>
          <w:rFonts w:ascii="맑은 고딕" w:hAnsi="맑은 고딕"/>
          <w:bCs/>
        </w:rPr>
        <w:t xml:space="preserve"> E2E </w:t>
      </w:r>
      <w:r w:rsidRPr="00025D60">
        <w:rPr>
          <w:rFonts w:ascii="맑은 고딕" w:hAnsi="맑은 고딕" w:hint="eastAsia"/>
          <w:bCs/>
        </w:rPr>
        <w:t xml:space="preserve">시스템 아키텍처 솔루션은 </w:t>
      </w:r>
      <w:r w:rsidRPr="00025D60">
        <w:rPr>
          <w:rFonts w:ascii="맑은 고딕" w:hAnsi="맑은 고딕"/>
          <w:bCs/>
        </w:rPr>
        <w:t>Hydra-MDP</w:t>
      </w:r>
      <w:r w:rsidRPr="00025D60">
        <w:rPr>
          <w:rFonts w:ascii="맑은 고딕" w:hAnsi="맑은 고딕" w:hint="eastAsia"/>
          <w:bCs/>
        </w:rPr>
        <w:t>로,</w:t>
      </w:r>
      <w:r w:rsidRPr="00025D60">
        <w:rPr>
          <w:rFonts w:ascii="맑은 고딕" w:hAnsi="맑은 고딕"/>
          <w:bCs/>
        </w:rPr>
        <w:t xml:space="preserve"> </w:t>
      </w:r>
      <w:r w:rsidRPr="00025D60">
        <w:rPr>
          <w:rFonts w:ascii="맑은 고딕" w:hAnsi="맑은 고딕" w:hint="eastAsia"/>
          <w:bCs/>
        </w:rPr>
        <w:t xml:space="preserve">해당 모델은 인식 네트워크는 </w:t>
      </w:r>
      <w:r w:rsidRPr="00025D60">
        <w:rPr>
          <w:rFonts w:ascii="맑은 고딕" w:hAnsi="맑은 고딕"/>
          <w:bCs/>
        </w:rPr>
        <w:t xml:space="preserve">Transfuser </w:t>
      </w:r>
      <w:r w:rsidRPr="00025D60">
        <w:rPr>
          <w:rFonts w:ascii="맑은 고딕" w:hAnsi="맑은 고딕" w:hint="eastAsia"/>
          <w:bCs/>
        </w:rPr>
        <w:t>기반으로</w:t>
      </w:r>
      <w:r w:rsidRPr="00025D60">
        <w:rPr>
          <w:rFonts w:ascii="맑은 고딕" w:hAnsi="맑은 고딕"/>
          <w:bCs/>
        </w:rPr>
        <w:t xml:space="preserve"> </w:t>
      </w:r>
      <w:r w:rsidRPr="00025D60">
        <w:rPr>
          <w:rFonts w:ascii="맑은 고딕" w:hAnsi="맑은 고딕" w:hint="eastAsia"/>
          <w:bCs/>
        </w:rPr>
        <w:t>입력 센서 데이터 처리를 담당하며,</w:t>
      </w:r>
      <w:r w:rsidRPr="00025D60">
        <w:rPr>
          <w:rFonts w:ascii="맑은 고딕" w:hAnsi="맑은 고딕"/>
          <w:bCs/>
        </w:rPr>
        <w:t xml:space="preserve"> </w:t>
      </w:r>
      <w:r w:rsidRPr="00025D60">
        <w:rPr>
          <w:rFonts w:ascii="맑은 고딕" w:hAnsi="맑은 고딕" w:hint="eastAsia"/>
          <w:bCs/>
        </w:rPr>
        <w:t>궤적 인코더는 인식 네트워크의 출력을 기반으로 차량의 주행 궤적 생성을 담당한다.</w:t>
      </w:r>
      <w:r w:rsidRPr="00025D60">
        <w:rPr>
          <w:rFonts w:ascii="맑은 고딕" w:hAnsi="맑은 고딕"/>
          <w:bCs/>
        </w:rPr>
        <w:t xml:space="preserve"> </w:t>
      </w:r>
    </w:p>
    <w:p w14:paraId="35FDA54E" w14:textId="77777777" w:rsidR="00397A1A" w:rsidRPr="00025D60" w:rsidRDefault="00397A1A" w:rsidP="00397A1A">
      <w:pPr>
        <w:pBdr>
          <w:top w:val="nil"/>
          <w:left w:val="nil"/>
          <w:bottom w:val="nil"/>
          <w:right w:val="nil"/>
          <w:between w:val="nil"/>
        </w:pBdr>
        <w:wordWrap w:val="0"/>
        <w:autoSpaceDE w:val="0"/>
        <w:autoSpaceDN w:val="0"/>
        <w:ind w:firstLine="0"/>
        <w:rPr>
          <w:rFonts w:ascii="맑은 고딕" w:hAnsi="맑은 고딕"/>
          <w:bCs/>
        </w:rPr>
      </w:pPr>
    </w:p>
    <w:p w14:paraId="5EBB78DA" w14:textId="77777777" w:rsidR="00397A1A" w:rsidRPr="00025D60" w:rsidRDefault="00397A1A" w:rsidP="00397A1A">
      <w:pPr>
        <w:numPr>
          <w:ilvl w:val="2"/>
          <w:numId w:val="2"/>
        </w:numPr>
        <w:pBdr>
          <w:top w:val="nil"/>
          <w:left w:val="nil"/>
          <w:bottom w:val="nil"/>
          <w:right w:val="nil"/>
          <w:between w:val="nil"/>
        </w:pBdr>
        <w:wordWrap w:val="0"/>
        <w:autoSpaceDE w:val="0"/>
        <w:autoSpaceDN w:val="0"/>
        <w:rPr>
          <w:rFonts w:ascii="맑은 고딕" w:hAnsi="맑은 고딕"/>
          <w:bCs/>
        </w:rPr>
      </w:pPr>
      <w:r w:rsidRPr="00025D60">
        <w:rPr>
          <w:rFonts w:ascii="맑은 고딕" w:hAnsi="맑은 고딕" w:hint="eastAsia"/>
          <w:bCs/>
        </w:rPr>
        <w:t>O</w:t>
      </w:r>
      <w:r w:rsidRPr="00025D60">
        <w:rPr>
          <w:rFonts w:ascii="맑은 고딕" w:hAnsi="맑은 고딕"/>
          <w:bCs/>
        </w:rPr>
        <w:t>EM</w:t>
      </w:r>
    </w:p>
    <w:p w14:paraId="4C98E4FF" w14:textId="308B4BD3" w:rsidR="00397A1A" w:rsidRPr="00025D60" w:rsidRDefault="00397A1A" w:rsidP="00135BCE">
      <w:pPr>
        <w:pStyle w:val="af9"/>
        <w:numPr>
          <w:ilvl w:val="0"/>
          <w:numId w:val="31"/>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X</w:t>
      </w:r>
      <w:r w:rsidRPr="00025D60">
        <w:rPr>
          <w:rFonts w:ascii="맑은 고딕" w:hAnsi="맑은 고딕"/>
          <w:bCs/>
        </w:rPr>
        <w:t>peng</w:t>
      </w:r>
      <w:r w:rsidR="00135BCE">
        <w:rPr>
          <w:rFonts w:ascii="맑은 고딕" w:hAnsi="맑은 고딕"/>
          <w:bCs/>
        </w:rPr>
        <w:t xml:space="preserve"> </w:t>
      </w:r>
      <w:r w:rsidRPr="00025D60">
        <w:rPr>
          <w:rFonts w:ascii="맑은 고딕" w:hAnsi="맑은 고딕"/>
          <w:bCs/>
        </w:rPr>
        <w:t>Motors</w:t>
      </w:r>
      <w:r w:rsidR="00392572" w:rsidRPr="00025D60">
        <w:rPr>
          <w:rFonts w:ascii="맑은 고딕" w:hAnsi="맑은 고딕"/>
          <w:bCs/>
        </w:rPr>
        <w:br/>
      </w:r>
      <w:r w:rsidRPr="00025D60">
        <w:rPr>
          <w:rFonts w:ascii="맑은 고딕" w:hAnsi="맑은 고딕" w:hint="eastAsia"/>
          <w:bCs/>
        </w:rPr>
        <w:t>Xpeng Motors는 2014년 중국 광저우에서 설립된 스마트 전기차</w:t>
      </w:r>
      <w:r w:rsidR="00330094" w:rsidRPr="00025D60">
        <w:rPr>
          <w:rFonts w:ascii="맑은 고딕" w:hAnsi="맑은 고딕"/>
          <w:bCs/>
        </w:rPr>
        <w:t xml:space="preserve"> </w:t>
      </w:r>
      <w:r w:rsidRPr="00025D60">
        <w:rPr>
          <w:rFonts w:ascii="맑은 고딕" w:hAnsi="맑은 고딕" w:hint="eastAsia"/>
          <w:bCs/>
        </w:rPr>
        <w:t>기업으로,</w:t>
      </w:r>
      <w:r w:rsidRPr="00025D60">
        <w:rPr>
          <w:rFonts w:ascii="맑은 고딕" w:hAnsi="맑은 고딕"/>
          <w:bCs/>
        </w:rPr>
        <w:t xml:space="preserve"> </w:t>
      </w:r>
      <w:r w:rsidRPr="00025D60">
        <w:rPr>
          <w:rFonts w:ascii="맑은 고딕" w:hAnsi="맑은 고딕" w:hint="eastAsia"/>
          <w:bCs/>
        </w:rPr>
        <w:t>Alibaba의 주요 투자를 받</w:t>
      </w:r>
      <w:r w:rsidR="00330094" w:rsidRPr="00025D60">
        <w:rPr>
          <w:rFonts w:ascii="맑은 고딕" w:hAnsi="맑은 고딕" w:hint="eastAsia"/>
          <w:bCs/>
        </w:rPr>
        <w:t>은 바 있다.</w:t>
      </w:r>
      <w:r w:rsidRPr="00025D60">
        <w:rPr>
          <w:rFonts w:ascii="맑은 고딕" w:hAnsi="맑은 고딕" w:hint="eastAsia"/>
          <w:bCs/>
        </w:rPr>
        <w:t xml:space="preserve"> G6, G9 등의 EV 모델을 생산하며, 특히 XNGP(Navigation Guided Pilot)라는 자체 개발</w:t>
      </w:r>
      <w:r w:rsidR="00330094" w:rsidRPr="00025D60">
        <w:rPr>
          <w:rFonts w:ascii="맑은 고딕" w:hAnsi="맑은 고딕" w:hint="eastAsia"/>
          <w:bCs/>
        </w:rPr>
        <w:t xml:space="preserve">한 </w:t>
      </w:r>
      <w:r w:rsidRPr="00025D60">
        <w:rPr>
          <w:rFonts w:ascii="맑은 고딕" w:hAnsi="맑은 고딕" w:hint="eastAsia"/>
          <w:bCs/>
        </w:rPr>
        <w:t>ADAS에 집중하고 있다. 2023년</w:t>
      </w:r>
      <w:r w:rsidR="00330094" w:rsidRPr="00025D60">
        <w:rPr>
          <w:rFonts w:ascii="맑은 고딕" w:hAnsi="맑은 고딕" w:hint="eastAsia"/>
          <w:bCs/>
        </w:rPr>
        <w:t>에는</w:t>
      </w:r>
      <w:r w:rsidRPr="00025D60">
        <w:rPr>
          <w:rFonts w:ascii="맑은 고딕" w:hAnsi="맑은 고딕" w:hint="eastAsia"/>
          <w:bCs/>
        </w:rPr>
        <w:t xml:space="preserve"> </w:t>
      </w:r>
      <w:r w:rsidR="006C4B7B" w:rsidRPr="00025D60">
        <w:rPr>
          <w:rFonts w:ascii="맑은 고딕" w:hAnsi="맑은 고딕"/>
          <w:bCs/>
        </w:rPr>
        <w:t>V</w:t>
      </w:r>
      <w:r w:rsidRPr="00025D60">
        <w:rPr>
          <w:rFonts w:ascii="맑은 고딕" w:hAnsi="맑은 고딕" w:hint="eastAsia"/>
          <w:bCs/>
        </w:rPr>
        <w:t xml:space="preserve">olkswagen이 약 7억 달러를 투자하고 </w:t>
      </w:r>
      <w:r w:rsidR="006C4B7B" w:rsidRPr="00025D60">
        <w:rPr>
          <w:rFonts w:ascii="맑은 고딕" w:hAnsi="맑은 고딕"/>
          <w:bCs/>
        </w:rPr>
        <w:t>Xpeng</w:t>
      </w:r>
      <w:r w:rsidRPr="00025D60">
        <w:rPr>
          <w:rFonts w:ascii="맑은 고딕" w:hAnsi="맑은 고딕" w:hint="eastAsia"/>
          <w:bCs/>
        </w:rPr>
        <w:t>의 EV 플랫폼(G9)을 기반으로 한 공동 개발 파트너십을 체결하며 기술력을 입증</w:t>
      </w:r>
      <w:r w:rsidR="00330094" w:rsidRPr="00025D60">
        <w:rPr>
          <w:rFonts w:ascii="맑은 고딕" w:hAnsi="맑은 고딕" w:hint="eastAsia"/>
          <w:bCs/>
        </w:rPr>
        <w:t>하였다</w:t>
      </w:r>
      <w:r w:rsidRPr="00025D60">
        <w:rPr>
          <w:rFonts w:ascii="맑은 고딕" w:hAnsi="맑은 고딕" w:hint="eastAsia"/>
          <w:bCs/>
        </w:rPr>
        <w:t>.</w:t>
      </w:r>
      <w:r w:rsidR="0087573E" w:rsidRPr="00025D60">
        <w:rPr>
          <w:rFonts w:ascii="맑은 고딕" w:hAnsi="맑은 고딕"/>
          <w:bCs/>
        </w:rPr>
        <w:t xml:space="preserve"> </w:t>
      </w:r>
      <w:r w:rsidR="00330094" w:rsidRPr="00025D60">
        <w:rPr>
          <w:rFonts w:ascii="맑은 고딕" w:hAnsi="맑은 고딕"/>
          <w:bCs/>
        </w:rPr>
        <w:t>테둫</w:t>
      </w:r>
      <w:r w:rsidR="00330094" w:rsidRPr="00025D60">
        <w:rPr>
          <w:rFonts w:ascii="맑은 고딕" w:hAnsi="맑은 고딕" w:hint="eastAsia"/>
          <w:bCs/>
        </w:rPr>
        <w:t xml:space="preserve">의 </w:t>
      </w:r>
      <w:r w:rsidR="0087573E" w:rsidRPr="00025D60">
        <w:rPr>
          <w:rFonts w:ascii="맑은 고딕" w:hAnsi="맑은 고딕"/>
          <w:bCs/>
        </w:rPr>
        <w:t xml:space="preserve">E2E </w:t>
      </w:r>
      <w:r w:rsidR="0087573E" w:rsidRPr="00025D60">
        <w:rPr>
          <w:rFonts w:ascii="맑은 고딕" w:hAnsi="맑은 고딕" w:hint="eastAsia"/>
          <w:bCs/>
        </w:rPr>
        <w:t>시스템 아키텍처는 인식 신경망 XNet, 규제 파운데이션 모델 XPlanner, 대규모 언어 모델 Xbrain을 사용</w:t>
      </w:r>
      <w:r w:rsidR="00E36633" w:rsidRPr="00025D60">
        <w:rPr>
          <w:rFonts w:ascii="맑은 고딕" w:hAnsi="맑은 고딕" w:hint="eastAsia"/>
          <w:bCs/>
        </w:rPr>
        <w:t>한다.</w:t>
      </w:r>
      <w:r w:rsidR="00E36633" w:rsidRPr="00025D60">
        <w:rPr>
          <w:rFonts w:ascii="맑은 고딕" w:hAnsi="맑은 고딕"/>
          <w:bCs/>
        </w:rPr>
        <w:t xml:space="preserve"> </w:t>
      </w:r>
      <w:r w:rsidR="0087573E" w:rsidRPr="00025D60">
        <w:rPr>
          <w:rFonts w:ascii="맑은 고딕" w:hAnsi="맑은 고딕" w:hint="eastAsia"/>
          <w:bCs/>
        </w:rPr>
        <w:t>2024년 5월</w:t>
      </w:r>
      <w:r w:rsidR="00330094" w:rsidRPr="00025D60">
        <w:rPr>
          <w:rFonts w:ascii="맑은 고딕" w:hAnsi="맑은 고딕" w:hint="eastAsia"/>
          <w:bCs/>
        </w:rPr>
        <w:t>,</w:t>
      </w:r>
      <w:r w:rsidR="0087573E" w:rsidRPr="00025D60">
        <w:rPr>
          <w:rFonts w:ascii="맑은 고딕" w:hAnsi="맑은 고딕" w:hint="eastAsia"/>
          <w:bCs/>
        </w:rPr>
        <w:t xml:space="preserve"> Xpeng Motors의 E2E 시스템이 양산에</w:t>
      </w:r>
      <w:r w:rsidR="00330094" w:rsidRPr="00025D60">
        <w:rPr>
          <w:rFonts w:ascii="맑은 고딕" w:hAnsi="맑은 고딕"/>
          <w:bCs/>
        </w:rPr>
        <w:t xml:space="preserve"> </w:t>
      </w:r>
      <w:r w:rsidR="00330094" w:rsidRPr="00025D60">
        <w:rPr>
          <w:rFonts w:ascii="맑은 고딕" w:hAnsi="맑은 고딕" w:hint="eastAsia"/>
          <w:bCs/>
        </w:rPr>
        <w:t>돌입해씅며,</w:t>
      </w:r>
      <w:r w:rsidR="0087573E" w:rsidRPr="00025D60">
        <w:rPr>
          <w:rFonts w:ascii="맑은 고딕" w:hAnsi="맑은 고딕" w:hint="eastAsia"/>
          <w:bCs/>
        </w:rPr>
        <w:t xml:space="preserve"> 7월 30일</w:t>
      </w:r>
      <w:r w:rsidR="00330094" w:rsidRPr="00025D60">
        <w:rPr>
          <w:rFonts w:ascii="맑은 고딕" w:hAnsi="맑은 고딕" w:hint="eastAsia"/>
          <w:bCs/>
        </w:rPr>
        <w:t>에는</w:t>
      </w:r>
      <w:r w:rsidR="0087573E" w:rsidRPr="00025D60">
        <w:rPr>
          <w:rFonts w:ascii="맑은 고딕" w:hAnsi="맑은 고딕" w:hint="eastAsia"/>
          <w:bCs/>
        </w:rPr>
        <w:t xml:space="preserve"> E2E가 지원하는 XNGP가 '전국 어디서나 주행 가능'에서 '전국 어디서나 사용하기 쉬움'으로 공식 업그레이드</w:t>
      </w:r>
      <w:r w:rsidR="00E36633" w:rsidRPr="00025D60">
        <w:rPr>
          <w:rFonts w:ascii="맑은 고딕" w:hAnsi="맑은 고딕" w:hint="eastAsia"/>
          <w:bCs/>
        </w:rPr>
        <w:t>되었다.</w:t>
      </w:r>
    </w:p>
    <w:p w14:paraId="2095EF91"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bCs/>
        </w:rPr>
      </w:pPr>
    </w:p>
    <w:p w14:paraId="2EEE3A7B" w14:textId="11B02BB1" w:rsidR="00397A1A" w:rsidRPr="00025D60" w:rsidRDefault="00397A1A" w:rsidP="00392572">
      <w:pPr>
        <w:pStyle w:val="af9"/>
        <w:numPr>
          <w:ilvl w:val="0"/>
          <w:numId w:val="31"/>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L</w:t>
      </w:r>
      <w:r w:rsidRPr="00025D60">
        <w:rPr>
          <w:rFonts w:ascii="맑은 고딕" w:hAnsi="맑은 고딕"/>
          <w:bCs/>
        </w:rPr>
        <w:t>i Auto</w:t>
      </w:r>
      <w:r w:rsidR="00392572" w:rsidRPr="00025D60">
        <w:rPr>
          <w:rFonts w:ascii="맑은 고딕" w:hAnsi="맑은 고딕"/>
          <w:bCs/>
        </w:rPr>
        <w:br/>
      </w:r>
      <w:r w:rsidRPr="00025D60">
        <w:rPr>
          <w:rFonts w:ascii="맑은 고딕" w:hAnsi="맑은 고딕" w:hint="eastAsia"/>
          <w:bCs/>
        </w:rPr>
        <w:t xml:space="preserve">Li Auto는 2015년 중국 베이징에서 설립된 프리미엄 스마트 EV 기업으로, 초기에는 가솔린 엔진이 배터리를 충전하는 방식의 주행거리 연장 전기차(EREV) L-시리즈(L7, L8, L9)로 중국 </w:t>
      </w:r>
      <w:r w:rsidRPr="00025D60">
        <w:rPr>
          <w:rFonts w:ascii="맑은 고딕" w:hAnsi="맑은 고딕" w:hint="eastAsia"/>
          <w:bCs/>
        </w:rPr>
        <w:lastRenderedPageBreak/>
        <w:t>프리미엄 SUV 시장에서 큰 성공을 거두었다.</w:t>
      </w:r>
      <w:r w:rsidRPr="00025D60">
        <w:rPr>
          <w:rFonts w:ascii="맑은 고딕" w:hAnsi="맑은 고딕"/>
          <w:bCs/>
        </w:rPr>
        <w:t xml:space="preserve"> </w:t>
      </w:r>
      <w:r w:rsidRPr="00025D60">
        <w:rPr>
          <w:rFonts w:ascii="맑은 고딕" w:hAnsi="맑은 고딕" w:hint="eastAsia"/>
          <w:bCs/>
        </w:rPr>
        <w:t>NVIDIA Orin 칩과 라이다를 탑재한 'AD Max'와 Horizon Robotics 칩 기반의 'AD Pro'로 이원화된 ADAS</w:t>
      </w:r>
      <w:r w:rsidR="00025D60">
        <w:rPr>
          <w:rFonts w:ascii="맑은 고딕" w:hAnsi="맑은 고딕" w:hint="eastAsia"/>
          <w:bCs/>
        </w:rPr>
        <w:t>를</w:t>
      </w:r>
      <w:r w:rsidRPr="00025D60">
        <w:rPr>
          <w:rFonts w:ascii="맑은 고딕" w:hAnsi="맑은 고딕" w:hint="eastAsia"/>
          <w:bCs/>
        </w:rPr>
        <w:t xml:space="preserve"> 제공하며, 2024년 순수 전기 MPV 'MEGA'를 출시하며 BEV 시장으로 라인업을 본격 확장하고 있다.</w:t>
      </w:r>
      <w:r w:rsidR="00E36633" w:rsidRPr="00025D60">
        <w:rPr>
          <w:rFonts w:ascii="맑은 고딕" w:hAnsi="맑은 고딕"/>
          <w:bCs/>
        </w:rPr>
        <w:t xml:space="preserve"> E2E </w:t>
      </w:r>
      <w:r w:rsidR="00E36633" w:rsidRPr="00025D60">
        <w:rPr>
          <w:rFonts w:ascii="맑은 고딕" w:hAnsi="맑은 고딕" w:hint="eastAsia"/>
          <w:bCs/>
        </w:rPr>
        <w:t xml:space="preserve">시스템 아키텍처는 </w:t>
      </w:r>
      <w:r w:rsidR="00E36633" w:rsidRPr="00025D60">
        <w:rPr>
          <w:rFonts w:ascii="맑은 고딕" w:hAnsi="맑은 고딕"/>
          <w:bCs/>
        </w:rPr>
        <w:t>E2E</w:t>
      </w:r>
      <w:r w:rsidR="00E36633" w:rsidRPr="00025D60">
        <w:rPr>
          <w:rFonts w:ascii="맑은 고딕" w:hAnsi="맑은 고딕" w:hint="eastAsia"/>
          <w:bCs/>
        </w:rPr>
        <w:t xml:space="preserve">와 </w:t>
      </w:r>
      <w:r w:rsidR="00E36633" w:rsidRPr="00025D60">
        <w:rPr>
          <w:rFonts w:ascii="맑은 고딕" w:hAnsi="맑은 고딕"/>
          <w:bCs/>
        </w:rPr>
        <w:t>VLM</w:t>
      </w:r>
      <w:r w:rsidR="00E36633" w:rsidRPr="00025D60">
        <w:rPr>
          <w:rFonts w:ascii="맑은 고딕" w:hAnsi="맑은 고딕" w:hint="eastAsia"/>
          <w:bCs/>
        </w:rPr>
        <w:t>을 결합하여 사용하며,</w:t>
      </w:r>
      <w:r w:rsidR="00E36633" w:rsidRPr="00025D60">
        <w:rPr>
          <w:rFonts w:ascii="맑은 고딕" w:hAnsi="맑은 고딕"/>
          <w:bCs/>
        </w:rPr>
        <w:t xml:space="preserve"> </w:t>
      </w:r>
      <w:r w:rsidR="00E36633" w:rsidRPr="00025D60">
        <w:rPr>
          <w:rFonts w:ascii="맑은 고딕" w:hAnsi="맑은 고딕" w:hint="eastAsia"/>
          <w:bCs/>
        </w:rPr>
        <w:t>개발 현황은</w:t>
      </w:r>
      <w:r w:rsidR="00E36633" w:rsidRPr="00025D60">
        <w:rPr>
          <w:rFonts w:ascii="맑은 고딕" w:hAnsi="맑은 고딕"/>
          <w:bCs/>
        </w:rPr>
        <w:t xml:space="preserve"> </w:t>
      </w:r>
      <w:r w:rsidR="00E36633" w:rsidRPr="00025D60">
        <w:rPr>
          <w:rFonts w:ascii="맑은 고딕" w:hAnsi="맑은 고딕" w:hint="eastAsia"/>
          <w:bCs/>
        </w:rPr>
        <w:t>2024년 10월, 차세대 듀얼 시스템 지능형 주행 솔루션 'E2E + VLM' 출시함에 따라 Li Auto의 차세대 듀얼 시스템 지능형 주행 솔루션이 공식적으로 전면 푸시를 시작하였다.</w:t>
      </w:r>
    </w:p>
    <w:p w14:paraId="3BF4C01B"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bCs/>
        </w:rPr>
      </w:pPr>
    </w:p>
    <w:p w14:paraId="73CD8A08" w14:textId="1218C851" w:rsidR="00397A1A" w:rsidRPr="00025D60" w:rsidRDefault="00397A1A" w:rsidP="00392572">
      <w:pPr>
        <w:pStyle w:val="af9"/>
        <w:numPr>
          <w:ilvl w:val="0"/>
          <w:numId w:val="31"/>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T</w:t>
      </w:r>
      <w:r w:rsidRPr="00025D60">
        <w:rPr>
          <w:rFonts w:ascii="맑은 고딕" w:hAnsi="맑은 고딕"/>
          <w:bCs/>
        </w:rPr>
        <w:t>esla</w:t>
      </w:r>
      <w:r w:rsidR="00392572" w:rsidRPr="00025D60">
        <w:rPr>
          <w:rFonts w:ascii="맑은 고딕" w:hAnsi="맑은 고딕"/>
          <w:bCs/>
        </w:rPr>
        <w:br/>
      </w:r>
      <w:r w:rsidRPr="00025D60">
        <w:rPr>
          <w:rFonts w:ascii="맑은 고딕" w:hAnsi="맑은 고딕" w:hint="eastAsia"/>
          <w:bCs/>
        </w:rPr>
        <w:t xml:space="preserve">Tesla는 2003년 설립된 미국 기업으로, 전기차 시장을 주도함과 동시에 자율주행 분야에서 독자적인 노선을 구축하고 있다. 이들은 라이다나 고정밀 지도에 의존하는 대신, 오직 카메라 영상만을 기반으로 AI 신경망이 주행을 학습하는 </w:t>
      </w:r>
      <w:r w:rsidRPr="00025D60">
        <w:rPr>
          <w:rFonts w:ascii="맑은 고딕" w:hAnsi="맑은 고딕"/>
          <w:bCs/>
        </w:rPr>
        <w:t>E2E</w:t>
      </w:r>
      <w:r w:rsidRPr="00025D60">
        <w:rPr>
          <w:rFonts w:ascii="맑은 고딕" w:hAnsi="맑은 고딕" w:hint="eastAsia"/>
          <w:bCs/>
        </w:rPr>
        <w:t xml:space="preserve"> 방식을 고수</w:t>
      </w:r>
      <w:r w:rsidR="00BD7E48" w:rsidRPr="00025D60">
        <w:rPr>
          <w:rFonts w:ascii="맑은 고딕" w:hAnsi="맑은 고딕" w:hint="eastAsia"/>
          <w:bCs/>
        </w:rPr>
        <w:t>한다.</w:t>
      </w:r>
      <w:r w:rsidRPr="00025D60">
        <w:rPr>
          <w:rFonts w:ascii="맑은 고딕" w:hAnsi="맑은 고딕" w:hint="eastAsia"/>
          <w:bCs/>
        </w:rPr>
        <w:t xml:space="preserve"> 전 세계에 보급된 차량의 실제 주행 데이터와 자체 슈퍼컴퓨터(Dojo)를 통해 FSD(Full Self-Driving) 시스템을 고도화하고 있다.</w:t>
      </w:r>
      <w:r w:rsidR="00E36633" w:rsidRPr="00025D60">
        <w:rPr>
          <w:rFonts w:ascii="맑은 고딕" w:hAnsi="맑은 고딕"/>
          <w:bCs/>
        </w:rPr>
        <w:t xml:space="preserve"> </w:t>
      </w:r>
      <w:r w:rsidR="00E36633" w:rsidRPr="00025D60">
        <w:rPr>
          <w:rFonts w:ascii="맑은 고딕" w:hAnsi="맑은 고딕"/>
        </w:rPr>
        <w:t>BEV</w:t>
      </w:r>
      <w:r w:rsidR="00135BCE">
        <w:rPr>
          <w:rFonts w:ascii="맑은 고딕" w:hAnsi="맑은 고딕"/>
        </w:rPr>
        <w:t xml:space="preserve"> </w:t>
      </w:r>
      <w:r w:rsidR="00E36633" w:rsidRPr="00025D60">
        <w:rPr>
          <w:rFonts w:ascii="맑은 고딕" w:hAnsi="맑은 고딕"/>
        </w:rPr>
        <w:t>+</w:t>
      </w:r>
      <w:r w:rsidR="00135BCE">
        <w:rPr>
          <w:rFonts w:ascii="맑은 고딕" w:hAnsi="맑은 고딕"/>
        </w:rPr>
        <w:t xml:space="preserve"> </w:t>
      </w:r>
      <w:r w:rsidR="00E36633" w:rsidRPr="00025D60">
        <w:rPr>
          <w:rFonts w:ascii="맑은 고딕" w:hAnsi="맑은 고딕"/>
        </w:rPr>
        <w:t xml:space="preserve">Transformer를 통해 HD 맵 의존성을 제거하고, 인식 알고리즘의 일반화 능력을 향상시키기 위해 </w:t>
      </w:r>
      <w:r w:rsidR="00E5589C" w:rsidRPr="00025D60">
        <w:rPr>
          <w:rFonts w:ascii="맑은 고딕" w:hAnsi="맑은 고딕"/>
        </w:rPr>
        <w:t>점유</w:t>
      </w:r>
      <w:r w:rsidR="00BD7E48" w:rsidRPr="00025D60">
        <w:rPr>
          <w:rFonts w:ascii="맑은 고딕" w:hAnsi="맑은 고딕"/>
        </w:rPr>
        <w:t xml:space="preserve"> </w:t>
      </w:r>
      <w:r w:rsidR="00E36633" w:rsidRPr="00025D60">
        <w:rPr>
          <w:rFonts w:ascii="맑은 고딕" w:hAnsi="맑은 고딕"/>
        </w:rPr>
        <w:t>개념을 도입</w:t>
      </w:r>
      <w:r w:rsidR="00BD7E48" w:rsidRPr="00025D60">
        <w:rPr>
          <w:rFonts w:ascii="맑은 고딕" w:hAnsi="맑은 고딕" w:hint="eastAsia"/>
        </w:rPr>
        <w:t>한다.</w:t>
      </w:r>
      <w:r w:rsidR="00BD7E48" w:rsidRPr="00025D60">
        <w:rPr>
          <w:rFonts w:ascii="맑은 고딕" w:hAnsi="맑은 고딕"/>
        </w:rPr>
        <w:t xml:space="preserve"> </w:t>
      </w:r>
      <w:r w:rsidR="00BD7E48" w:rsidRPr="00025D60">
        <w:rPr>
          <w:rFonts w:ascii="맑은 고딕" w:hAnsi="맑은 고딕" w:hint="eastAsia"/>
        </w:rPr>
        <w:t xml:space="preserve">이러한 기술은 </w:t>
      </w:r>
      <w:r w:rsidR="00E36633" w:rsidRPr="00025D60">
        <w:rPr>
          <w:rFonts w:ascii="맑은 고딕" w:hAnsi="맑은 고딕"/>
        </w:rPr>
        <w:t>미공개 아키텍처인 E2E 시스템으로 이어</w:t>
      </w:r>
      <w:r w:rsidR="00E36633" w:rsidRPr="00025D60">
        <w:rPr>
          <w:rFonts w:ascii="맑은 고딕" w:hAnsi="맑은 고딕" w:hint="eastAsia"/>
        </w:rPr>
        <w:t>진다.</w:t>
      </w:r>
      <w:r w:rsidR="00E36633" w:rsidRPr="00025D60">
        <w:rPr>
          <w:rFonts w:ascii="맑은 고딕" w:hAnsi="맑은 고딕"/>
        </w:rPr>
        <w:t xml:space="preserve"> </w:t>
      </w:r>
      <w:r w:rsidR="00E36633" w:rsidRPr="00025D60">
        <w:rPr>
          <w:rFonts w:ascii="맑은 고딕" w:hAnsi="맑은 고딕" w:hint="eastAsia"/>
        </w:rPr>
        <w:t>현재 개발</w:t>
      </w:r>
      <w:r w:rsidR="00D54C5F" w:rsidRPr="00025D60">
        <w:rPr>
          <w:rFonts w:ascii="맑은 고딕" w:hAnsi="맑은 고딕" w:hint="eastAsia"/>
        </w:rPr>
        <w:t>되는 주요 모델은</w:t>
      </w:r>
      <w:r w:rsidR="00E36633" w:rsidRPr="00025D60">
        <w:rPr>
          <w:rFonts w:ascii="맑은 고딕" w:hAnsi="맑은 고딕" w:hint="eastAsia"/>
        </w:rPr>
        <w:t xml:space="preserve"> </w:t>
      </w:r>
      <w:r w:rsidR="00E36633" w:rsidRPr="00025D60">
        <w:rPr>
          <w:rFonts w:ascii="맑은 고딕" w:hAnsi="맑은 고딕"/>
        </w:rPr>
        <w:t>FSD V12</w:t>
      </w:r>
      <w:r w:rsidR="00BD7E48" w:rsidRPr="00025D60">
        <w:rPr>
          <w:rFonts w:ascii="맑은 고딕" w:hAnsi="맑은 고딕" w:hint="eastAsia"/>
        </w:rPr>
        <w:t>이며</w:t>
      </w:r>
      <w:r w:rsidR="00E36633" w:rsidRPr="00025D60">
        <w:rPr>
          <w:rFonts w:ascii="맑은 고딕" w:hAnsi="맑은 고딕" w:hint="eastAsia"/>
        </w:rPr>
        <w:t>,</w:t>
      </w:r>
      <w:r w:rsidR="00E36633" w:rsidRPr="00025D60">
        <w:rPr>
          <w:rFonts w:ascii="맑은 고딕" w:hAnsi="맑은 고딕"/>
        </w:rPr>
        <w:t xml:space="preserve"> </w:t>
      </w:r>
      <w:r w:rsidR="00BD7E48" w:rsidRPr="00025D60">
        <w:rPr>
          <w:rFonts w:ascii="맑은 고딕" w:hAnsi="맑은 고딕" w:hint="eastAsia"/>
        </w:rPr>
        <w:t xml:space="preserve">이는 기존의 </w:t>
      </w:r>
      <w:r w:rsidR="00D54C5F" w:rsidRPr="00025D60">
        <w:rPr>
          <w:rFonts w:ascii="맑은 고딕" w:hAnsi="맑은 고딕" w:hint="eastAsia"/>
        </w:rPr>
        <w:t>규칙</w:t>
      </w:r>
      <w:r w:rsidR="00BD7E48" w:rsidRPr="00025D60">
        <w:rPr>
          <w:rFonts w:ascii="맑은 고딕" w:hAnsi="맑은 고딕" w:hint="eastAsia"/>
        </w:rPr>
        <w:t xml:space="preserve"> 기반 제어 로직을</w:t>
      </w:r>
      <w:r w:rsidR="00D54C5F" w:rsidRPr="00025D60">
        <w:rPr>
          <w:rFonts w:ascii="맑은 고딕" w:hAnsi="맑은 고딕" w:hint="eastAsia"/>
        </w:rPr>
        <w:t xml:space="preserve"> 신경망으로 완전히 대체한 </w:t>
      </w:r>
      <w:r w:rsidR="00D54C5F" w:rsidRPr="00025D60">
        <w:rPr>
          <w:rFonts w:ascii="맑은 고딕" w:hAnsi="맑은 고딕"/>
        </w:rPr>
        <w:t xml:space="preserve">E2E-AD </w:t>
      </w:r>
      <w:r w:rsidR="00D54C5F" w:rsidRPr="00025D60">
        <w:rPr>
          <w:rFonts w:ascii="맑은 고딕" w:hAnsi="맑은 고딕" w:hint="eastAsia"/>
        </w:rPr>
        <w:t>모델이다.</w:t>
      </w:r>
    </w:p>
    <w:p w14:paraId="0A2023A9"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bCs/>
          <w:color w:val="FF0000"/>
        </w:rPr>
      </w:pPr>
    </w:p>
    <w:p w14:paraId="159A420B" w14:textId="14986114" w:rsidR="00BD7E48" w:rsidRPr="00025D60" w:rsidRDefault="00397A1A" w:rsidP="00330094">
      <w:pPr>
        <w:pStyle w:val="af9"/>
        <w:numPr>
          <w:ilvl w:val="0"/>
          <w:numId w:val="31"/>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Z</w:t>
      </w:r>
      <w:r w:rsidRPr="00025D60">
        <w:rPr>
          <w:rFonts w:ascii="맑은 고딕" w:hAnsi="맑은 고딕"/>
          <w:bCs/>
        </w:rPr>
        <w:t>eekr</w:t>
      </w:r>
      <w:r w:rsidR="00330094" w:rsidRPr="00025D60">
        <w:rPr>
          <w:rFonts w:ascii="맑은 고딕" w:hAnsi="맑은 고딕"/>
          <w:bCs/>
        </w:rPr>
        <w:br/>
      </w:r>
      <w:r w:rsidR="00BD7E48" w:rsidRPr="00025D60">
        <w:rPr>
          <w:rFonts w:ascii="맑은 고딕" w:hAnsi="맑은 고딕" w:cs="굴림"/>
          <w:color w:val="auto"/>
        </w:rPr>
        <w:t>Zeekr는 2021년 중국 지리 홀딩 그룹이 설립한 프리미엄 스마트 전기차 브랜드다. 이 기업은 2024년 5월 뉴욕증권거래소(NYSE)에 상장하며 글로벌 시장 진출을 가속화하고 있다. 자율주행 부문에서는 Intel의 자회사인 Mobileye와 강력한 파트너십을 맺고, 2개의 EyeQ5 칩을 탑재한 'SuperVision' ADAS를 주력으로 상용화하였다. 최근에는 듀얼 NVIDIA Thor 칩을 탑재한 자체 개발 'G-Pilot' 시스템(L3 수준)을 공개하고, Mobileye와 L4 솔루션 'Chauffeur'를 공동 개발하는 투트랙 전략을 추진하고 있다. Zeekr의 E2E 시스템 아키텍처 솔루션은 두 가지 방식으로 사용된다. 첫째는 시나리오 인지 파운데이션 모델(SCM)과 규제 제어 파운데이션 모델(IPM)을 결합한 '2단계 E2E'다. 둘째는 이에 더하여 MLM(Multi-Modal Large Language Model) 멀티 모달 대규모 언어 모델, 디지털 인식 네트워크, 보안 최저선 모델을 결합한 'E2E plus'를 사용한다. 현재 Zeekr는 인식, 예측 및 규제 프로세스를 하나의 팀으로 통합하였으며, 지도 없는 도시 NZP(Navigation Zeekr Pilot)는 10월 31일에 공개 테스트를 시작할 예정이다.</w:t>
      </w:r>
    </w:p>
    <w:p w14:paraId="213B2EAF" w14:textId="77777777" w:rsidR="00392572" w:rsidRPr="00025D60" w:rsidRDefault="00392572" w:rsidP="00392572">
      <w:pPr>
        <w:pBdr>
          <w:top w:val="nil"/>
          <w:left w:val="nil"/>
          <w:bottom w:val="nil"/>
          <w:right w:val="nil"/>
          <w:between w:val="nil"/>
        </w:pBdr>
        <w:wordWrap w:val="0"/>
        <w:autoSpaceDE w:val="0"/>
        <w:autoSpaceDN w:val="0"/>
        <w:ind w:left="644" w:firstLine="0"/>
        <w:rPr>
          <w:rFonts w:ascii="맑은 고딕" w:hAnsi="맑은 고딕"/>
          <w:bCs/>
        </w:rPr>
      </w:pPr>
    </w:p>
    <w:p w14:paraId="02210CC4" w14:textId="4B69D119" w:rsidR="00397A1A" w:rsidRPr="00025D60" w:rsidRDefault="00397A1A" w:rsidP="00392572">
      <w:pPr>
        <w:pStyle w:val="af9"/>
        <w:numPr>
          <w:ilvl w:val="0"/>
          <w:numId w:val="35"/>
        </w:numPr>
        <w:pBdr>
          <w:top w:val="nil"/>
          <w:left w:val="nil"/>
          <w:bottom w:val="nil"/>
          <w:right w:val="nil"/>
          <w:between w:val="nil"/>
        </w:pBdr>
        <w:wordWrap w:val="0"/>
        <w:autoSpaceDE w:val="0"/>
        <w:autoSpaceDN w:val="0"/>
        <w:ind w:leftChars="0"/>
        <w:rPr>
          <w:rFonts w:ascii="맑은 고딕" w:hAnsi="맑은 고딕"/>
        </w:rPr>
      </w:pPr>
      <w:r w:rsidRPr="00025D60">
        <w:rPr>
          <w:rFonts w:ascii="맑은 고딕" w:hAnsi="맑은 고딕" w:hint="eastAsia"/>
          <w:bCs/>
        </w:rPr>
        <w:t>X</w:t>
      </w:r>
      <w:r w:rsidRPr="00025D60">
        <w:rPr>
          <w:rFonts w:ascii="맑은 고딕" w:hAnsi="맑은 고딕"/>
          <w:bCs/>
        </w:rPr>
        <w:t>iaomi Auto</w:t>
      </w:r>
      <w:r w:rsidR="00392572" w:rsidRPr="00025D60">
        <w:rPr>
          <w:rFonts w:ascii="맑은 고딕" w:hAnsi="맑은 고딕"/>
          <w:bCs/>
        </w:rPr>
        <w:br/>
      </w:r>
      <w:r w:rsidR="00BD7E48" w:rsidRPr="00025D60">
        <w:rPr>
          <w:rFonts w:ascii="맑은 고딕" w:hAnsi="맑은 고딕"/>
        </w:rPr>
        <w:t>Xiaomi Auto는 중국의 거대 IT 기업 Xiaomi가 2021년 3월 공식 설립한 전기차 자회사로, 2024년 3월 첫 번째 모델인 'SU7' 세단을 출시하며 시장에 공식 진입하였다. Xiaomi Auto</w:t>
      </w:r>
      <w:r w:rsidR="00BD7E48" w:rsidRPr="00025D60">
        <w:rPr>
          <w:rFonts w:ascii="맑은 고딕" w:hAnsi="맑은 고딕"/>
        </w:rPr>
        <w:lastRenderedPageBreak/>
        <w:t>는 자체 개발한 'HyperOS'를 기반으로 스마트폰, IoT 가전 등 기존 샤오미 제품과 차량을 통합하는 'Human x Car x Home' 생태계 구축을 핵심 전략으로 삼는다. 또한, NVIDIA Orin 칩과 라이다를 사용하는 'Xiaomi Pilot Max' 등 ADAS</w:t>
      </w:r>
      <w:r w:rsidR="00025D60">
        <w:rPr>
          <w:rFonts w:ascii="맑은 고딕" w:hAnsi="맑은 고딕" w:hint="eastAsia"/>
        </w:rPr>
        <w:t>를</w:t>
      </w:r>
      <w:r w:rsidR="00BD7E48" w:rsidRPr="00025D60">
        <w:rPr>
          <w:rFonts w:ascii="맑은 고딕" w:hAnsi="맑은 고딕"/>
        </w:rPr>
        <w:t xml:space="preserve"> 자체 개발하며 기술 경쟁력을 확보하고 있다. E2E 시스템 아키텍처 솔루션으로는 E2E와 VLM(Vision-Language Model)을 결합하여 사용한다. 현재 개발 현황을 보면, 차세대 지능형 주행 기술인 HAD는 E2E 시스템에 완전히 통합될 예정이다. Xiaomi는 내부 테스팅 초대를 시작할 계획이며, E2E 지능형 주행 기술을 12월 말에 pioneer 버전으로 푸시할 예정이다. 다음 단계는 E2E 기술을 통해 주차 공간에서 주차 공간까지의 전체 시나리오 지능형 주행을 실현하는 것이다.</w:t>
      </w:r>
    </w:p>
    <w:p w14:paraId="48F36ADB"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rPr>
      </w:pPr>
    </w:p>
    <w:p w14:paraId="1C6A0E1D" w14:textId="52F53492" w:rsidR="00397A1A" w:rsidRPr="00025D60" w:rsidRDefault="00397A1A" w:rsidP="00392572">
      <w:pPr>
        <w:pStyle w:val="af9"/>
        <w:numPr>
          <w:ilvl w:val="0"/>
          <w:numId w:val="3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N</w:t>
      </w:r>
      <w:r w:rsidRPr="00025D60">
        <w:rPr>
          <w:rFonts w:ascii="맑은 고딕" w:hAnsi="맑은 고딕"/>
          <w:bCs/>
        </w:rPr>
        <w:t>IO</w:t>
      </w:r>
      <w:r w:rsidR="00392572" w:rsidRPr="00025D60">
        <w:rPr>
          <w:rFonts w:ascii="맑은 고딕" w:hAnsi="맑은 고딕"/>
          <w:bCs/>
        </w:rPr>
        <w:br/>
      </w:r>
      <w:r w:rsidRPr="00025D60">
        <w:rPr>
          <w:rFonts w:ascii="맑은 고딕" w:hAnsi="맑은 고딕" w:hint="eastAsia"/>
          <w:bCs/>
        </w:rPr>
        <w:t>NIO는 2014년 중국 상하이에서 설립된 프리미엄 스마트 전기차 기업이다. 차량 구매 부담을 낮추는 독자적인 배터리 교체 구독 서비스(BaaS, Battery as a Service)와 전국적인 '</w:t>
      </w:r>
      <w:r w:rsidR="006C4B7B" w:rsidRPr="00025D60">
        <w:rPr>
          <w:rFonts w:ascii="맑은 고딕" w:hAnsi="맑은 고딕" w:hint="eastAsia"/>
          <w:bCs/>
        </w:rPr>
        <w:t>P</w:t>
      </w:r>
      <w:r w:rsidR="006C4B7B" w:rsidRPr="00025D60">
        <w:rPr>
          <w:rFonts w:ascii="맑은 고딕" w:hAnsi="맑은 고딕"/>
          <w:bCs/>
        </w:rPr>
        <w:t>ower Swap Station</w:t>
      </w:r>
      <w:r w:rsidRPr="00025D60">
        <w:rPr>
          <w:rFonts w:ascii="맑은 고딕" w:hAnsi="맑은 고딕" w:hint="eastAsia"/>
          <w:bCs/>
        </w:rPr>
        <w:t>' 충전 인프라 구축을 핵심 경쟁력으로 삼고 있</w:t>
      </w:r>
      <w:r w:rsidR="001C1D1D" w:rsidRPr="00025D60">
        <w:rPr>
          <w:rFonts w:ascii="맑은 고딕" w:hAnsi="맑은 고딕" w:hint="eastAsia"/>
          <w:bCs/>
        </w:rPr>
        <w:t>다.</w:t>
      </w:r>
      <w:r w:rsidR="001C1D1D" w:rsidRPr="00025D60">
        <w:rPr>
          <w:rFonts w:ascii="맑은 고딕" w:hAnsi="맑은 고딕"/>
          <w:bCs/>
        </w:rPr>
        <w:t xml:space="preserve"> NIO</w:t>
      </w:r>
      <w:r w:rsidR="001C1D1D" w:rsidRPr="00025D60">
        <w:rPr>
          <w:rFonts w:ascii="맑은 고딕" w:hAnsi="맑은 고딕" w:hint="eastAsia"/>
          <w:bCs/>
        </w:rPr>
        <w:t xml:space="preserve">는 </w:t>
      </w:r>
      <w:r w:rsidRPr="00025D60">
        <w:rPr>
          <w:rFonts w:ascii="맑은 고딕" w:hAnsi="맑은 고딕" w:hint="eastAsia"/>
          <w:bCs/>
        </w:rPr>
        <w:t>ET/ES 시리즈 등 럭셔리 EV 라인업을 통해 중국 내수 및 유럽 시장을 공략하</w:t>
      </w:r>
      <w:r w:rsidR="001C1D1D" w:rsidRPr="00025D60">
        <w:rPr>
          <w:rFonts w:ascii="맑은 고딕" w:hAnsi="맑은 고딕" w:hint="eastAsia"/>
          <w:bCs/>
        </w:rPr>
        <w:t>는 중이다</w:t>
      </w:r>
      <w:r w:rsidRPr="00025D60">
        <w:rPr>
          <w:rFonts w:ascii="맑은 고딕" w:hAnsi="맑은 고딕" w:hint="eastAsia"/>
          <w:bCs/>
        </w:rPr>
        <w:t>.</w:t>
      </w:r>
      <w:r w:rsidR="00D54C5F" w:rsidRPr="00025D60">
        <w:rPr>
          <w:rFonts w:ascii="맑은 고딕" w:hAnsi="맑은 고딕"/>
          <w:bCs/>
        </w:rPr>
        <w:t xml:space="preserve"> NIO</w:t>
      </w:r>
      <w:r w:rsidR="00D54C5F" w:rsidRPr="00025D60">
        <w:rPr>
          <w:rFonts w:ascii="맑은 고딕" w:hAnsi="맑은 고딕" w:hint="eastAsia"/>
          <w:bCs/>
        </w:rPr>
        <w:t>는 보수적이면서도 공격적인 E</w:t>
      </w:r>
      <w:r w:rsidR="00D54C5F" w:rsidRPr="00025D60">
        <w:rPr>
          <w:rFonts w:ascii="맑은 고딕" w:hAnsi="맑은 고딕"/>
          <w:bCs/>
        </w:rPr>
        <w:t xml:space="preserve">2E </w:t>
      </w:r>
      <w:r w:rsidR="00D54C5F" w:rsidRPr="00025D60">
        <w:rPr>
          <w:rFonts w:ascii="맑은 고딕" w:hAnsi="맑은 고딕" w:hint="eastAsia"/>
          <w:bCs/>
        </w:rPr>
        <w:t>시스템 아키텍처 솔루션을 채</w:t>
      </w:r>
      <w:r w:rsidR="001C1D1D" w:rsidRPr="00025D60">
        <w:rPr>
          <w:rFonts w:ascii="맑은 고딕" w:hAnsi="맑은 고딕" w:hint="eastAsia"/>
          <w:bCs/>
        </w:rPr>
        <w:t>택하며,</w:t>
      </w:r>
      <w:r w:rsidR="001C1D1D" w:rsidRPr="00025D60">
        <w:rPr>
          <w:rFonts w:ascii="맑은 고딕" w:hAnsi="맑은 고딕"/>
          <w:bCs/>
        </w:rPr>
        <w:t xml:space="preserve"> </w:t>
      </w:r>
      <w:r w:rsidR="00D54C5F" w:rsidRPr="00025D60">
        <w:rPr>
          <w:rFonts w:ascii="맑은 고딕" w:hAnsi="맑은 고딕" w:hint="eastAsia"/>
          <w:bCs/>
        </w:rPr>
        <w:t>현재 대중적인 E</w:t>
      </w:r>
      <w:r w:rsidR="00D54C5F" w:rsidRPr="00025D60">
        <w:rPr>
          <w:rFonts w:ascii="맑은 고딕" w:hAnsi="맑은 고딕"/>
          <w:bCs/>
        </w:rPr>
        <w:t xml:space="preserve">2E </w:t>
      </w:r>
      <w:r w:rsidR="00D54C5F" w:rsidRPr="00025D60">
        <w:rPr>
          <w:rFonts w:ascii="맑은 고딕" w:hAnsi="맑은 고딕" w:hint="eastAsia"/>
          <w:bCs/>
        </w:rPr>
        <w:t xml:space="preserve">도입 단계를 건너 뛰고 바로 다음 단계인 </w:t>
      </w:r>
      <w:r w:rsidR="00641406" w:rsidRPr="00025D60">
        <w:rPr>
          <w:rFonts w:ascii="맑은 고딕" w:hAnsi="맑은 고딕" w:hint="eastAsia"/>
          <w:bCs/>
        </w:rPr>
        <w:t>월드</w:t>
      </w:r>
      <w:r w:rsidR="00D54C5F" w:rsidRPr="00025D60">
        <w:rPr>
          <w:rFonts w:ascii="맑은 고딕" w:hAnsi="맑은 고딕" w:hint="eastAsia"/>
          <w:bCs/>
        </w:rPr>
        <w:t xml:space="preserve"> 모델을 차량에 탑재할 준비를 하고 있다.</w:t>
      </w:r>
      <w:r w:rsidR="00D54C5F" w:rsidRPr="00025D60">
        <w:rPr>
          <w:rFonts w:ascii="맑은 고딕" w:hAnsi="맑은 고딕"/>
          <w:bCs/>
        </w:rPr>
        <w:t xml:space="preserve"> </w:t>
      </w:r>
      <w:r w:rsidR="001C1D1D" w:rsidRPr="00025D60">
        <w:rPr>
          <w:rFonts w:ascii="맑은 고딕" w:hAnsi="맑은 고딕" w:hint="eastAsia"/>
          <w:bCs/>
        </w:rPr>
        <w:t xml:space="preserve">이러한 계획에 따라 </w:t>
      </w:r>
      <w:r w:rsidR="00D54C5F" w:rsidRPr="00025D60">
        <w:rPr>
          <w:rFonts w:ascii="맑은 고딕" w:hAnsi="맑은 고딕" w:hint="eastAsia"/>
          <w:bCs/>
        </w:rPr>
        <w:t>2</w:t>
      </w:r>
      <w:r w:rsidR="00D54C5F" w:rsidRPr="00025D60">
        <w:rPr>
          <w:rFonts w:ascii="맑은 고딕" w:hAnsi="맑은 고딕"/>
          <w:bCs/>
        </w:rPr>
        <w:t>024</w:t>
      </w:r>
      <w:r w:rsidR="00D54C5F" w:rsidRPr="00025D60">
        <w:rPr>
          <w:rFonts w:ascii="맑은 고딕" w:hAnsi="맑은 고딕" w:hint="eastAsia"/>
          <w:bCs/>
        </w:rPr>
        <w:t xml:space="preserve">년 </w:t>
      </w:r>
      <w:r w:rsidR="00D54C5F" w:rsidRPr="00025D60">
        <w:rPr>
          <w:rFonts w:ascii="맑은 고딕" w:hAnsi="맑은 고딕"/>
          <w:bCs/>
        </w:rPr>
        <w:t>7</w:t>
      </w:r>
      <w:r w:rsidR="00D54C5F" w:rsidRPr="00025D60">
        <w:rPr>
          <w:rFonts w:ascii="맑은 고딕" w:hAnsi="맑은 고딕" w:hint="eastAsia"/>
          <w:bCs/>
        </w:rPr>
        <w:t>월,</w:t>
      </w:r>
      <w:r w:rsidR="00D54C5F" w:rsidRPr="00025D60">
        <w:rPr>
          <w:rFonts w:ascii="맑은 고딕" w:hAnsi="맑은 고딕"/>
          <w:bCs/>
        </w:rPr>
        <w:t xml:space="preserve"> </w:t>
      </w:r>
      <w:r w:rsidR="00D54C5F" w:rsidRPr="00025D60">
        <w:rPr>
          <w:rFonts w:ascii="맑은 고딕" w:hAnsi="맑은 고딕" w:hint="eastAsia"/>
          <w:bCs/>
        </w:rPr>
        <w:t>정보를 완전히 이해하고, 시나리오를 예측하며</w:t>
      </w:r>
      <w:r w:rsidR="00D54C5F" w:rsidRPr="00025D60">
        <w:rPr>
          <w:rFonts w:ascii="맑은 고딕" w:hAnsi="맑은 고딕"/>
          <w:bCs/>
        </w:rPr>
        <w:t xml:space="preserve">, </w:t>
      </w:r>
      <w:r w:rsidR="00D54C5F" w:rsidRPr="00025D60">
        <w:rPr>
          <w:rFonts w:ascii="맑은 고딕" w:hAnsi="맑은 고딕" w:hint="eastAsia"/>
          <w:bCs/>
        </w:rPr>
        <w:t xml:space="preserve">미래를 계획할 수 있는 월드모델 </w:t>
      </w:r>
      <w:r w:rsidR="00D54C5F" w:rsidRPr="00025D60">
        <w:rPr>
          <w:rFonts w:ascii="맑은 고딕" w:hAnsi="맑은 고딕"/>
          <w:bCs/>
        </w:rPr>
        <w:t>NWM</w:t>
      </w:r>
      <w:r w:rsidR="00D54C5F" w:rsidRPr="00025D60">
        <w:rPr>
          <w:rFonts w:ascii="맑은 고딕" w:hAnsi="맑은 고딕" w:hint="eastAsia"/>
          <w:bCs/>
        </w:rPr>
        <w:t>을 공식 출시하였</w:t>
      </w:r>
      <w:r w:rsidR="00BD7E48" w:rsidRPr="00025D60">
        <w:rPr>
          <w:rFonts w:ascii="맑은 고딕" w:hAnsi="맑은 고딕" w:hint="eastAsia"/>
          <w:bCs/>
        </w:rPr>
        <w:t xml:space="preserve">으며 </w:t>
      </w:r>
      <w:r w:rsidR="00D54C5F" w:rsidRPr="00025D60">
        <w:rPr>
          <w:rFonts w:ascii="맑은 고딕" w:hAnsi="맑은 고딕"/>
          <w:bCs/>
        </w:rPr>
        <w:t>2024</w:t>
      </w:r>
      <w:r w:rsidR="00D54C5F" w:rsidRPr="00025D60">
        <w:rPr>
          <w:rFonts w:ascii="맑은 고딕" w:hAnsi="맑은 고딕" w:hint="eastAsia"/>
          <w:bCs/>
        </w:rPr>
        <w:t xml:space="preserve">년 </w:t>
      </w:r>
      <w:r w:rsidR="00D54C5F" w:rsidRPr="00025D60">
        <w:rPr>
          <w:rFonts w:ascii="맑은 고딕" w:hAnsi="맑은 고딕"/>
          <w:bCs/>
        </w:rPr>
        <w:t>4</w:t>
      </w:r>
      <w:r w:rsidR="00D54C5F" w:rsidRPr="00025D60">
        <w:rPr>
          <w:rFonts w:ascii="맑은 고딕" w:hAnsi="맑은 고딕" w:hint="eastAsia"/>
          <w:bCs/>
        </w:rPr>
        <w:t xml:space="preserve">분기부터 </w:t>
      </w:r>
      <w:r w:rsidR="001C1D1D" w:rsidRPr="00025D60">
        <w:rPr>
          <w:rFonts w:ascii="맑은 고딕" w:hAnsi="맑은 고딕" w:hint="eastAsia"/>
          <w:bCs/>
        </w:rPr>
        <w:t xml:space="preserve">이 </w:t>
      </w:r>
      <w:r w:rsidR="00D54C5F" w:rsidRPr="00025D60">
        <w:rPr>
          <w:rFonts w:ascii="맑은 고딕" w:hAnsi="맑은 고딕" w:hint="eastAsia"/>
          <w:bCs/>
        </w:rPr>
        <w:t>월드모델</w:t>
      </w:r>
      <w:r w:rsidR="001C1D1D" w:rsidRPr="00025D60">
        <w:rPr>
          <w:rFonts w:ascii="맑은 고딕" w:hAnsi="맑은 고딕" w:hint="eastAsia"/>
          <w:bCs/>
        </w:rPr>
        <w:t>을 차량에</w:t>
      </w:r>
      <w:r w:rsidR="00D54C5F" w:rsidRPr="00025D60">
        <w:rPr>
          <w:rFonts w:ascii="맑은 고딕" w:hAnsi="맑은 고딕" w:hint="eastAsia"/>
          <w:bCs/>
        </w:rPr>
        <w:t xml:space="preserve"> 양산 및 탑재</w:t>
      </w:r>
      <w:r w:rsidR="001C1D1D" w:rsidRPr="00025D60">
        <w:rPr>
          <w:rFonts w:ascii="맑은 고딕" w:hAnsi="맑은 고딕" w:hint="eastAsia"/>
          <w:bCs/>
        </w:rPr>
        <w:t>하는 것을</w:t>
      </w:r>
      <w:r w:rsidR="00D54C5F" w:rsidRPr="00025D60">
        <w:rPr>
          <w:rFonts w:ascii="맑은 고딕" w:hAnsi="맑은 고딕" w:hint="eastAsia"/>
          <w:bCs/>
        </w:rPr>
        <w:t xml:space="preserve"> 추진하고 있다.</w:t>
      </w:r>
    </w:p>
    <w:p w14:paraId="170408C0" w14:textId="77777777" w:rsidR="00D54C5F" w:rsidRPr="00025D60" w:rsidRDefault="00D54C5F" w:rsidP="00D54C5F">
      <w:pPr>
        <w:pStyle w:val="af9"/>
        <w:pBdr>
          <w:top w:val="nil"/>
          <w:left w:val="nil"/>
          <w:bottom w:val="nil"/>
          <w:right w:val="nil"/>
          <w:between w:val="nil"/>
        </w:pBdr>
        <w:wordWrap w:val="0"/>
        <w:autoSpaceDE w:val="0"/>
        <w:autoSpaceDN w:val="0"/>
        <w:ind w:leftChars="0" w:left="644" w:firstLine="0"/>
        <w:rPr>
          <w:rFonts w:ascii="맑은 고딕" w:hAnsi="맑은 고딕"/>
          <w:bCs/>
        </w:rPr>
      </w:pPr>
    </w:p>
    <w:p w14:paraId="0892BCE2" w14:textId="6364FBFB" w:rsidR="00397A1A" w:rsidRPr="00025D60" w:rsidRDefault="00397A1A" w:rsidP="00392572">
      <w:pPr>
        <w:pStyle w:val="af9"/>
        <w:numPr>
          <w:ilvl w:val="0"/>
          <w:numId w:val="35"/>
        </w:numPr>
        <w:pBdr>
          <w:top w:val="nil"/>
          <w:left w:val="nil"/>
          <w:bottom w:val="nil"/>
          <w:right w:val="nil"/>
          <w:between w:val="nil"/>
        </w:pBdr>
        <w:wordWrap w:val="0"/>
        <w:autoSpaceDE w:val="0"/>
        <w:autoSpaceDN w:val="0"/>
        <w:ind w:leftChars="0"/>
        <w:rPr>
          <w:rFonts w:ascii="맑은 고딕" w:hAnsi="맑은 고딕"/>
        </w:rPr>
      </w:pPr>
      <w:r w:rsidRPr="00025D60">
        <w:rPr>
          <w:rFonts w:ascii="맑은 고딕" w:hAnsi="맑은 고딕" w:hint="eastAsia"/>
          <w:bCs/>
        </w:rPr>
        <w:t>C</w:t>
      </w:r>
      <w:r w:rsidRPr="00025D60">
        <w:rPr>
          <w:rFonts w:ascii="맑은 고딕" w:hAnsi="맑은 고딕"/>
          <w:bCs/>
        </w:rPr>
        <w:t>hangan</w:t>
      </w:r>
      <w:r w:rsidR="00392572" w:rsidRPr="00025D60">
        <w:rPr>
          <w:rFonts w:ascii="맑은 고딕" w:hAnsi="맑은 고딕"/>
          <w:bCs/>
        </w:rPr>
        <w:br/>
      </w:r>
      <w:r w:rsidR="001C1D1D" w:rsidRPr="00025D60">
        <w:rPr>
          <w:rFonts w:ascii="맑은 고딕" w:hAnsi="맑은 고딕"/>
        </w:rPr>
        <w:t>Changan은 중국 4대 국영 자동차 그룹 중 하나이며, 오랜 내연기관차 제조 역사를 기반으로 '샹그릴라 계획'을 선포하며 지능형 신에너지차 기업으로 빠르게 전환하고 있다. 특히, Huawei, CATL과 협력한 프리미엄 브랜드 'AVATR'를 비롯해 대중적인 'Deepal', 'Qiyuan' 등 다수의 전기차 브랜드를 런칭하며 글로벌 시장 진출을 가속화하고 있다. 한편, Changan의 E2E 시스템 아키텍처는 BEV, LLM, GoT를 결합하여 사용한다. 이러한 기술력은 2024년 7월에 열린 CVPR 자율주행 챌린지에서 장안 자동차와 충칭우편통신대학팀이 최고상을 수상하며 입증되었다. 이들은 혁신적인 BeVLM 알고리즘을 통해 지능형 주행 BEV 인식과 대규모 언어 모델을 통합하고, 마인드맵을 통해 맥락적 이해를 향상시키는 데 성공했다.</w:t>
      </w:r>
    </w:p>
    <w:p w14:paraId="5C07B2D3"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bCs/>
        </w:rPr>
      </w:pPr>
    </w:p>
    <w:p w14:paraId="3A590646" w14:textId="36A6D4D8" w:rsidR="00397A1A" w:rsidRPr="00025D60" w:rsidRDefault="00397A1A" w:rsidP="00392572">
      <w:pPr>
        <w:pStyle w:val="af9"/>
        <w:numPr>
          <w:ilvl w:val="0"/>
          <w:numId w:val="35"/>
        </w:numPr>
        <w:pBdr>
          <w:top w:val="nil"/>
          <w:left w:val="nil"/>
          <w:bottom w:val="nil"/>
          <w:right w:val="nil"/>
          <w:between w:val="nil"/>
        </w:pBdr>
        <w:wordWrap w:val="0"/>
        <w:autoSpaceDE w:val="0"/>
        <w:autoSpaceDN w:val="0"/>
        <w:ind w:leftChars="0"/>
        <w:rPr>
          <w:rFonts w:ascii="맑은 고딕" w:hAnsi="맑은 고딕"/>
          <w:bCs/>
        </w:rPr>
      </w:pPr>
      <w:r w:rsidRPr="00025D60">
        <w:rPr>
          <w:rFonts w:ascii="맑은 고딕" w:hAnsi="맑은 고딕" w:hint="eastAsia"/>
          <w:bCs/>
        </w:rPr>
        <w:t>M</w:t>
      </w:r>
      <w:r w:rsidRPr="00025D60">
        <w:rPr>
          <w:rFonts w:ascii="맑은 고딕" w:hAnsi="맑은 고딕"/>
          <w:bCs/>
        </w:rPr>
        <w:t>ercedes-Benz</w:t>
      </w:r>
      <w:r w:rsidR="00392572" w:rsidRPr="00025D60">
        <w:rPr>
          <w:rFonts w:ascii="맑은 고딕" w:hAnsi="맑은 고딕"/>
          <w:bCs/>
        </w:rPr>
        <w:br/>
      </w:r>
      <w:r w:rsidRPr="00025D60">
        <w:rPr>
          <w:rFonts w:ascii="맑은 고딕" w:hAnsi="맑은 고딕" w:hint="eastAsia"/>
          <w:bCs/>
        </w:rPr>
        <w:t>Mercedes-Benz는 1886년 설립된 독일의 대표적인 럭셔리 자동차 제조사로, 130년 이상의 역사 동안 자동차 산업의 혁신을 주도해왔다. S-Class, E-Class 등 전통적인 내연기관차 시장의 강자일 뿐만 아니라, 'EQ' 브랜드를 통해 전기차 라인업을 빠르게 확장하고 있으며, 세</w:t>
      </w:r>
      <w:r w:rsidRPr="00025D60">
        <w:rPr>
          <w:rFonts w:ascii="맑은 고딕" w:hAnsi="맑은 고딕" w:hint="eastAsia"/>
          <w:bCs/>
        </w:rPr>
        <w:lastRenderedPageBreak/>
        <w:t>계 최초로 국제 표준을 충족하는 레벨 3 자율주행(DRIVE PILOT) 상용화에 성공했다.</w:t>
      </w:r>
      <w:r w:rsidR="00F12204" w:rsidRPr="00025D60">
        <w:rPr>
          <w:rFonts w:ascii="맑은 고딕" w:hAnsi="맑은 고딕"/>
          <w:bCs/>
        </w:rPr>
        <w:t xml:space="preserve"> </w:t>
      </w:r>
      <w:r w:rsidR="00F12204" w:rsidRPr="00025D60">
        <w:rPr>
          <w:rFonts w:ascii="맑은 고딕" w:hAnsi="맑은 고딕" w:hint="eastAsia"/>
          <w:bCs/>
        </w:rPr>
        <w:t>E</w:t>
      </w:r>
      <w:r w:rsidR="00F12204" w:rsidRPr="00025D60">
        <w:rPr>
          <w:rFonts w:ascii="맑은 고딕" w:hAnsi="맑은 고딕"/>
          <w:bCs/>
        </w:rPr>
        <w:t xml:space="preserve">2E </w:t>
      </w:r>
      <w:r w:rsidR="00F12204" w:rsidRPr="00025D60">
        <w:rPr>
          <w:rFonts w:ascii="맑은 고딕" w:hAnsi="맑은 고딕" w:hint="eastAsia"/>
          <w:bCs/>
        </w:rPr>
        <w:t>시스템 아키텍처 솔루션은</w:t>
      </w:r>
      <w:r w:rsidR="00660073">
        <w:rPr>
          <w:rFonts w:ascii="맑은 고딕" w:hAnsi="맑은 고딕" w:hint="eastAsia"/>
          <w:bCs/>
        </w:rPr>
        <w:t xml:space="preserve"> </w:t>
      </w:r>
      <w:r w:rsidR="00F12204" w:rsidRPr="00025D60">
        <w:rPr>
          <w:rFonts w:ascii="맑은 고딕" w:hAnsi="맑은 고딕"/>
          <w:bCs/>
        </w:rPr>
        <w:t>DDOD</w:t>
      </w:r>
      <w:r w:rsidR="00660073">
        <w:rPr>
          <w:rFonts w:ascii="맑은 고딕" w:hAnsi="맑은 고딕"/>
          <w:bCs/>
        </w:rPr>
        <w:t xml:space="preserve">(Data-Driven Object Detection) </w:t>
      </w:r>
      <w:r w:rsidR="00660073">
        <w:rPr>
          <w:rFonts w:ascii="맑은 고딕" w:hAnsi="맑은 고딕" w:hint="eastAsia"/>
          <w:bCs/>
        </w:rPr>
        <w:t>기반의 데이터 인식 모델,</w:t>
      </w:r>
      <w:r w:rsidR="00660073">
        <w:rPr>
          <w:rFonts w:ascii="맑은 고딕" w:hAnsi="맑은 고딕"/>
          <w:bCs/>
        </w:rPr>
        <w:t xml:space="preserve"> </w:t>
      </w:r>
      <w:r w:rsidR="00F12204" w:rsidRPr="00025D60">
        <w:rPr>
          <w:rFonts w:ascii="맑은 고딕" w:hAnsi="맑은 고딕"/>
          <w:bCs/>
        </w:rPr>
        <w:t>DDLD</w:t>
      </w:r>
      <w:r w:rsidR="00660073">
        <w:rPr>
          <w:rFonts w:ascii="맑은 고딕" w:hAnsi="맑은 고딕"/>
          <w:bCs/>
        </w:rPr>
        <w:t xml:space="preserve">(Data-Driven Learning and Decision) </w:t>
      </w:r>
      <w:r w:rsidR="00660073">
        <w:rPr>
          <w:rFonts w:ascii="맑은 고딕" w:hAnsi="맑은 고딕" w:hint="eastAsia"/>
          <w:bCs/>
        </w:rPr>
        <w:t>기반의 데이터 처리 및 인식 학습 모델,</w:t>
      </w:r>
      <w:r w:rsidR="00660073">
        <w:rPr>
          <w:rFonts w:ascii="맑은 고딕" w:hAnsi="맑은 고딕"/>
          <w:bCs/>
        </w:rPr>
        <w:t xml:space="preserve"> </w:t>
      </w:r>
      <w:r w:rsidR="00660073">
        <w:rPr>
          <w:rFonts w:ascii="맑은 고딕" w:hAnsi="맑은 고딕" w:hint="eastAsia"/>
          <w:bCs/>
        </w:rPr>
        <w:t xml:space="preserve">그리고 </w:t>
      </w:r>
      <w:r w:rsidR="00660073">
        <w:rPr>
          <w:rFonts w:ascii="맑은 고딕" w:hAnsi="맑은 고딕"/>
          <w:bCs/>
        </w:rPr>
        <w:t>DLP(Deep Learning-based Planning)</w:t>
      </w:r>
      <w:r w:rsidR="00F12204" w:rsidRPr="00025D60">
        <w:rPr>
          <w:rFonts w:ascii="맑은 고딕" w:hAnsi="맑은 고딕" w:hint="eastAsia"/>
          <w:bCs/>
        </w:rPr>
        <w:t xml:space="preserve"> 기반</w:t>
      </w:r>
      <w:r w:rsidR="00660073">
        <w:rPr>
          <w:rFonts w:ascii="맑은 고딕" w:hAnsi="맑은 고딕" w:hint="eastAsia"/>
          <w:bCs/>
        </w:rPr>
        <w:t>의</w:t>
      </w:r>
      <w:r w:rsidR="00F12204" w:rsidRPr="00025D60">
        <w:rPr>
          <w:rFonts w:ascii="맑은 고딕" w:hAnsi="맑은 고딕" w:hint="eastAsia"/>
          <w:bCs/>
        </w:rPr>
        <w:t xml:space="preserve"> </w:t>
      </w:r>
      <w:r w:rsidR="007D4048">
        <w:rPr>
          <w:rFonts w:ascii="맑은 고딕" w:hAnsi="맑은 고딕" w:hint="eastAsia"/>
          <w:bCs/>
        </w:rPr>
        <w:t>딥러닝 계획 모델을</w:t>
      </w:r>
      <w:r w:rsidR="00F12204" w:rsidRPr="00025D60">
        <w:rPr>
          <w:rFonts w:ascii="맑은 고딕" w:hAnsi="맑은 고딕" w:hint="eastAsia"/>
          <w:bCs/>
        </w:rPr>
        <w:t xml:space="preserve"> 결합하여 사용</w:t>
      </w:r>
      <w:r w:rsidR="006D6612">
        <w:rPr>
          <w:rFonts w:ascii="맑은 고딕" w:hAnsi="맑은 고딕" w:hint="eastAsia"/>
          <w:bCs/>
        </w:rPr>
        <w:t>한다</w:t>
      </w:r>
      <w:r w:rsidR="00F12204" w:rsidRPr="00025D60">
        <w:rPr>
          <w:rFonts w:ascii="맑은 고딕" w:hAnsi="맑은 고딕" w:hint="eastAsia"/>
          <w:bCs/>
        </w:rPr>
        <w:t>,</w:t>
      </w:r>
      <w:r w:rsidR="00F12204" w:rsidRPr="00025D60">
        <w:rPr>
          <w:rFonts w:ascii="맑은 고딕" w:hAnsi="맑은 고딕"/>
          <w:bCs/>
        </w:rPr>
        <w:t xml:space="preserve"> </w:t>
      </w:r>
      <w:r w:rsidR="00F12204" w:rsidRPr="00025D60">
        <w:rPr>
          <w:rFonts w:ascii="맑은 고딕" w:hAnsi="맑은 고딕" w:hint="eastAsia"/>
          <w:bCs/>
        </w:rPr>
        <w:t>이 시스템은 1</w:t>
      </w:r>
      <w:r w:rsidR="00F12204" w:rsidRPr="00025D60">
        <w:rPr>
          <w:rFonts w:ascii="맑은 고딕" w:hAnsi="맑은 고딕"/>
          <w:bCs/>
        </w:rPr>
        <w:t xml:space="preserve">00% </w:t>
      </w:r>
      <w:r w:rsidR="00F12204" w:rsidRPr="00025D60">
        <w:rPr>
          <w:rFonts w:ascii="맑은 고딕" w:hAnsi="맑은 고딕" w:hint="eastAsia"/>
          <w:bCs/>
        </w:rPr>
        <w:t xml:space="preserve">완전한 시나리오의 </w:t>
      </w:r>
      <w:r w:rsidR="00F12204" w:rsidRPr="00025D60">
        <w:rPr>
          <w:rFonts w:ascii="맑은 고딕" w:hAnsi="맑은 고딕"/>
          <w:bCs/>
        </w:rPr>
        <w:t xml:space="preserve">E2E </w:t>
      </w:r>
      <w:r w:rsidR="00F12204" w:rsidRPr="00025D60">
        <w:rPr>
          <w:rFonts w:ascii="맑은 고딕" w:hAnsi="맑은 고딕" w:hint="eastAsia"/>
          <w:bCs/>
        </w:rPr>
        <w:t>지능형 주행 능력을 갖추고 있으며,</w:t>
      </w:r>
      <w:r w:rsidR="00F12204" w:rsidRPr="00025D60">
        <w:rPr>
          <w:rFonts w:ascii="맑은 고딕" w:hAnsi="맑은 고딕"/>
          <w:bCs/>
        </w:rPr>
        <w:t xml:space="preserve"> HD </w:t>
      </w:r>
      <w:r w:rsidR="00F12204" w:rsidRPr="00025D60">
        <w:rPr>
          <w:rFonts w:ascii="맑은 고딕" w:hAnsi="맑은 고딕" w:hint="eastAsia"/>
          <w:bCs/>
        </w:rPr>
        <w:t>지도 없이 주차에서 목적지까지 완전한 자율 주행을 달성할 수 있다.</w:t>
      </w:r>
    </w:p>
    <w:p w14:paraId="0452838D" w14:textId="77777777" w:rsidR="00397A1A" w:rsidRPr="00025D60" w:rsidRDefault="00397A1A" w:rsidP="00397A1A">
      <w:pPr>
        <w:pStyle w:val="af9"/>
        <w:pBdr>
          <w:top w:val="nil"/>
          <w:left w:val="nil"/>
          <w:bottom w:val="nil"/>
          <w:right w:val="nil"/>
          <w:between w:val="nil"/>
        </w:pBdr>
        <w:wordWrap w:val="0"/>
        <w:autoSpaceDE w:val="0"/>
        <w:autoSpaceDN w:val="0"/>
        <w:ind w:leftChars="0" w:left="644" w:firstLine="0"/>
        <w:rPr>
          <w:rFonts w:ascii="맑은 고딕" w:hAnsi="맑은 고딕"/>
          <w:bCs/>
        </w:rPr>
      </w:pPr>
    </w:p>
    <w:p w14:paraId="7291B8A5" w14:textId="6E53DD60" w:rsidR="00397A1A" w:rsidRPr="00025D60" w:rsidRDefault="00397A1A" w:rsidP="001C1D1D">
      <w:pPr>
        <w:pStyle w:val="aff0"/>
        <w:numPr>
          <w:ilvl w:val="0"/>
          <w:numId w:val="37"/>
        </w:numPr>
        <w:rPr>
          <w:rFonts w:ascii="맑은 고딕" w:hAnsi="맑은 고딕" w:cstheme="minorBidi"/>
          <w:bCs/>
          <w:sz w:val="22"/>
          <w:szCs w:val="22"/>
        </w:rPr>
      </w:pPr>
      <w:r w:rsidRPr="00025D60">
        <w:rPr>
          <w:rFonts w:ascii="맑은 고딕" w:hAnsi="맑은 고딕" w:cstheme="minorBidi" w:hint="eastAsia"/>
          <w:bCs/>
          <w:sz w:val="22"/>
          <w:szCs w:val="22"/>
        </w:rPr>
        <w:t>C</w:t>
      </w:r>
      <w:r w:rsidRPr="00025D60">
        <w:rPr>
          <w:rFonts w:ascii="맑은 고딕" w:hAnsi="맑은 고딕" w:cstheme="minorBidi"/>
          <w:bCs/>
          <w:sz w:val="22"/>
          <w:szCs w:val="22"/>
        </w:rPr>
        <w:t>hery</w:t>
      </w:r>
      <w:r w:rsidR="00392572" w:rsidRPr="00025D60">
        <w:rPr>
          <w:rFonts w:ascii="맑은 고딕" w:hAnsi="맑은 고딕" w:cstheme="minorBidi"/>
          <w:bCs/>
          <w:sz w:val="22"/>
          <w:szCs w:val="22"/>
        </w:rPr>
        <w:br/>
      </w:r>
      <w:r w:rsidRPr="00025D60">
        <w:rPr>
          <w:rFonts w:ascii="맑은 고딕" w:hAnsi="맑은 고딕" w:cstheme="minorBidi" w:hint="eastAsia"/>
          <w:bCs/>
          <w:sz w:val="22"/>
          <w:szCs w:val="22"/>
        </w:rPr>
        <w:t>Chery</w:t>
      </w:r>
      <w:r w:rsidR="001C1D1D" w:rsidRPr="00025D60">
        <w:rPr>
          <w:rFonts w:ascii="맑은 고딕" w:hAnsi="맑은 고딕" w:cstheme="minorBidi"/>
          <w:bCs/>
          <w:sz w:val="22"/>
          <w:szCs w:val="22"/>
        </w:rPr>
        <w:t xml:space="preserve"> Chery는 1997년에 설립된 중국의 주요 국영 자동차 제조사다. 이 기업은 일찍부터 내수 시장뿐만 아니라 러시아, 남미, 중동 등 글로벌 신흥 시장 수출에 주력해 왔다. 최근 Chery는 프리미엄 브랜드 'Exeed'와 오프로드 성향의 'Jaecoo' 등을 런칭하며 브랜드 다각화를 활발히 추진하고 있으며, 특히 Huawei와 협력하여 스마트 전기차 브랜드 'Luxeed'를 선보였다. E2E 시스템 아키텍처 솔루션은 아직 공식 발표되지 않았으나, 현재 E2E 기술 프로젝트는 완료된 상태이다. 해당 개발은 2025년에 완료될 예정이며, 관련 제품은 2026년 상반기에 출시될 계획이다.</w:t>
      </w:r>
    </w:p>
    <w:p w14:paraId="77C72BC2" w14:textId="77777777" w:rsidR="00397A1A" w:rsidRDefault="00397A1A" w:rsidP="00397A1A">
      <w:pPr>
        <w:pBdr>
          <w:top w:val="nil"/>
          <w:left w:val="nil"/>
          <w:bottom w:val="nil"/>
          <w:right w:val="nil"/>
          <w:between w:val="nil"/>
        </w:pBdr>
        <w:wordWrap w:val="0"/>
        <w:autoSpaceDE w:val="0"/>
        <w:autoSpaceDN w:val="0"/>
        <w:ind w:left="0" w:firstLine="0"/>
        <w:rPr>
          <w:rFonts w:ascii="맑은 고딕" w:hAnsi="맑은 고딕"/>
          <w:bCs/>
          <w:sz w:val="24"/>
          <w:szCs w:val="24"/>
        </w:rPr>
      </w:pPr>
    </w:p>
    <w:bookmarkEnd w:id="6"/>
    <w:p w14:paraId="1890D287" w14:textId="77777777" w:rsidR="00C1079B" w:rsidRDefault="00C1079B" w:rsidP="00C1079B">
      <w:pPr>
        <w:ind w:left="0" w:firstLine="0"/>
        <w:rPr>
          <w:rFonts w:ascii="맑은 고딕" w:hAnsi="맑은 고딕"/>
          <w:bCs/>
          <w:sz w:val="24"/>
          <w:szCs w:val="24"/>
        </w:rPr>
      </w:pPr>
      <w:r>
        <w:rPr>
          <w:rFonts w:ascii="맑은 고딕" w:hAnsi="맑은 고딕"/>
          <w:bCs/>
          <w:sz w:val="24"/>
          <w:szCs w:val="24"/>
        </w:rPr>
        <w:br w:type="page"/>
      </w:r>
    </w:p>
    <w:p w14:paraId="2B1139B9" w14:textId="658E20E5" w:rsidR="00397A1A" w:rsidRDefault="00397A1A" w:rsidP="00397A1A">
      <w:pPr>
        <w:numPr>
          <w:ilvl w:val="1"/>
          <w:numId w:val="2"/>
        </w:numPr>
        <w:pBdr>
          <w:top w:val="nil"/>
          <w:left w:val="nil"/>
          <w:bottom w:val="nil"/>
          <w:right w:val="nil"/>
          <w:between w:val="nil"/>
        </w:pBdr>
        <w:wordWrap w:val="0"/>
        <w:autoSpaceDE w:val="0"/>
        <w:autoSpaceDN w:val="0"/>
        <w:rPr>
          <w:rFonts w:ascii="맑은 고딕" w:hAnsi="맑은 고딕"/>
          <w:bCs/>
          <w:sz w:val="24"/>
          <w:szCs w:val="24"/>
        </w:rPr>
      </w:pPr>
      <w:r w:rsidRPr="00397A1A">
        <w:rPr>
          <w:rFonts w:ascii="맑은 고딕" w:hAnsi="맑은 고딕" w:hint="eastAsia"/>
          <w:bCs/>
          <w:sz w:val="24"/>
          <w:szCs w:val="24"/>
        </w:rPr>
        <w:lastRenderedPageBreak/>
        <w:t>주요 OEM의 서브 브랜드 간 NOA 및 E2E 구현 일정</w:t>
      </w:r>
    </w:p>
    <w:p w14:paraId="4FBF1F47" w14:textId="4AE72DC9" w:rsidR="00A80CD9" w:rsidRPr="00333727" w:rsidRDefault="00A80CD9" w:rsidP="00A80CD9">
      <w:pPr>
        <w:pBdr>
          <w:top w:val="nil"/>
          <w:left w:val="nil"/>
          <w:bottom w:val="nil"/>
          <w:right w:val="nil"/>
          <w:between w:val="nil"/>
        </w:pBdr>
        <w:wordWrap w:val="0"/>
        <w:autoSpaceDE w:val="0"/>
        <w:autoSpaceDN w:val="0"/>
        <w:ind w:left="567" w:firstLine="0"/>
        <w:rPr>
          <w:rFonts w:ascii="맑은 고딕" w:hAnsi="맑은 고딕"/>
          <w:bCs/>
        </w:rPr>
      </w:pPr>
      <w:r w:rsidRPr="00333727">
        <w:rPr>
          <w:rFonts w:ascii="맑은 고딕" w:hAnsi="맑은 고딕" w:hint="eastAsia"/>
          <w:bCs/>
        </w:rPr>
        <w:t xml:space="preserve">주요 </w:t>
      </w:r>
      <w:r w:rsidRPr="00333727">
        <w:rPr>
          <w:rFonts w:ascii="맑은 고딕" w:hAnsi="맑은 고딕"/>
          <w:bCs/>
        </w:rPr>
        <w:t>OEM</w:t>
      </w:r>
      <w:r w:rsidRPr="00333727">
        <w:rPr>
          <w:rFonts w:ascii="맑은 고딕" w:hAnsi="맑은 고딕" w:hint="eastAsia"/>
          <w:bCs/>
        </w:rPr>
        <w:t xml:space="preserve">의 서브 브랜드 간 </w:t>
      </w:r>
      <w:r w:rsidRPr="00333727">
        <w:rPr>
          <w:rFonts w:ascii="맑은 고딕" w:hAnsi="맑은 고딕"/>
          <w:bCs/>
        </w:rPr>
        <w:t xml:space="preserve">NOA </w:t>
      </w:r>
      <w:r w:rsidRPr="00333727">
        <w:rPr>
          <w:rFonts w:ascii="맑은 고딕" w:hAnsi="맑은 고딕" w:hint="eastAsia"/>
          <w:bCs/>
        </w:rPr>
        <w:t xml:space="preserve">및 </w:t>
      </w:r>
      <w:r w:rsidRPr="00333727">
        <w:rPr>
          <w:rFonts w:ascii="맑은 고딕" w:hAnsi="맑은 고딕"/>
          <w:bCs/>
        </w:rPr>
        <w:t xml:space="preserve">E2E </w:t>
      </w:r>
      <w:r w:rsidRPr="00333727">
        <w:rPr>
          <w:rFonts w:ascii="맑은 고딕" w:hAnsi="맑은 고딕" w:hint="eastAsia"/>
          <w:bCs/>
        </w:rPr>
        <w:t>구현 일정은 표2와 같다.</w:t>
      </w:r>
    </w:p>
    <w:tbl>
      <w:tblPr>
        <w:tblW w:w="9728" w:type="dxa"/>
        <w:tblInd w:w="-3" w:type="dxa"/>
        <w:tblCellMar>
          <w:top w:w="15" w:type="dxa"/>
          <w:left w:w="15" w:type="dxa"/>
          <w:bottom w:w="15" w:type="dxa"/>
          <w:right w:w="15" w:type="dxa"/>
        </w:tblCellMar>
        <w:tblLook w:val="04A0" w:firstRow="1" w:lastRow="0" w:firstColumn="1" w:lastColumn="0" w:noHBand="0" w:noVBand="1"/>
      </w:tblPr>
      <w:tblGrid>
        <w:gridCol w:w="1083"/>
        <w:gridCol w:w="1327"/>
        <w:gridCol w:w="1276"/>
        <w:gridCol w:w="1276"/>
        <w:gridCol w:w="1417"/>
        <w:gridCol w:w="1744"/>
        <w:gridCol w:w="1605"/>
      </w:tblGrid>
      <w:tr w:rsidR="006C4B7B" w:rsidRPr="00327646" w14:paraId="24162EB8" w14:textId="77777777" w:rsidTr="00BC289D">
        <w:trPr>
          <w:trHeight w:val="208"/>
        </w:trPr>
        <w:tc>
          <w:tcPr>
            <w:tcW w:w="1083"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593C611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OEM</w:t>
            </w:r>
          </w:p>
        </w:tc>
        <w:tc>
          <w:tcPr>
            <w:tcW w:w="1327"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7C65EDA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Sub-brand</w:t>
            </w:r>
          </w:p>
        </w:tc>
        <w:tc>
          <w:tcPr>
            <w:tcW w:w="1276"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6D5BC76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2022</w:t>
            </w:r>
          </w:p>
        </w:tc>
        <w:tc>
          <w:tcPr>
            <w:tcW w:w="1276"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74FDDE9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2023</w:t>
            </w:r>
          </w:p>
        </w:tc>
        <w:tc>
          <w:tcPr>
            <w:tcW w:w="1417"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4A50F96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2024H1</w:t>
            </w:r>
          </w:p>
        </w:tc>
        <w:tc>
          <w:tcPr>
            <w:tcW w:w="1744"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1F7DE22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2024H2</w:t>
            </w:r>
          </w:p>
        </w:tc>
        <w:tc>
          <w:tcPr>
            <w:tcW w:w="1605" w:type="dxa"/>
            <w:tcBorders>
              <w:top w:val="single" w:sz="2" w:space="0" w:color="000000"/>
              <w:left w:val="single" w:sz="2" w:space="0" w:color="000000"/>
              <w:bottom w:val="single" w:sz="4" w:space="0" w:color="000000"/>
              <w:right w:val="single" w:sz="2" w:space="0" w:color="000000"/>
            </w:tcBorders>
            <w:shd w:val="clear" w:color="auto" w:fill="DEEAF6" w:themeFill="accent5" w:themeFillTint="33"/>
            <w:tcMar>
              <w:top w:w="28" w:type="dxa"/>
              <w:left w:w="102" w:type="dxa"/>
              <w:bottom w:w="28" w:type="dxa"/>
              <w:right w:w="102" w:type="dxa"/>
            </w:tcMar>
            <w:vAlign w:val="center"/>
            <w:hideMark/>
          </w:tcPr>
          <w:p w14:paraId="3B5AC3C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2025</w:t>
            </w:r>
          </w:p>
        </w:tc>
      </w:tr>
      <w:tr w:rsidR="006C4B7B" w:rsidRPr="00327646" w14:paraId="6DEB8E0A" w14:textId="77777777" w:rsidTr="007D31D7">
        <w:trPr>
          <w:trHeight w:val="371"/>
        </w:trPr>
        <w:tc>
          <w:tcPr>
            <w:tcW w:w="1083" w:type="dxa"/>
            <w:vMerge w:val="restart"/>
            <w:tcBorders>
              <w:top w:val="single" w:sz="4" w:space="0" w:color="000000"/>
              <w:left w:val="single" w:sz="4" w:space="0" w:color="000000"/>
              <w:bottom w:val="single" w:sz="4" w:space="0" w:color="000000"/>
              <w:right w:val="single" w:sz="2" w:space="0" w:color="000000"/>
            </w:tcBorders>
            <w:tcMar>
              <w:top w:w="28" w:type="dxa"/>
              <w:left w:w="102" w:type="dxa"/>
              <w:bottom w:w="28" w:type="dxa"/>
              <w:right w:w="102" w:type="dxa"/>
            </w:tcMar>
            <w:vAlign w:val="center"/>
            <w:hideMark/>
          </w:tcPr>
          <w:p w14:paraId="576219F8"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Changan Automobile</w:t>
            </w:r>
          </w:p>
          <w:p w14:paraId="020B18DF" w14:textId="6BBCDE4B"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hint="eastAsia"/>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C5D62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Deepal</w:t>
            </w:r>
          </w:p>
        </w:tc>
        <w:tc>
          <w:tcPr>
            <w:tcW w:w="1276"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B6CB9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ADAD8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(Huawei ADS)</w:t>
            </w:r>
          </w:p>
        </w:tc>
        <w:tc>
          <w:tcPr>
            <w:tcW w:w="1417"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E72B6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1178BE9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Qiankun ADS SE)</w:t>
            </w:r>
          </w:p>
        </w:tc>
        <w:tc>
          <w:tcPr>
            <w:tcW w:w="174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34C5A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38E875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6DBA9B85" w14:textId="77777777" w:rsidTr="007D31D7">
        <w:trPr>
          <w:trHeight w:val="417"/>
        </w:trPr>
        <w:tc>
          <w:tcPr>
            <w:tcW w:w="1083" w:type="dxa"/>
            <w:vMerge/>
            <w:tcBorders>
              <w:top w:val="single" w:sz="4" w:space="0" w:color="000000"/>
              <w:left w:val="single" w:sz="4" w:space="0" w:color="000000"/>
              <w:bottom w:val="single" w:sz="4" w:space="0" w:color="000000"/>
              <w:right w:val="single" w:sz="2" w:space="0" w:color="000000"/>
            </w:tcBorders>
            <w:vAlign w:val="center"/>
            <w:hideMark/>
          </w:tcPr>
          <w:p w14:paraId="00B509A0"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3C3EF97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Avatr</w:t>
            </w:r>
          </w:p>
        </w:tc>
        <w:tc>
          <w:tcPr>
            <w:tcW w:w="1276"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56F643B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(Huawei ADS)</w:t>
            </w:r>
          </w:p>
        </w:tc>
        <w:tc>
          <w:tcPr>
            <w:tcW w:w="1276"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4090D33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(Huawei ADS2.0)</w:t>
            </w:r>
          </w:p>
        </w:tc>
        <w:tc>
          <w:tcPr>
            <w:tcW w:w="1417"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0F02E77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7D7703A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ADS3.0)</w:t>
            </w:r>
          </w:p>
        </w:tc>
        <w:tc>
          <w:tcPr>
            <w:tcW w:w="1744"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59D39FF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Two-stage E2E NOA </w:t>
            </w:r>
            <w:r w:rsidRPr="00333727">
              <w:rPr>
                <w:rFonts w:ascii="맑은 고딕" w:hAnsi="맑은 고딕" w:cs="굴림"/>
                <w:color w:val="000000"/>
                <w:sz w:val="16"/>
                <w:szCs w:val="16"/>
              </w:rPr>
              <w:br/>
              <w:t>(Huawei ADS3.0)</w:t>
            </w:r>
          </w:p>
        </w:tc>
        <w:tc>
          <w:tcPr>
            <w:tcW w:w="1605" w:type="dxa"/>
            <w:tcBorders>
              <w:top w:val="single" w:sz="2" w:space="0" w:color="000000"/>
              <w:left w:val="single" w:sz="2" w:space="0" w:color="000000"/>
              <w:bottom w:val="single" w:sz="4" w:space="0" w:color="000000"/>
              <w:right w:val="single" w:sz="2" w:space="0" w:color="000000"/>
            </w:tcBorders>
            <w:tcMar>
              <w:top w:w="28" w:type="dxa"/>
              <w:left w:w="102" w:type="dxa"/>
              <w:bottom w:w="28" w:type="dxa"/>
              <w:right w:w="102" w:type="dxa"/>
            </w:tcMar>
            <w:vAlign w:val="center"/>
            <w:hideMark/>
          </w:tcPr>
          <w:p w14:paraId="26AD9F0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121676D4" w14:textId="77777777" w:rsidTr="007D31D7">
        <w:trPr>
          <w:trHeight w:val="11"/>
        </w:trPr>
        <w:tc>
          <w:tcPr>
            <w:tcW w:w="1083" w:type="dxa"/>
            <w:vMerge w:val="restart"/>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C44C43"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GWM</w:t>
            </w:r>
          </w:p>
          <w:p w14:paraId="2AED1E33" w14:textId="33511E92"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AC5F1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Tank</w:t>
            </w:r>
          </w:p>
        </w:tc>
        <w:tc>
          <w:tcPr>
            <w:tcW w:w="1276"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CA04E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(Haomo.ai)</w:t>
            </w:r>
          </w:p>
        </w:tc>
        <w:tc>
          <w:tcPr>
            <w:tcW w:w="1276"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129CC5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(Haomo.ai)</w:t>
            </w:r>
          </w:p>
        </w:tc>
        <w:tc>
          <w:tcPr>
            <w:tcW w:w="1417"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B90B33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(Haomo.ai)</w:t>
            </w:r>
          </w:p>
        </w:tc>
        <w:tc>
          <w:tcPr>
            <w:tcW w:w="1744"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9392D9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One-stage E2E NOA </w:t>
            </w:r>
            <w:r w:rsidRPr="00333727">
              <w:rPr>
                <w:rFonts w:ascii="맑은 고딕" w:hAnsi="맑은 고딕" w:cs="굴림"/>
                <w:color w:val="000000"/>
                <w:sz w:val="16"/>
                <w:szCs w:val="16"/>
              </w:rPr>
              <w:br/>
              <w:t>(DeepRoute.ai)</w:t>
            </w:r>
          </w:p>
        </w:tc>
        <w:tc>
          <w:tcPr>
            <w:tcW w:w="1605" w:type="dxa"/>
            <w:tcBorders>
              <w:top w:val="single" w:sz="4"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197A80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4CBB442F" w14:textId="77777777" w:rsidTr="007D31D7">
        <w:trPr>
          <w:trHeight w:val="11"/>
        </w:trPr>
        <w:tc>
          <w:tcPr>
            <w:tcW w:w="1083" w:type="dxa"/>
            <w:vMerge/>
            <w:tcBorders>
              <w:top w:val="single" w:sz="4" w:space="0" w:color="000000"/>
              <w:left w:val="single" w:sz="2" w:space="0" w:color="000000"/>
              <w:bottom w:val="single" w:sz="2" w:space="0" w:color="000000"/>
              <w:right w:val="single" w:sz="2" w:space="0" w:color="000000"/>
            </w:tcBorders>
            <w:vAlign w:val="center"/>
            <w:hideMark/>
          </w:tcPr>
          <w:p w14:paraId="02D96BC6"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A084CB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WEY Blue Mountain</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73F4C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(Haomo.ai)</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816CA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(Haomo.ai)</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23202A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One-stage E2E NOA </w:t>
            </w:r>
            <w:r w:rsidRPr="00333727">
              <w:rPr>
                <w:rFonts w:ascii="맑은 고딕" w:hAnsi="맑은 고딕" w:cs="굴림"/>
                <w:color w:val="000000"/>
                <w:sz w:val="16"/>
                <w:szCs w:val="16"/>
              </w:rPr>
              <w:br/>
              <w:t>(DeepRoute.ai)</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39CC58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One-stage E2E NOA </w:t>
            </w:r>
            <w:r w:rsidRPr="00333727">
              <w:rPr>
                <w:rFonts w:ascii="맑은 고딕" w:hAnsi="맑은 고딕" w:cs="굴림"/>
                <w:color w:val="000000"/>
                <w:sz w:val="16"/>
                <w:szCs w:val="16"/>
              </w:rPr>
              <w:br/>
              <w:t>(DeepRoute.ai)</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5234A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2.0</w:t>
            </w:r>
            <w:r w:rsidRPr="00333727">
              <w:rPr>
                <w:rFonts w:ascii="맑은 고딕" w:hAnsi="맑은 고딕" w:cs="굴림"/>
                <w:color w:val="000000"/>
                <w:sz w:val="16"/>
                <w:szCs w:val="16"/>
              </w:rPr>
              <w:br/>
              <w:t>(DeepRoute.ai)</w:t>
            </w:r>
          </w:p>
        </w:tc>
      </w:tr>
      <w:tr w:rsidR="006C4B7B" w:rsidRPr="00327646" w14:paraId="7ED9A1AE" w14:textId="77777777" w:rsidTr="007D31D7">
        <w:trPr>
          <w:trHeight w:val="5"/>
        </w:trPr>
        <w:tc>
          <w:tcPr>
            <w:tcW w:w="1083" w:type="dxa"/>
            <w:vMerge/>
            <w:tcBorders>
              <w:top w:val="single" w:sz="4" w:space="0" w:color="000000"/>
              <w:left w:val="single" w:sz="2" w:space="0" w:color="000000"/>
              <w:bottom w:val="single" w:sz="2" w:space="0" w:color="000000"/>
              <w:right w:val="single" w:sz="2" w:space="0" w:color="000000"/>
            </w:tcBorders>
            <w:vAlign w:val="center"/>
            <w:hideMark/>
          </w:tcPr>
          <w:p w14:paraId="4733A487"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33BA6A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New Mocca</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2747BA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(Haomo.ai)</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9B8979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(Haomo.ai)</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99CB1E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(Haomo.ai)</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62E02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3D6F0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55D0C19E" w14:textId="77777777" w:rsidTr="007D31D7">
        <w:trPr>
          <w:trHeight w:val="5"/>
        </w:trPr>
        <w:tc>
          <w:tcPr>
            <w:tcW w:w="1083" w:type="dxa"/>
            <w:vMerge/>
            <w:tcBorders>
              <w:top w:val="single" w:sz="4" w:space="0" w:color="000000"/>
              <w:left w:val="single" w:sz="2" w:space="0" w:color="000000"/>
              <w:bottom w:val="single" w:sz="2" w:space="0" w:color="000000"/>
              <w:right w:val="single" w:sz="2" w:space="0" w:color="000000"/>
            </w:tcBorders>
            <w:vAlign w:val="center"/>
            <w:hideMark/>
          </w:tcPr>
          <w:p w14:paraId="7E1C8253"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6C09C9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Haval</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434E9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2B415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(Haomo.ai)</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9756BF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(Haomo.ai)</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8BB844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CF3FD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6C4B7B" w14:paraId="71244EF6" w14:textId="77777777" w:rsidTr="007D31D7">
        <w:trPr>
          <w:trHeight w:val="705"/>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19CD9F"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BYD</w:t>
            </w:r>
          </w:p>
          <w:p w14:paraId="44A0B22D" w14:textId="17F22927"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3E031C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FangChengBao</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AE2796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595E8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88B6A2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7736A1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41B93EE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Qiankun ADS SE)</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B01D1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51597D2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Qiankun ADS SE)</w:t>
            </w:r>
          </w:p>
        </w:tc>
      </w:tr>
      <w:tr w:rsidR="006C4B7B" w:rsidRPr="00327646" w14:paraId="4375C69D"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18F619DF"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4B461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Denza</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CBF40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95CD7E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(DiPilot)</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9D3975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6561464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(DiPilot)</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D13C8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790BC5C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(DiPilot)</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AE7E9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p>
          <w:p w14:paraId="683B3BE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(DiPilot)</w:t>
            </w:r>
          </w:p>
        </w:tc>
      </w:tr>
      <w:tr w:rsidR="006C4B7B" w:rsidRPr="00327646" w14:paraId="656F4FF6"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185149A2"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182821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Han</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C5E66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124D7C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(Self-developed)</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76FB3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(Self-developed)</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8916B3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0DC9FF5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(Self-developed)</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955332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749724E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(Self-developed)</w:t>
            </w:r>
          </w:p>
        </w:tc>
      </w:tr>
      <w:tr w:rsidR="006C4B7B" w:rsidRPr="00327646" w14:paraId="74091CFA" w14:textId="77777777" w:rsidTr="007D31D7">
        <w:trPr>
          <w:trHeight w:val="20"/>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7A5B8A6C"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DA4D5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Sea Lion</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D4EE7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CD6DD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7FB17A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06C695D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6F39D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450AB3B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9C44D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6B48F474"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1CA9AA38"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3F3E28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Yangwang</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458FF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B0981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AC6E43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(MOENTA)</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2E37F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(MOENTA)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725259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271EFFD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(MOENTA)</w:t>
            </w:r>
          </w:p>
        </w:tc>
      </w:tr>
      <w:tr w:rsidR="006C4B7B" w:rsidRPr="00327646" w14:paraId="24CA1A6F" w14:textId="77777777" w:rsidTr="007D31D7">
        <w:trPr>
          <w:trHeight w:val="11"/>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DB49E12"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FAW</w:t>
            </w:r>
          </w:p>
          <w:p w14:paraId="68D6E5D2" w14:textId="7520F380"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73BA7D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FAW Volkswagen Magotan</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A2DB4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0C38D3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90D169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628DE7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28EAA6B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0A722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5BFD6BAB" w14:textId="77777777" w:rsidTr="007D31D7">
        <w:trPr>
          <w:trHeight w:val="16"/>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7864ED1C"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2E954B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FWA Hongqi </w:t>
            </w:r>
            <w:r w:rsidRPr="00333727">
              <w:rPr>
                <w:rFonts w:ascii="맑은 고딕" w:hAnsi="맑은 고딕" w:cs="굴림"/>
                <w:color w:val="000000"/>
                <w:sz w:val="16"/>
                <w:szCs w:val="16"/>
              </w:rPr>
              <w:lastRenderedPageBreak/>
              <w:t>Tiangong</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64C36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0A84F9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01DDD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A7A13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7DFE82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 xml:space="preserve">Map-free Urban </w:t>
            </w:r>
            <w:r w:rsidRPr="00333727">
              <w:rPr>
                <w:rFonts w:ascii="맑은 고딕" w:hAnsi="맑은 고딕" w:cs="굴림"/>
                <w:color w:val="000000"/>
                <w:sz w:val="16"/>
                <w:szCs w:val="16"/>
              </w:rPr>
              <w:lastRenderedPageBreak/>
              <w:t>NOA</w:t>
            </w:r>
          </w:p>
          <w:p w14:paraId="13DB37E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r>
      <w:tr w:rsidR="006C4B7B" w:rsidRPr="00327646" w14:paraId="6A63675B" w14:textId="77777777" w:rsidTr="007D31D7">
        <w:trPr>
          <w:trHeight w:val="11"/>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123AC78"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lastRenderedPageBreak/>
              <w:t>GAC</w:t>
            </w:r>
          </w:p>
          <w:p w14:paraId="24186088" w14:textId="609C5268"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63BF9F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Aion Hyper</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F1CAF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3804CCE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(HoloMatic)</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34E1C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26C75E4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(HoloMatic)</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97967D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51929CD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096F0B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(MOMENTA)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99D80C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(MOMENTA)</w:t>
            </w:r>
          </w:p>
        </w:tc>
      </w:tr>
      <w:tr w:rsidR="006C4B7B" w:rsidRPr="00327646" w14:paraId="2674E8D3" w14:textId="77777777" w:rsidTr="007D31D7">
        <w:trPr>
          <w:trHeight w:val="10"/>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0280F16B"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7BA43C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AION RT</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FC7F69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54B53D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DC7BA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7FBA7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6D220F9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EBC3CC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(MOMENTA)</w:t>
            </w:r>
          </w:p>
        </w:tc>
      </w:tr>
      <w:tr w:rsidR="006C4B7B" w:rsidRPr="00327646" w14:paraId="2D6F393C"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6E14BF84"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04152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AION V</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0AB554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7F43B4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0F93A1A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(HoloMatic)</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DAD9C1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784949E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(HoloMatic)</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A554A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17AD387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5B6CF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(MOMENTA)</w:t>
            </w:r>
          </w:p>
        </w:tc>
      </w:tr>
      <w:tr w:rsidR="006C4B7B" w:rsidRPr="00327646" w14:paraId="33A1CE55"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1EF38AFD"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027DDB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Trumpchi i-GTEC platform</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472364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C986E5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ECD410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3444B3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A5CC21" w14:textId="77777777" w:rsidR="00AB2EE8" w:rsidRPr="00333727" w:rsidRDefault="00397A1A" w:rsidP="00AB2EE8">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7975B4B0" w14:textId="1EF96509" w:rsidR="00397A1A" w:rsidRPr="00333727" w:rsidRDefault="00397A1A" w:rsidP="00AB2EE8">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vision-only)</w:t>
            </w:r>
          </w:p>
        </w:tc>
      </w:tr>
      <w:tr w:rsidR="006C4B7B" w:rsidRPr="00327646" w14:paraId="5C28D1A1" w14:textId="77777777" w:rsidTr="007D31D7">
        <w:trPr>
          <w:trHeight w:val="20"/>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13D09B"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Geely</w:t>
            </w:r>
          </w:p>
          <w:p w14:paraId="6175593C" w14:textId="56369D67"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DED422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ZEEKR</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20F35C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8EA68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67983CD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(iMotion)</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663319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36714E4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(Self-developed)</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3D417D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6AA4439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(Self-developed)</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AC2BF1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 Parking space to parking space NOA</w:t>
            </w:r>
            <w:r w:rsidRPr="00333727">
              <w:rPr>
                <w:rFonts w:ascii="맑은 고딕" w:hAnsi="맑은 고딕" w:cs="굴림"/>
                <w:color w:val="000000"/>
                <w:sz w:val="16"/>
                <w:szCs w:val="16"/>
              </w:rPr>
              <w:br/>
              <w:t>(Self-developed)</w:t>
            </w:r>
          </w:p>
        </w:tc>
      </w:tr>
      <w:tr w:rsidR="006C4B7B" w:rsidRPr="00327646" w14:paraId="1D6BCAB1"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24FF0141"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5DFE67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SMART</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9984FF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341C66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650BF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(DeepRoute.ai)</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8883B6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(DeepRoute.ai)</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D5B94E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42454D24" w14:textId="77777777" w:rsidTr="007D31D7">
        <w:trPr>
          <w:trHeight w:val="16"/>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4B4BB64D" w14:textId="77777777" w:rsidR="00397A1A" w:rsidRPr="00333727" w:rsidRDefault="00397A1A" w:rsidP="00397A1A">
            <w:pPr>
              <w:spacing w:after="0"/>
              <w:ind w:left="0" w:firstLine="0"/>
              <w:rPr>
                <w:rFonts w:ascii="맑은 고딕" w:hAnsi="맑은 고딕" w:cs="굴림"/>
                <w:color w:val="000000"/>
                <w:sz w:val="16"/>
                <w:szCs w:val="16"/>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29D852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Jiyue Auto</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0B346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8E6A64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33855DCA"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(Baidu)</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6BD51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29DBA55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(Baidu)</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A637C8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Two-stage E2E NOA</w:t>
            </w:r>
            <w:r w:rsidRPr="00333727">
              <w:rPr>
                <w:rFonts w:ascii="맑은 고딕" w:hAnsi="맑은 고딕" w:cs="굴림"/>
                <w:color w:val="000000"/>
                <w:sz w:val="16"/>
                <w:szCs w:val="16"/>
              </w:rPr>
              <w:br/>
              <w:t>(Baidu vision-only)</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5AC690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667C6C12"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77AD28A1"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8FC9E6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Lynk &amp; Co</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5691D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25C19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7FB71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9E9D2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FEDD4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(Self-developed)</w:t>
            </w:r>
          </w:p>
        </w:tc>
      </w:tr>
      <w:tr w:rsidR="006C4B7B" w:rsidRPr="00327646" w14:paraId="1F0B61EA" w14:textId="77777777" w:rsidTr="007D31D7">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4E4AE8F9"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AD86AA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Galaxy</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B806C7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CE35B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9EEE26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70631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96ECE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64BE5740" w14:textId="77777777" w:rsidTr="007D31D7">
        <w:trPr>
          <w:trHeight w:val="5"/>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84428D"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333727">
              <w:rPr>
                <w:rFonts w:ascii="맑은 고딕" w:hAnsi="맑은 고딕" w:cs="굴림"/>
                <w:color w:val="000000"/>
                <w:sz w:val="14"/>
                <w:szCs w:val="14"/>
              </w:rPr>
              <w:t>BAIC</w:t>
            </w:r>
          </w:p>
          <w:p w14:paraId="12B81B7D" w14:textId="1FF9EE18"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C0336D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BAIC ARCFOX</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25BCB4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7692D96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ADS)</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AA55F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73B1157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ADS)</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9222C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604CA89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ADS)</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7EDB97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5F21FE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1937E277" w14:textId="77777777" w:rsidTr="007D31D7">
        <w:trPr>
          <w:trHeight w:val="20"/>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752621F7"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2F1FA4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BAIC STELATO</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81ACE2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763AB0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A3EA0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54FB6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Two-stage E2E NOA</w:t>
            </w:r>
          </w:p>
          <w:p w14:paraId="133CC25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Qiankun Intelligent Driving)</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F807B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p>
          <w:p w14:paraId="724D440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 Qiankun Intelligent Driving)</w:t>
            </w:r>
          </w:p>
        </w:tc>
      </w:tr>
      <w:tr w:rsidR="006C4B7B" w:rsidRPr="00327646" w14:paraId="3E620DA2" w14:textId="77777777" w:rsidTr="007D31D7">
        <w:trPr>
          <w:trHeight w:val="96"/>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5E4E9C"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333727">
              <w:rPr>
                <w:rFonts w:ascii="맑은 고딕" w:hAnsi="맑은 고딕" w:cs="굴림"/>
                <w:color w:val="000000"/>
                <w:sz w:val="14"/>
                <w:szCs w:val="14"/>
              </w:rPr>
              <w:t>SAIC</w:t>
            </w:r>
          </w:p>
          <w:p w14:paraId="0FF7B6F1" w14:textId="46FA620E"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vAlign w:val="center"/>
            <w:hideMark/>
          </w:tcPr>
          <w:p w14:paraId="2D31E88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SAIC IM Motors</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EB19C7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CC67E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r w:rsidRPr="00333727">
              <w:rPr>
                <w:rFonts w:ascii="맑은 고딕" w:hAnsi="맑은 고딕" w:cs="굴림"/>
                <w:color w:val="000000"/>
                <w:sz w:val="16"/>
                <w:szCs w:val="16"/>
              </w:rPr>
              <w:br/>
              <w:t>(MOMENTA)</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2BA1D3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p>
          <w:p w14:paraId="6900D30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AD798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1D1D22A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1C6B03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(Huawei Qiankun Intelligent Driving)</w:t>
            </w:r>
          </w:p>
        </w:tc>
      </w:tr>
      <w:tr w:rsidR="006C4B7B" w:rsidRPr="00327646" w14:paraId="230B8266" w14:textId="77777777" w:rsidTr="007D31D7">
        <w:trPr>
          <w:trHeight w:val="11"/>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52B1E4C8"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DA2B0D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SAIC-GM-Wuling</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566D5F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2B1E8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23DF01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3D2F6E4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A76DA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35270FF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(Zhuoyu Technology)</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9C3E3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C1079B" w14:paraId="420D281B" w14:textId="77777777" w:rsidTr="007D31D7">
        <w:trPr>
          <w:trHeight w:val="20"/>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754684"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333727">
              <w:rPr>
                <w:rFonts w:ascii="맑은 고딕" w:hAnsi="맑은 고딕" w:cs="굴림"/>
                <w:color w:val="000000"/>
                <w:sz w:val="14"/>
                <w:szCs w:val="14"/>
              </w:rPr>
              <w:t>Chery</w:t>
            </w:r>
          </w:p>
          <w:p w14:paraId="0B96424C" w14:textId="3D1F2872"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7A1CC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LUXEED</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DAEB67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29BBC1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(Huawei ADS)</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8BA0A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(Huawei ADS)</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9F593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Two-stage E2E NOA</w:t>
            </w:r>
          </w:p>
          <w:p w14:paraId="0A2EB3D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CB68B5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One-stage E2E NOA</w:t>
            </w:r>
            <w:r w:rsidRPr="00333727">
              <w:rPr>
                <w:rFonts w:ascii="맑은 고딕" w:hAnsi="맑은 고딕" w:cs="굴림"/>
                <w:color w:val="000000"/>
                <w:sz w:val="16"/>
                <w:szCs w:val="16"/>
              </w:rPr>
              <w:br/>
              <w:t>(Huawei Qiankun Intelligent Driving)</w:t>
            </w:r>
          </w:p>
        </w:tc>
      </w:tr>
      <w:tr w:rsidR="006C4B7B" w:rsidRPr="00327646" w14:paraId="7685E3B9" w14:textId="77777777" w:rsidTr="007D31D7">
        <w:trPr>
          <w:trHeight w:val="20"/>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0DC86BED"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CE12DF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STERRA</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ACAEB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B7DB2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46043BD"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7C135CD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(Bosch + WeRide)</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DDD59E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7FCEDCF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(Bosch + WeRide)</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FEE43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Urban NOA</w:t>
            </w:r>
            <w:r w:rsidRPr="00333727">
              <w:rPr>
                <w:rFonts w:ascii="맑은 고딕" w:hAnsi="맑은 고딕" w:cs="굴림"/>
                <w:color w:val="000000"/>
                <w:sz w:val="16"/>
                <w:szCs w:val="16"/>
              </w:rPr>
              <w:br/>
              <w:t>(Bosch + WeRide)</w:t>
            </w:r>
          </w:p>
        </w:tc>
      </w:tr>
      <w:tr w:rsidR="006C4B7B" w:rsidRPr="00327646" w14:paraId="71709D8F" w14:textId="77777777" w:rsidTr="007D31D7">
        <w:trPr>
          <w:trHeight w:val="16"/>
        </w:trPr>
        <w:tc>
          <w:tcPr>
            <w:tcW w:w="1083"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97E36E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333727">
              <w:rPr>
                <w:rFonts w:ascii="맑은 고딕" w:hAnsi="맑은 고딕" w:cs="굴림"/>
                <w:color w:val="000000"/>
                <w:sz w:val="14"/>
                <w:szCs w:val="14"/>
              </w:rPr>
              <w:t>Dongfeng</w:t>
            </w:r>
          </w:p>
          <w:p w14:paraId="39D3E84A" w14:textId="77777777" w:rsidR="00397A1A" w:rsidRDefault="00397A1A"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333727">
              <w:rPr>
                <w:rFonts w:ascii="맑은 고딕" w:hAnsi="맑은 고딕" w:cs="굴림"/>
                <w:color w:val="000000"/>
                <w:sz w:val="14"/>
                <w:szCs w:val="14"/>
              </w:rPr>
              <w:t>Motor</w:t>
            </w:r>
          </w:p>
          <w:p w14:paraId="4A0E12B7" w14:textId="1183356E" w:rsidR="00BC289D" w:rsidRPr="00333727" w:rsidRDefault="00BC289D" w:rsidP="00397A1A">
            <w:pPr>
              <w:widowControl w:val="0"/>
              <w:autoSpaceDE w:val="0"/>
              <w:autoSpaceDN w:val="0"/>
              <w:spacing w:after="0"/>
              <w:ind w:left="0" w:firstLine="0"/>
              <w:jc w:val="center"/>
              <w:textAlignment w:val="baseline"/>
              <w:rPr>
                <w:rFonts w:ascii="맑은 고딕" w:hAnsi="맑은 고딕" w:cs="굴림"/>
                <w:color w:val="000000"/>
                <w:sz w:val="14"/>
                <w:szCs w:val="14"/>
              </w:rPr>
            </w:pPr>
            <w:r w:rsidRPr="00BC289D">
              <w:rPr>
                <w:rFonts w:ascii="맑은 고딕" w:hAnsi="맑은 고딕" w:cs="굴림" w:hint="eastAsia"/>
                <w:color w:val="FF0000"/>
                <w:sz w:val="16"/>
                <w:szCs w:val="16"/>
              </w:rPr>
              <w:t>(로고추가)</w:t>
            </w: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F0D08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Dongfeng Voyah</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7D4B1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6B5E4EF"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p w14:paraId="0B1C4DD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(Baidu)</w:t>
            </w: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7E1E5C0"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1037D1A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(Baidu)</w:t>
            </w: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87240B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Map-free Urban NOA</w:t>
            </w:r>
          </w:p>
          <w:p w14:paraId="622998E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DBA96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End-to-end NOA</w:t>
            </w:r>
          </w:p>
          <w:p w14:paraId="35FE222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(Huawei)</w:t>
            </w:r>
          </w:p>
        </w:tc>
      </w:tr>
      <w:tr w:rsidR="006C4B7B" w:rsidRPr="00327646" w14:paraId="424592B6" w14:textId="77777777" w:rsidTr="007D31D7">
        <w:trPr>
          <w:trHeight w:val="16"/>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08597907"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B84C19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Dongfeng Nissan</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F043CC3"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09BDC9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66A0E81"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DBB448E"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41BF52"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 Urban Expressway NOA</w:t>
            </w:r>
          </w:p>
          <w:p w14:paraId="59558E6B"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(MOMENTA)</w:t>
            </w:r>
          </w:p>
        </w:tc>
      </w:tr>
      <w:tr w:rsidR="006C4B7B" w:rsidRPr="00327646" w14:paraId="33A90104" w14:textId="77777777" w:rsidTr="007D31D7">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021A22EB"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FBA39D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Dongfeng e</w:t>
            </w:r>
            <w:r w:rsidRPr="00333727">
              <w:rPr>
                <w:rFonts w:ascii="맑은 고딕" w:hAnsi="맑은 고딕" w:cs="함초롬바탕" w:hint="eastAsia"/>
                <w:color w:val="000000"/>
                <w:sz w:val="16"/>
                <w:szCs w:val="16"/>
              </w:rPr>
              <w:t>π</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6497D8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C61195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158655"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8CF240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 NOA</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DA6D0E6"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r w:rsidR="006C4B7B" w:rsidRPr="00327646" w14:paraId="50DBFE36" w14:textId="77777777" w:rsidTr="007D31D7">
        <w:trPr>
          <w:trHeight w:val="96"/>
        </w:trPr>
        <w:tc>
          <w:tcPr>
            <w:tcW w:w="1083" w:type="dxa"/>
            <w:vMerge/>
            <w:tcBorders>
              <w:top w:val="single" w:sz="2" w:space="0" w:color="000000"/>
              <w:left w:val="single" w:sz="2" w:space="0" w:color="000000"/>
              <w:bottom w:val="single" w:sz="2" w:space="0" w:color="000000"/>
              <w:right w:val="single" w:sz="2" w:space="0" w:color="000000"/>
            </w:tcBorders>
            <w:vAlign w:val="center"/>
            <w:hideMark/>
          </w:tcPr>
          <w:p w14:paraId="7598BADC" w14:textId="77777777" w:rsidR="00397A1A" w:rsidRPr="00333727" w:rsidRDefault="00397A1A" w:rsidP="00397A1A">
            <w:pPr>
              <w:spacing w:after="0"/>
              <w:ind w:left="0" w:firstLine="0"/>
              <w:rPr>
                <w:rFonts w:ascii="맑은 고딕" w:hAnsi="맑은 고딕" w:cs="굴림"/>
                <w:color w:val="000000"/>
                <w:sz w:val="14"/>
                <w:szCs w:val="14"/>
              </w:rPr>
            </w:pPr>
          </w:p>
        </w:tc>
        <w:tc>
          <w:tcPr>
            <w:tcW w:w="132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F4583E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Dongfeng FORTHING</w:t>
            </w: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8E22A08"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27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7734B2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417"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D16CD44"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c>
          <w:tcPr>
            <w:tcW w:w="174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ECD8917"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HIghwaya NOA</w:t>
            </w:r>
          </w:p>
          <w:p w14:paraId="4E10F3AC"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r w:rsidRPr="00333727">
              <w:rPr>
                <w:rFonts w:ascii="맑은 고딕" w:hAnsi="맑은 고딕" w:cs="굴림"/>
                <w:color w:val="000000"/>
                <w:sz w:val="16"/>
                <w:szCs w:val="16"/>
              </w:rPr>
              <w:t>(iMotion)</w:t>
            </w:r>
          </w:p>
        </w:tc>
        <w:tc>
          <w:tcPr>
            <w:tcW w:w="160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B60EFC9" w14:textId="77777777" w:rsidR="00397A1A" w:rsidRPr="00333727" w:rsidRDefault="00397A1A" w:rsidP="00397A1A">
            <w:pPr>
              <w:widowControl w:val="0"/>
              <w:autoSpaceDE w:val="0"/>
              <w:autoSpaceDN w:val="0"/>
              <w:spacing w:after="0"/>
              <w:ind w:left="0" w:firstLine="0"/>
              <w:jc w:val="center"/>
              <w:textAlignment w:val="baseline"/>
              <w:rPr>
                <w:rFonts w:ascii="맑은 고딕" w:hAnsi="맑은 고딕" w:cs="굴림"/>
                <w:color w:val="000000"/>
                <w:sz w:val="16"/>
                <w:szCs w:val="16"/>
              </w:rPr>
            </w:pPr>
          </w:p>
        </w:tc>
      </w:tr>
    </w:tbl>
    <w:p w14:paraId="560D59D7" w14:textId="77777777" w:rsidR="00397A1A" w:rsidRPr="00397A1A" w:rsidRDefault="00397A1A" w:rsidP="00550DB4">
      <w:pPr>
        <w:pBdr>
          <w:top w:val="nil"/>
          <w:left w:val="nil"/>
          <w:bottom w:val="nil"/>
          <w:right w:val="nil"/>
          <w:between w:val="nil"/>
        </w:pBdr>
        <w:wordWrap w:val="0"/>
        <w:autoSpaceDE w:val="0"/>
        <w:autoSpaceDN w:val="0"/>
        <w:rPr>
          <w:rFonts w:ascii="맑은 고딕" w:hAnsi="맑은 고딕"/>
          <w:bCs/>
          <w:sz w:val="24"/>
          <w:szCs w:val="24"/>
        </w:rPr>
      </w:pPr>
    </w:p>
    <w:p w14:paraId="75E5DF00" w14:textId="0EA9090D" w:rsidR="00397A1A" w:rsidRPr="00831E21" w:rsidRDefault="00397A1A" w:rsidP="00397A1A">
      <w:pPr>
        <w:rPr>
          <w:rFonts w:ascii="맑은 고딕" w:hAnsi="맑은 고딕"/>
          <w:bCs/>
          <w:sz w:val="24"/>
          <w:szCs w:val="24"/>
        </w:rPr>
      </w:pPr>
      <w:r>
        <w:rPr>
          <w:rFonts w:ascii="맑은 고딕" w:hAnsi="맑은 고딕"/>
          <w:bCs/>
          <w:sz w:val="24"/>
          <w:szCs w:val="24"/>
        </w:rPr>
        <w:br w:type="page"/>
      </w:r>
    </w:p>
    <w:p w14:paraId="6D8F3F49" w14:textId="2E16FA6C" w:rsidR="009C56D6" w:rsidRDefault="009C56D6" w:rsidP="009C56D6">
      <w:pPr>
        <w:numPr>
          <w:ilvl w:val="0"/>
          <w:numId w:val="2"/>
        </w:numPr>
        <w:pBdr>
          <w:top w:val="nil"/>
          <w:left w:val="nil"/>
          <w:bottom w:val="nil"/>
          <w:right w:val="nil"/>
          <w:between w:val="nil"/>
        </w:pBdr>
        <w:wordWrap w:val="0"/>
        <w:autoSpaceDE w:val="0"/>
        <w:autoSpaceDN w:val="0"/>
        <w:rPr>
          <w:rFonts w:ascii="맑은 고딕" w:hAnsi="맑은 고딕"/>
          <w:bCs/>
          <w:sz w:val="28"/>
          <w:szCs w:val="28"/>
        </w:rPr>
      </w:pPr>
      <w:r>
        <w:rPr>
          <w:rFonts w:ascii="맑은 고딕" w:hAnsi="맑은 고딕"/>
          <w:bCs/>
          <w:sz w:val="28"/>
          <w:szCs w:val="28"/>
        </w:rPr>
        <w:lastRenderedPageBreak/>
        <w:t xml:space="preserve">E2E </w:t>
      </w:r>
      <w:r>
        <w:rPr>
          <w:rFonts w:ascii="맑은 고딕" w:hAnsi="맑은 고딕" w:hint="eastAsia"/>
          <w:bCs/>
          <w:sz w:val="28"/>
          <w:szCs w:val="28"/>
        </w:rPr>
        <w:t xml:space="preserve">파운데이션 모델 활용을 위한 조직 구성 </w:t>
      </w:r>
    </w:p>
    <w:p w14:paraId="5C0A163A" w14:textId="10D53E0C" w:rsidR="00D37ADB" w:rsidRPr="005751BF" w:rsidRDefault="009C56D6" w:rsidP="00831E21">
      <w:pPr>
        <w:numPr>
          <w:ilvl w:val="1"/>
          <w:numId w:val="2"/>
        </w:numPr>
        <w:pBdr>
          <w:top w:val="nil"/>
          <w:left w:val="nil"/>
          <w:bottom w:val="nil"/>
          <w:right w:val="nil"/>
          <w:between w:val="nil"/>
        </w:pBdr>
        <w:wordWrap w:val="0"/>
        <w:autoSpaceDE w:val="0"/>
        <w:autoSpaceDN w:val="0"/>
        <w:rPr>
          <w:rFonts w:ascii="맑은 고딕" w:hAnsi="맑은 고딕"/>
          <w:bCs/>
          <w:sz w:val="24"/>
          <w:szCs w:val="24"/>
        </w:rPr>
      </w:pPr>
      <w:r w:rsidRPr="005751BF">
        <w:rPr>
          <w:rFonts w:ascii="맑은 고딕" w:hAnsi="맑은 고딕" w:hint="eastAsia"/>
          <w:bCs/>
          <w:sz w:val="24"/>
          <w:szCs w:val="24"/>
        </w:rPr>
        <w:t xml:space="preserve"> </w:t>
      </w:r>
      <w:commentRangeStart w:id="10"/>
      <w:r w:rsidRPr="005751BF">
        <w:rPr>
          <w:rFonts w:ascii="맑은 고딕" w:hAnsi="맑은 고딕" w:hint="eastAsia"/>
          <w:bCs/>
          <w:sz w:val="24"/>
          <w:szCs w:val="24"/>
        </w:rPr>
        <w:t xml:space="preserve">개요 </w:t>
      </w:r>
      <w:commentRangeEnd w:id="10"/>
      <w:r w:rsidRPr="005751BF">
        <w:rPr>
          <w:rStyle w:val="afb"/>
          <w:sz w:val="24"/>
          <w:szCs w:val="24"/>
        </w:rPr>
        <w:commentReference w:id="10"/>
      </w:r>
    </w:p>
    <w:p w14:paraId="723FFAE9" w14:textId="4267C75D" w:rsidR="00D37ADB" w:rsidRPr="00025D60" w:rsidRDefault="00D37ADB" w:rsidP="00342175">
      <w:pPr>
        <w:pBdr>
          <w:top w:val="nil"/>
          <w:left w:val="nil"/>
          <w:bottom w:val="nil"/>
          <w:right w:val="nil"/>
          <w:between w:val="nil"/>
        </w:pBdr>
        <w:wordWrap w:val="0"/>
        <w:autoSpaceDE w:val="0"/>
        <w:autoSpaceDN w:val="0"/>
        <w:ind w:left="567" w:firstLineChars="100" w:firstLine="220"/>
        <w:rPr>
          <w:rFonts w:ascii="맑은 고딕" w:hAnsi="맑은 고딕"/>
          <w:bCs/>
        </w:rPr>
      </w:pPr>
      <w:r w:rsidRPr="00025D60">
        <w:rPr>
          <w:rFonts w:ascii="맑은 고딕" w:hAnsi="맑은 고딕" w:hint="eastAsia"/>
          <w:bCs/>
        </w:rPr>
        <w:t>E2E 파운데이션 모델의 등장으로 기업 조직 구조에 큰 변화가 예상된다. AI 팀은 신경망 설계, 데이터 수집 및 주석 처리, 폐쇄 루프 구축 등 핵심 AI 기술을 담당하며 기업 내에서 점점 더 중심적인 역할을 맡게 된다. 이에 따라 머신러닝 엔지니어와 러닝 엔지니어에 대한 수요가 크게 증가하는 반면, 전통적인 C++ 프로그래밍 중심 작업은 감소할 가능성이 높다. AI 기술은 규칙 기반 작업을 대체하고 프로그래밍 방식을 혁신하며, 효율적인 운영과 혁신적인 개발을 위해 컴퓨팅 리소스와 데이터 요구를 충족시키는 지원 인프라와 데이터 처리 팀의 확장이 필요하다.</w:t>
      </w:r>
    </w:p>
    <w:p w14:paraId="0ED69A4E" w14:textId="22581BF8" w:rsidR="00D37ADB" w:rsidRPr="00025D60" w:rsidRDefault="00D37ADB" w:rsidP="00342175">
      <w:pPr>
        <w:pBdr>
          <w:top w:val="nil"/>
          <w:left w:val="nil"/>
          <w:bottom w:val="nil"/>
          <w:right w:val="nil"/>
          <w:between w:val="nil"/>
        </w:pBdr>
        <w:wordWrap w:val="0"/>
        <w:autoSpaceDE w:val="0"/>
        <w:autoSpaceDN w:val="0"/>
        <w:ind w:left="567" w:firstLineChars="100" w:firstLine="220"/>
        <w:rPr>
          <w:rFonts w:ascii="맑은 고딕" w:hAnsi="맑은 고딕"/>
          <w:bCs/>
        </w:rPr>
      </w:pPr>
      <w:r w:rsidRPr="00025D60">
        <w:rPr>
          <w:rFonts w:ascii="맑은 고딕" w:hAnsi="맑은 고딕" w:hint="eastAsia"/>
          <w:bCs/>
        </w:rPr>
        <w:t xml:space="preserve">조직 관점에서는 AI 팀이 기술 혁신의 중심이 되어 중앙 집중화가 강화되고, 다른 부서들은 비즈니스 배포나 차량 시운전과 같은 실무 작업에 집중하게 된다. 이러한 구조 변화는 AI 스타트업뿐만 아니라 Cruise, Waymo 등 대규모 자율주행 기업에서도 이미 나타나고 있다. 자율주행 기업들은 전통적인 모듈식 솔루션처럼 인지, 예측, 계획, 제어 등 기능 모듈별로 명확히 나누지 않고, 모델 개발, 데이터 처리, 인프라 지원을 포괄하는 </w:t>
      </w:r>
      <w:r w:rsidR="00392572" w:rsidRPr="00025D60">
        <w:rPr>
          <w:rFonts w:ascii="맑은 고딕" w:hAnsi="맑은 고딕" w:hint="eastAsia"/>
          <w:bCs/>
        </w:rPr>
        <w:t>E2E</w:t>
      </w:r>
      <w:r w:rsidRPr="00025D60">
        <w:rPr>
          <w:rFonts w:ascii="맑은 고딕" w:hAnsi="맑은 고딕" w:hint="eastAsia"/>
          <w:bCs/>
        </w:rPr>
        <w:t xml:space="preserve"> 모델 R&amp;D 팀을 직접 구성하는 경향을 보인다.</w:t>
      </w:r>
    </w:p>
    <w:p w14:paraId="1F5B84A1" w14:textId="17647B15" w:rsidR="00AA2D6D" w:rsidRPr="00025D60" w:rsidRDefault="00D37ADB" w:rsidP="008C5A14">
      <w:pPr>
        <w:pBdr>
          <w:top w:val="nil"/>
          <w:left w:val="nil"/>
          <w:bottom w:val="nil"/>
          <w:right w:val="nil"/>
          <w:between w:val="nil"/>
        </w:pBdr>
        <w:wordWrap w:val="0"/>
        <w:autoSpaceDE w:val="0"/>
        <w:autoSpaceDN w:val="0"/>
        <w:ind w:left="567" w:firstLineChars="100" w:firstLine="220"/>
        <w:rPr>
          <w:rFonts w:ascii="맑은 고딕" w:hAnsi="맑은 고딕"/>
          <w:bCs/>
        </w:rPr>
      </w:pPr>
      <w:r w:rsidRPr="00025D60">
        <w:rPr>
          <w:rFonts w:ascii="맑은 고딕" w:hAnsi="맑은 고딕" w:hint="eastAsia"/>
          <w:bCs/>
        </w:rPr>
        <w:t xml:space="preserve">전환 기간 동안에는 듀얼 라인 병렬 R&amp;D 접근 방식이 채택될 전망이다. 상업적 폐쇄 루프와 대량 생산을 고려할 때, 대부분 제조업체는 전통적인 자율주행 기술에서 </w:t>
      </w:r>
      <w:r w:rsidR="00392572" w:rsidRPr="00025D60">
        <w:rPr>
          <w:rFonts w:ascii="맑은 고딕" w:hAnsi="맑은 고딕" w:hint="eastAsia"/>
          <w:bCs/>
        </w:rPr>
        <w:t>E2E</w:t>
      </w:r>
      <w:r w:rsidRPr="00025D60">
        <w:rPr>
          <w:rFonts w:ascii="맑은 고딕" w:hAnsi="맑은 고딕" w:hint="eastAsia"/>
          <w:bCs/>
        </w:rPr>
        <w:t xml:space="preserve"> 모델로 점진적으로 전환하며, 전환 과정에서 전통 기술과 </w:t>
      </w:r>
      <w:r w:rsidR="00392572" w:rsidRPr="00025D60">
        <w:rPr>
          <w:rFonts w:ascii="맑은 고딕" w:hAnsi="맑은 고딕" w:hint="eastAsia"/>
          <w:bCs/>
        </w:rPr>
        <w:t>E2E</w:t>
      </w:r>
      <w:r w:rsidRPr="00025D60">
        <w:rPr>
          <w:rFonts w:ascii="맑은 고딕" w:hAnsi="맑은 고딕" w:hint="eastAsia"/>
          <w:bCs/>
        </w:rPr>
        <w:t xml:space="preserve"> 모델을 병행 개발하는 전략을 유지할 것이다.</w:t>
      </w:r>
    </w:p>
    <w:p w14:paraId="48FD9536" w14:textId="2614364A" w:rsidR="008C5A14" w:rsidRDefault="008C5A14" w:rsidP="007C41ED">
      <w:pPr>
        <w:ind w:hangingChars="129"/>
        <w:rPr>
          <w:rFonts w:ascii="맑은 고딕" w:hAnsi="맑은 고딕"/>
        </w:rPr>
      </w:pPr>
    </w:p>
    <w:p w14:paraId="28777096" w14:textId="2935C320" w:rsidR="005A57B9" w:rsidRDefault="00E24DCC" w:rsidP="005A57B9">
      <w:pPr>
        <w:numPr>
          <w:ilvl w:val="1"/>
          <w:numId w:val="2"/>
        </w:numPr>
        <w:pBdr>
          <w:top w:val="nil"/>
          <w:left w:val="nil"/>
          <w:bottom w:val="nil"/>
          <w:right w:val="nil"/>
          <w:between w:val="nil"/>
        </w:pBdr>
        <w:wordWrap w:val="0"/>
        <w:autoSpaceDE w:val="0"/>
        <w:autoSpaceDN w:val="0"/>
        <w:rPr>
          <w:rFonts w:ascii="맑은 고딕" w:hAnsi="맑은 고딕"/>
          <w:bCs/>
          <w:sz w:val="24"/>
          <w:szCs w:val="24"/>
        </w:rPr>
      </w:pPr>
      <w:r>
        <w:rPr>
          <w:rFonts w:ascii="맑은 고딕" w:hAnsi="맑은 고딕" w:hint="eastAsia"/>
          <w:bCs/>
          <w:sz w:val="24"/>
          <w:szCs w:val="24"/>
        </w:rPr>
        <w:t>팀 빌딩</w:t>
      </w:r>
    </w:p>
    <w:p w14:paraId="0E8B67CA" w14:textId="7C927F21" w:rsidR="00342175" w:rsidRPr="005A57B9" w:rsidRDefault="00342175" w:rsidP="00342175">
      <w:pPr>
        <w:pBdr>
          <w:top w:val="nil"/>
          <w:left w:val="nil"/>
          <w:bottom w:val="nil"/>
          <w:right w:val="nil"/>
          <w:between w:val="nil"/>
        </w:pBdr>
        <w:wordWrap w:val="0"/>
        <w:autoSpaceDE w:val="0"/>
        <w:autoSpaceDN w:val="0"/>
        <w:ind w:firstLine="0"/>
        <w:rPr>
          <w:rFonts w:ascii="맑은 고딕" w:hAnsi="맑은 고딕"/>
          <w:bCs/>
          <w:sz w:val="24"/>
          <w:szCs w:val="24"/>
        </w:rPr>
      </w:pPr>
      <w:r>
        <w:rPr>
          <w:rFonts w:ascii="맑은 고딕" w:hAnsi="맑은 고딕"/>
          <w:bCs/>
          <w:sz w:val="24"/>
          <w:szCs w:val="24"/>
        </w:rPr>
        <w:t xml:space="preserve">팀 </w:t>
      </w:r>
      <w:r>
        <w:rPr>
          <w:rFonts w:ascii="맑은 고딕" w:hAnsi="맑은 고딕" w:hint="eastAsia"/>
          <w:bCs/>
          <w:sz w:val="24"/>
          <w:szCs w:val="24"/>
        </w:rPr>
        <w:t>빌딩은 다음과 같이 수행된다.</w:t>
      </w:r>
      <w:r>
        <w:rPr>
          <w:rFonts w:ascii="맑은 고딕" w:hAnsi="맑은 고딕"/>
          <w:bCs/>
          <w:sz w:val="24"/>
          <w:szCs w:val="24"/>
        </w:rPr>
        <w:t xml:space="preserve"> </w:t>
      </w:r>
    </w:p>
    <w:p w14:paraId="712251C1" w14:textId="088FD9FA" w:rsidR="00E44749" w:rsidRPr="005A57B9" w:rsidRDefault="00E24DCC" w:rsidP="005A57B9">
      <w:pPr>
        <w:pStyle w:val="af9"/>
        <w:numPr>
          <w:ilvl w:val="0"/>
          <w:numId w:val="36"/>
        </w:numPr>
        <w:ind w:leftChars="0"/>
        <w:rPr>
          <w:rFonts w:ascii="맑은 고딕" w:hAnsi="맑은 고딕"/>
        </w:rPr>
      </w:pPr>
      <w:r w:rsidRPr="005A57B9">
        <w:rPr>
          <w:rFonts w:ascii="맑은 고딕" w:hAnsi="맑은 고딕" w:hint="eastAsia"/>
        </w:rPr>
        <w:t>X</w:t>
      </w:r>
      <w:r w:rsidRPr="005A57B9">
        <w:rPr>
          <w:rFonts w:ascii="맑은 고딕" w:hAnsi="맑은 고딕"/>
        </w:rPr>
        <w:t>iaomi</w:t>
      </w:r>
    </w:p>
    <w:tbl>
      <w:tblPr>
        <w:tblW w:w="9781" w:type="dxa"/>
        <w:tblInd w:w="-5" w:type="dxa"/>
        <w:tblLayout w:type="fixed"/>
        <w:tblCellMar>
          <w:left w:w="99" w:type="dxa"/>
          <w:right w:w="99" w:type="dxa"/>
        </w:tblCellMar>
        <w:tblLook w:val="04A0" w:firstRow="1" w:lastRow="0" w:firstColumn="1" w:lastColumn="0" w:noHBand="0" w:noVBand="1"/>
      </w:tblPr>
      <w:tblGrid>
        <w:gridCol w:w="1402"/>
        <w:gridCol w:w="5686"/>
        <w:gridCol w:w="2693"/>
      </w:tblGrid>
      <w:tr w:rsidR="00E24DCC" w:rsidRPr="007E58C2" w14:paraId="695CFA13" w14:textId="77777777" w:rsidTr="00392572">
        <w:trPr>
          <w:trHeight w:val="320"/>
        </w:trPr>
        <w:tc>
          <w:tcPr>
            <w:tcW w:w="14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605DC"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56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BAD06"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2693" w:type="dxa"/>
            <w:tcBorders>
              <w:top w:val="single" w:sz="8" w:space="0" w:color="000000"/>
              <w:left w:val="single" w:sz="4" w:space="0" w:color="auto"/>
              <w:bottom w:val="single" w:sz="4" w:space="0" w:color="auto"/>
              <w:right w:val="single" w:sz="8" w:space="0" w:color="000000"/>
            </w:tcBorders>
            <w:shd w:val="clear" w:color="auto" w:fill="auto"/>
            <w:vAlign w:val="center"/>
            <w:hideMark/>
          </w:tcPr>
          <w:p w14:paraId="1F49B2CC"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E24DCC" w:rsidRPr="007E58C2" w14:paraId="537ED3E1" w14:textId="77777777" w:rsidTr="00392572">
        <w:trPr>
          <w:trHeight w:val="132"/>
        </w:trPr>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2EF28D0F"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인지 알고리즘 R&amp;D 엔지니어/전문가</w:t>
            </w:r>
          </w:p>
        </w:tc>
        <w:tc>
          <w:tcPr>
            <w:tcW w:w="5686" w:type="dxa"/>
            <w:tcBorders>
              <w:top w:val="single" w:sz="4" w:space="0" w:color="auto"/>
              <w:left w:val="single" w:sz="4" w:space="0" w:color="auto"/>
              <w:bottom w:val="single" w:sz="4" w:space="0" w:color="auto"/>
              <w:right w:val="single" w:sz="4" w:space="0" w:color="auto"/>
            </w:tcBorders>
            <w:shd w:val="clear" w:color="auto" w:fill="auto"/>
            <w:vAlign w:val="center"/>
          </w:tcPr>
          <w:p w14:paraId="2A1A5057"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기반 자율주행 인지 알고리즘 개발 </w:t>
            </w:r>
          </w:p>
          <w:p w14:paraId="4E88F5EB" w14:textId="095C54E1"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3D 객체 감지, 차선/도로 토폴로지, 점유 네트워크 및 기타 알고리즘 개발</w:t>
            </w:r>
            <w:r w:rsidRPr="007E58C2">
              <w:rPr>
                <w:rFonts w:ascii="맑은 고딕" w:hAnsi="맑은 고딕" w:cs="Arial"/>
                <w:color w:val="1B1C1D"/>
                <w:sz w:val="16"/>
                <w:szCs w:val="16"/>
              </w:rPr>
              <w:br/>
              <w:t xml:space="preserve">• 레이저 인지, 시각적 BEV 인지 및 멀티모달 사전 융합 알고리즘 개발 </w:t>
            </w:r>
          </w:p>
          <w:p w14:paraId="774F09D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다중 작업 모델 최적화 및 모델 네트워크 구조 최적화 알고리즘 개발 </w:t>
            </w:r>
          </w:p>
          <w:p w14:paraId="2E3881C6" w14:textId="6609774F"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최신 알고리즘을 팔로우하고 E2E-AD 인지 예측 One Model, 월드 모델 및 기타 알고리즘 개발 </w:t>
            </w:r>
          </w:p>
          <w:p w14:paraId="48D763A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인지 멀티모달 융합 및 다중 객체 추적 알고리즘 기술 개발</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0A176FB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및 알고리즘 </w:t>
            </w:r>
          </w:p>
          <w:p w14:paraId="4024813D"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GPU 가속/CUDA 프로그래밍</w:t>
            </w:r>
          </w:p>
        </w:tc>
      </w:tr>
      <w:tr w:rsidR="00E24DCC" w:rsidRPr="007E58C2" w14:paraId="6FC76003" w14:textId="77777777" w:rsidTr="00392572">
        <w:trPr>
          <w:trHeight w:val="1600"/>
        </w:trPr>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43934CF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정적 인지 알고리즘 엔지니어</w:t>
            </w:r>
          </w:p>
        </w:tc>
        <w:tc>
          <w:tcPr>
            <w:tcW w:w="5686" w:type="dxa"/>
            <w:tcBorders>
              <w:top w:val="single" w:sz="4" w:space="0" w:color="auto"/>
              <w:left w:val="single" w:sz="4" w:space="0" w:color="auto"/>
              <w:bottom w:val="single" w:sz="4" w:space="0" w:color="auto"/>
              <w:right w:val="single" w:sz="4" w:space="0" w:color="auto"/>
            </w:tcBorders>
            <w:shd w:val="clear" w:color="auto" w:fill="auto"/>
            <w:vAlign w:val="center"/>
          </w:tcPr>
          <w:p w14:paraId="04FC344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기반 자율주행 인지 알고리즘 개발 </w:t>
            </w:r>
          </w:p>
          <w:p w14:paraId="5A6DBF56"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3D 객체 감지, 차선/도로 토폴로지 및 신호등 인지 모델 개발 </w:t>
            </w:r>
          </w:p>
          <w:p w14:paraId="3F522DA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시각적 BEV 인지 및 멀티모달 사전 융합 알고리즘 개발 </w:t>
            </w:r>
          </w:p>
          <w:p w14:paraId="4EADDFE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다중 작업 모델 최적화 및 모델 네트워크 구조 최적화 알고리즘 개발 </w:t>
            </w:r>
          </w:p>
          <w:p w14:paraId="7F731C9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최신 알고리즘을 팔로우하고 E2E-AD 인지 예측 원 모델(One Model), 월드 모델(World Model) 및 기타 알고리즘 개발 </w:t>
            </w:r>
          </w:p>
          <w:p w14:paraId="7E1BF8B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인지 멀티모달 융합 및 다중 객체 추적 알고리즘 기술 개발</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122138B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및 알고리즘 </w:t>
            </w:r>
          </w:p>
          <w:p w14:paraId="1F894276"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신호등 인지 모델</w:t>
            </w:r>
          </w:p>
        </w:tc>
      </w:tr>
      <w:tr w:rsidR="00E24DCC" w:rsidRPr="007E58C2" w14:paraId="33A14133" w14:textId="77777777" w:rsidTr="00392572">
        <w:trPr>
          <w:trHeight w:val="744"/>
        </w:trPr>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4EBB474E"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경로 예측 알고리즘 엔지니어/전문가</w:t>
            </w:r>
          </w:p>
        </w:tc>
        <w:tc>
          <w:tcPr>
            <w:tcW w:w="5686" w:type="dxa"/>
            <w:tcBorders>
              <w:top w:val="single" w:sz="4" w:space="0" w:color="auto"/>
              <w:left w:val="single" w:sz="4" w:space="0" w:color="auto"/>
              <w:bottom w:val="single" w:sz="4" w:space="0" w:color="auto"/>
              <w:right w:val="single" w:sz="4" w:space="0" w:color="auto"/>
            </w:tcBorders>
            <w:shd w:val="clear" w:color="auto" w:fill="auto"/>
            <w:vAlign w:val="center"/>
          </w:tcPr>
          <w:p w14:paraId="01AB4AB0"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경로 예측 모델 개발, 최적화 및 배포 </w:t>
            </w:r>
          </w:p>
          <w:p w14:paraId="235D0321" w14:textId="3FE53ED4"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L3 NOA 시스템 개발, 전달, 문제 폐쇄 루프 및 데이터 폐쇄 루프 참여 </w:t>
            </w:r>
          </w:p>
          <w:p w14:paraId="424DBD8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단일 모듈 예측 모델 또는 E2E 모델 개발</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3B6C4818" w14:textId="6EF7066E"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머신러닝 및 딥러닝 알고리즘</w:t>
            </w:r>
          </w:p>
          <w:p w14:paraId="4416A413"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PyTorch, TensorFlow 등 딥러닝을 위한 일반적인 오픈소스 프레임워크</w:t>
            </w:r>
          </w:p>
        </w:tc>
      </w:tr>
      <w:tr w:rsidR="00E24DCC" w:rsidRPr="007E58C2" w14:paraId="54C3C55F" w14:textId="77777777" w:rsidTr="00392572">
        <w:trPr>
          <w:trHeight w:val="1600"/>
        </w:trPr>
        <w:tc>
          <w:tcPr>
            <w:tcW w:w="1402" w:type="dxa"/>
            <w:tcBorders>
              <w:top w:val="single" w:sz="4" w:space="0" w:color="auto"/>
              <w:left w:val="single" w:sz="4" w:space="0" w:color="auto"/>
              <w:bottom w:val="single" w:sz="4" w:space="0" w:color="auto"/>
              <w:right w:val="single" w:sz="4" w:space="0" w:color="auto"/>
            </w:tcBorders>
            <w:shd w:val="clear" w:color="auto" w:fill="auto"/>
            <w:vAlign w:val="center"/>
          </w:tcPr>
          <w:p w14:paraId="4C4F024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파운데이션 모델 알고리즘 엔지니어</w:t>
            </w:r>
          </w:p>
        </w:tc>
        <w:tc>
          <w:tcPr>
            <w:tcW w:w="5686" w:type="dxa"/>
            <w:tcBorders>
              <w:top w:val="single" w:sz="4" w:space="0" w:color="auto"/>
              <w:left w:val="single" w:sz="4" w:space="0" w:color="auto"/>
              <w:bottom w:val="single" w:sz="4" w:space="0" w:color="auto"/>
              <w:right w:val="single" w:sz="4" w:space="0" w:color="auto"/>
            </w:tcBorders>
            <w:shd w:val="clear" w:color="auto" w:fill="auto"/>
            <w:vAlign w:val="center"/>
          </w:tcPr>
          <w:p w14:paraId="0E16C226"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예측, 의사결정 및 계획 학습 모델 연구 개발을 담당하고, L4 트래픽 시나리오에서의 상호작용적 의사결정 및 경로 계획 문제 해결 • 데이터 처리, 레이블링, 관리를 담당하고, 데이터 기반 폐쇄 루프 반복 시스템을 개발하여 전반적인 효율성 및 성능 향상 </w:t>
            </w:r>
          </w:p>
          <w:p w14:paraId="1A22DE4F"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및 인공지능 기술의 최신 개발 동향을 추적하고, 기술 연구 및 신속한 검증 수행</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14:paraId="46B7408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비전-언어 멀티모달, 경로 예측, 데이터 기반 의사결정 및 계획 및 기타 분야 경험 </w:t>
            </w:r>
          </w:p>
          <w:p w14:paraId="7F32A3D3"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PyTorch, TensorFlow 등 딥러닝을 위한 일반적인 오픈소스 프레임워크</w:t>
            </w:r>
          </w:p>
        </w:tc>
      </w:tr>
    </w:tbl>
    <w:p w14:paraId="11A9F76F" w14:textId="7577A0C1" w:rsidR="00E24DCC" w:rsidRPr="007E58C2" w:rsidRDefault="00E24DCC" w:rsidP="008C5A14">
      <w:pPr>
        <w:ind w:hangingChars="129"/>
        <w:rPr>
          <w:rFonts w:ascii="맑은 고딕" w:hAnsi="맑은 고딕"/>
        </w:rPr>
      </w:pPr>
    </w:p>
    <w:p w14:paraId="095F04C0" w14:textId="2F1CB665" w:rsidR="00E24DCC" w:rsidRPr="007E58C2" w:rsidRDefault="00E24DCC" w:rsidP="006C4B7B">
      <w:pPr>
        <w:pStyle w:val="af9"/>
        <w:numPr>
          <w:ilvl w:val="0"/>
          <w:numId w:val="36"/>
        </w:numPr>
        <w:ind w:leftChars="0"/>
        <w:rPr>
          <w:rFonts w:ascii="맑은 고딕" w:hAnsi="맑은 고딕"/>
        </w:rPr>
      </w:pPr>
      <w:r w:rsidRPr="007E58C2">
        <w:rPr>
          <w:rFonts w:ascii="맑은 고딕" w:hAnsi="맑은 고딕" w:hint="eastAsia"/>
        </w:rPr>
        <w:t>L</w:t>
      </w:r>
      <w:r w:rsidRPr="007E58C2">
        <w:rPr>
          <w:rFonts w:ascii="맑은 고딕" w:hAnsi="맑은 고딕"/>
        </w:rPr>
        <w:t>i Auto</w:t>
      </w:r>
    </w:p>
    <w:tbl>
      <w:tblPr>
        <w:tblW w:w="9776" w:type="dxa"/>
        <w:tblLayout w:type="fixed"/>
        <w:tblCellMar>
          <w:left w:w="99" w:type="dxa"/>
          <w:right w:w="99" w:type="dxa"/>
        </w:tblCellMar>
        <w:tblLook w:val="04A0" w:firstRow="1" w:lastRow="0" w:firstColumn="1" w:lastColumn="0" w:noHBand="0" w:noVBand="1"/>
      </w:tblPr>
      <w:tblGrid>
        <w:gridCol w:w="1129"/>
        <w:gridCol w:w="4111"/>
        <w:gridCol w:w="4536"/>
      </w:tblGrid>
      <w:tr w:rsidR="00E24DCC" w:rsidRPr="007E58C2" w14:paraId="5FBC8603" w14:textId="77777777" w:rsidTr="006568D5">
        <w:trPr>
          <w:trHeight w:val="32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160DB1"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17E7FC"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BA096"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E24DCC" w:rsidRPr="007E58C2" w14:paraId="20058AA0" w14:textId="77777777" w:rsidTr="006568D5">
        <w:trPr>
          <w:trHeight w:val="699"/>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5E6E141A"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데이터 아키텍처 관리자</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400622AE"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Li Auto 지능형 주행 데이터 폐쇄 루프 기술 R&amp;D 아키텍처 설계 담당, 효율적인 데이터 파이프라인의 아키텍처 및 설계 포함 </w:t>
            </w:r>
          </w:p>
          <w:p w14:paraId="466D430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폐쇄 루프의 탐색 및 미래 기술 방향 수립 담당, 팀을 이끌어 최신 논문 결과 구현 및 비즈니스 생산에 적용, 자율주행 데이터 폐쇄 루프 기술 로드맵 공식화 </w:t>
            </w:r>
          </w:p>
          <w:p w14:paraId="68B05660"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자동 주석 기능을 기반으로 클라우드 기반 멀티모달 파운데이션 모델 구축, 차량 측 모델을 위한 자동 학습 및 게시 프로세스 시스템 구축하여 알고리즘 반복 효율성 향상 • 데이터 중심의 신속한 반복을 통해 모델 기능의 하한을 개선하기 위한 데이터 효율성 알고리즘 반복 설정</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4FEE98FC"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폐쇄 루프 비즈니스 설계 이해, 이미지/비디오 구조화 데이터에 대한 빅데이터 저장 및 컴퓨팅 아키텍처 설계 및 구현 경험 </w:t>
            </w:r>
          </w:p>
          <w:p w14:paraId="0F6FDBE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TensorFlow/PyTorch/Caffe/MXNet 등 하나 이상의 딥러닝 프레임워크에 능숙하고, CLIP/BLIP/FILIP과 같은 고급 모델 기반 멀티모달 검색 솔루션 이해 </w:t>
            </w:r>
          </w:p>
          <w:p w14:paraId="51541D6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비전, 라이더, 점유, 4D Bev 및 기타 모델 알고리즘 이해. 자율주행 엔지니어링 경험자 우대 </w:t>
            </w:r>
          </w:p>
          <w:p w14:paraId="22F82B1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이미지 및 포인트 클라우드를 기반으로 하는 2D/3D/ 점유 알고리즘 모델에 익숙하고, 클라우드 기반 자동 레이블링을 위한 E2E 파운데이션 모델 설계 참여 및 지속적인 반복을 통해 파운데이션 모델의 기능과 자동 레이블링으로 전달되는 데이터의 품질 향상 담당</w:t>
            </w:r>
          </w:p>
          <w:p w14:paraId="259A002D"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자동화/반자동화 데이터 클리닝 및 마이닝 도구/프로세스 아키텍처에 익숙하고, 데이터 품질 평가 및 보안 식별 방법 및 도구에 익숙함</w:t>
            </w:r>
          </w:p>
        </w:tc>
      </w:tr>
      <w:tr w:rsidR="00E24DCC" w:rsidRPr="007E58C2" w14:paraId="2A2AE245"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0FA3F28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hint="eastAsia"/>
                <w:color w:val="1B1C1D"/>
                <w:sz w:val="16"/>
                <w:szCs w:val="16"/>
              </w:rPr>
              <w:t>E</w:t>
            </w:r>
            <w:r w:rsidRPr="007E58C2">
              <w:rPr>
                <w:rFonts w:ascii="맑은 고딕" w:hAnsi="맑은 고딕" w:cs="Arial"/>
                <w:color w:val="1B1C1D"/>
                <w:sz w:val="16"/>
                <w:szCs w:val="16"/>
              </w:rPr>
              <w:t>2E 모델 알고리즘 엔지니어</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1F9B9C5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자율주행 모델의 설계 및 개발 담당 </w:t>
            </w:r>
          </w:p>
          <w:p w14:paraId="2FC9FFD7"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비정형 인지 특징 입력을 사용하는 기획 모델, 센서 및 라이트 맵 융합 등 핵심 알고리즘의 설계, 구현 및 최적화 참여 및 담당 </w:t>
            </w:r>
          </w:p>
          <w:p w14:paraId="7368981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데이터 기반으로 모델 성능을 지속적으로 최적화하기 위한 학습 및 검증 데이터셋 구축 참여 및 담당</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E9FCB6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머신러닝 또는 관련 전공 학사, 석사 또는 박사 학위, 자율주행 R&amp;D 경험 보유 </w:t>
            </w:r>
          </w:p>
          <w:p w14:paraId="234A090E"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PyTorch/TensorFlow 등 딥러닝 프레임워크 중 하나 이상 능숙하게 사용, 강력한 알고리즘 구현 능력 </w:t>
            </w:r>
          </w:p>
          <w:p w14:paraId="6A4A162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시각 인지, 예측, 경로 최적화 등 다중 분야에 익숙함</w:t>
            </w:r>
          </w:p>
          <w:p w14:paraId="373FEB19"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다중 센서 융합의 BEV 모델, 정형 및 비정형 정보 융합 등 복잡한 모델 학습 경험</w:t>
            </w:r>
          </w:p>
        </w:tc>
      </w:tr>
      <w:tr w:rsidR="00E24DCC" w:rsidRPr="007E58C2" w14:paraId="749BFDB7"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4A372FC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고급 인지 알고리즘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6911E89C" w14:textId="0EA126A6"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비전/라이다 사전 융합 모델, BEV/점유 Network, 다중 작업 감지 모델 등을 포함한 Li Auto 지능형 주행 BEV 알고리즘의 R&amp;D 및 엔지니어링 구현 담당 </w:t>
            </w:r>
          </w:p>
          <w:p w14:paraId="6F1588BA"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새로운 딥러닝 방법을 탐색하여 주변 환경 정보 및 교통 참여자 정보 감지, 복잡한 도로 구조 하의 관련 정적 요소 구성, 실시간 인지 모델의 상한선 향상 • 효율적인 오프라인 학습 프레임워크 및 실시간 실행 가능한 온라인 추론 프레임워크 개발, 모델 추론 성능 최적화, 모델 배포 툴체인 및 최적화 도구 개발 • 클라우드 데이터 자동 레이블링 파이프라인, 데이터 마이닝 메커니즘 및 어려운 샘플 분석을 포함하는 툴체인 구축, 섀도우 모델을 사용하여 크라우드소싱 데이터 마이닝 및 데이터 폐쇄 루프를 통한 지속적인 모델 기능 반복</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82B428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응용 수학, 컴퓨터 비전, 패턴 인식, 머신러닝, 전자 정보, 로봇 및 기타 관련 전공 석사/박사 또는 동등한 실무 경험 </w:t>
            </w:r>
          </w:p>
          <w:p w14:paraId="1EA411B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현재 주류 딥러닝 알고리즘에 익숙하고, 객체 감지, 다중 작업 학습, 그래프 신경망, NLP 및 기타 분야를 포함하되 이에 국한되지 않는 하나 이상의 분야에서 알고리즘 연구에 능숙함 </w:t>
            </w:r>
          </w:p>
          <w:p w14:paraId="174900DD"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자료 구조, 알고리즘, 병렬 프로그래밍, 코드 최적화, 대규모 데이터 처리에 대한 깊이 있는 지식; C/C++ 또는 Python 프로그래밍에 능숙, ACM 경험자 우대 </w:t>
            </w:r>
          </w:p>
          <w:p w14:paraId="66B2CE2A"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인지/융합/예측/기획/E2E 모델 등을 위한 알고리즘 개발 경험</w:t>
            </w:r>
          </w:p>
        </w:tc>
      </w:tr>
      <w:tr w:rsidR="00E24DCC" w:rsidRPr="007E58C2" w14:paraId="1B4E6973"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1F615B3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파이프라인 알고리즘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74F5A2BF"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w:t>
            </w:r>
            <w:r w:rsidRPr="007E58C2">
              <w:rPr>
                <w:rFonts w:ascii="맑은 고딕" w:hAnsi="맑은 고딕" w:cs="Arial" w:hint="eastAsia"/>
                <w:color w:val="1B1C1D"/>
                <w:sz w:val="16"/>
                <w:szCs w:val="16"/>
              </w:rPr>
              <w:t>연구 방향:</w:t>
            </w:r>
            <w:r w:rsidRPr="007E58C2">
              <w:rPr>
                <w:rFonts w:ascii="맑은 고딕" w:hAnsi="맑은 고딕" w:cs="Arial"/>
                <w:color w:val="1B1C1D"/>
                <w:sz w:val="16"/>
                <w:szCs w:val="16"/>
              </w:rPr>
              <w:t xml:space="preserve"> ISP </w:t>
            </w:r>
            <w:r w:rsidRPr="007E58C2">
              <w:rPr>
                <w:rFonts w:ascii="맑은 고딕" w:hAnsi="맑은 고딕" w:cs="Arial" w:hint="eastAsia"/>
                <w:color w:val="1B1C1D"/>
                <w:sz w:val="16"/>
                <w:szCs w:val="16"/>
              </w:rPr>
              <w:t>인지 알고리즘</w:t>
            </w:r>
          </w:p>
          <w:p w14:paraId="0E71820F"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차량용 인지 기술 동향에 대한 깊이 있는 통찰력을 확보하고, 카메라 센서/렌즈의 기술 발전에 기반한 경쟁력 있고 미래 지향적인 ISP 알고리즘 및 카메라 시스템 솔루션 개발 • 자율주행/스마트 콕핏의 애플리케이션 시나리오를 깊이 이해하고, 팀을 이끌어 칩 내 ISP 파이프라인 및 3A 알고리즘을 선택, 설계, 제공하며, 자율주행/스마트 콕핏의 이미지 품질/인지 성능을 E2E 방식으로 개선</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339738EA"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또는 멀티미디어 분야에서 최소 8년의 산업 경험 및 영향력 있는 이미지 기술 솔루션 설계 참여 경험 </w:t>
            </w:r>
          </w:p>
          <w:p w14:paraId="4B6F3D1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알고리즘 설계, 검증, 이미지 품질 및 3A 전체 알고리즘 경험, 소프트웨어 및 칩 설계 이해, ISP 칩 생산 경험 </w:t>
            </w:r>
          </w:p>
          <w:p w14:paraId="0586FA77" w14:textId="5C28B802"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최소 </w:t>
            </w:r>
            <w:r w:rsidR="005B4DD1" w:rsidRPr="007E58C2">
              <w:rPr>
                <w:rFonts w:ascii="맑은 고딕" w:hAnsi="맑은 고딕" w:cs="Arial"/>
                <w:color w:val="1B1C1D"/>
                <w:sz w:val="16"/>
                <w:szCs w:val="16"/>
              </w:rPr>
              <w:t>1</w:t>
            </w:r>
            <w:r w:rsidRPr="007E58C2">
              <w:rPr>
                <w:rFonts w:ascii="맑은 고딕" w:hAnsi="맑은 고딕" w:cs="Arial"/>
                <w:color w:val="1B1C1D"/>
                <w:sz w:val="16"/>
                <w:szCs w:val="16"/>
              </w:rPr>
              <w:t xml:space="preserve">가지 ISP 알고리즘 모듈 설계 주도 경험 </w:t>
            </w:r>
          </w:p>
          <w:p w14:paraId="264364AC"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광전자 공학 경험이 있는 센서 및 렌즈에 익숙하고, 업계 고급 모듈의 개발 동향 이해 </w:t>
            </w:r>
          </w:p>
          <w:p w14:paraId="0279F23B" w14:textId="31FD0B26"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신경망과 전통적</w:t>
            </w:r>
            <w:r w:rsidR="005B4DD1"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이미지 알고리즘 간의 교차 설계 경험</w:t>
            </w:r>
          </w:p>
        </w:tc>
      </w:tr>
      <w:tr w:rsidR="00E24DCC" w:rsidRPr="007E58C2" w14:paraId="4AAAC49E"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2A30141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3A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11802A8D"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자율주행/스마트 콕핏 애플리케이션 시나리오에 깊이 파고들어, 팀을 이끌어 ISP 파이프라인 및 카메라용 ISP/3A 알고리즘을 설계 및 제공하고, 자율주행/스마트 콕핏의 이미지 품질/인지 성능을 E2E 방식으로 개선 </w:t>
            </w:r>
          </w:p>
          <w:p w14:paraId="7CED156C"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차량용 시나리오를 기반으로 차세대 ISP 파이프라인에 대한 3A 아키텍처/알고리즘 요구사항 분석, ISP 파이프라인 알고리즘 전문가 및 칩 아키텍처 전문가와 협력하여 ISP 파이프라인 알고리즘 아키텍처 개발</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2E5BC4E6"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또는 멀티미디어 분야에서 8년 이상의 산업 경험, 영향력 있는 이미징 기술 솔루션 설계 참여, 팀 리더십 경험 선호 </w:t>
            </w:r>
          </w:p>
          <w:p w14:paraId="119D7E5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3A 알고리즘 및 ISP 이미지 품질 분야 3년 이상 경험, ISP 파이프라인 및 소프트웨어 이해, ISP 칩 제품화 경험 </w:t>
            </w:r>
          </w:p>
          <w:p w14:paraId="6205118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프로그래밍 스킬에 능숙하고, 임베디드 소프트웨어 개발 경험 선호 </w:t>
            </w:r>
          </w:p>
          <w:p w14:paraId="777DF873"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센서 및 렌즈에 익숙하고, 업계 카메라 개발 동향 이해 </w:t>
            </w:r>
          </w:p>
          <w:p w14:paraId="36B14B83"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이미지 알고리즘에 신경망 적용 경험</w:t>
            </w:r>
          </w:p>
        </w:tc>
      </w:tr>
      <w:tr w:rsidR="00E24DCC" w:rsidRPr="007E58C2" w14:paraId="7B642984"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0AB3F5EA" w14:textId="1CD6EF94"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hint="eastAsia"/>
                <w:color w:val="1B1C1D"/>
                <w:sz w:val="16"/>
                <w:szCs w:val="16"/>
              </w:rPr>
              <w:t>E</w:t>
            </w:r>
            <w:r w:rsidRPr="007E58C2">
              <w:rPr>
                <w:rFonts w:ascii="맑은 고딕" w:hAnsi="맑은 고딕" w:cs="Arial"/>
                <w:color w:val="1B1C1D"/>
                <w:sz w:val="16"/>
                <w:szCs w:val="16"/>
              </w:rPr>
              <w:t>2E 모델 알고리즘 엔지니어</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7CB1B271"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자율주행 모델의 설계 및 개발 담당 </w:t>
            </w:r>
          </w:p>
          <w:p w14:paraId="4817834D"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비정형 인지 특징 입력을 사용하는 기획 모델, 센서 및 라이트 맵 융합 등 핵심 알고리즘의 설계, 구현 및 최적화 참여 및 담당 </w:t>
            </w:r>
          </w:p>
          <w:p w14:paraId="34EDD19F" w14:textId="4914EA54"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데이터 기반으로 모델 성능을 지속적으로 최적화하기 위한 학습 및 검증 데이터셋 구축 참여 및 담당</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426E6BB0"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머신러닝 또는 관련 전공 학사, 석사 또는 박사 학위, 자율주행 R&amp;D 경험 보유 </w:t>
            </w:r>
          </w:p>
          <w:p w14:paraId="21260A3E"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PyTorch/TensorFlow 등 딥러닝 프레임워크 중 하나 이상 능숙하게 사용, 강력한 알고리즘 구현 능력 </w:t>
            </w:r>
          </w:p>
          <w:p w14:paraId="4B63B50E"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시각 인지, 예측, 경로 최적화 등 다중 분야에 익숙함</w:t>
            </w:r>
          </w:p>
          <w:p w14:paraId="228FA2C5" w14:textId="4B25AD55"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다중 센서 융합의 BEV 모델, 정형 및 비정형 정보 융합 등 복잡한 모델 학습 경험</w:t>
            </w:r>
          </w:p>
        </w:tc>
      </w:tr>
      <w:tr w:rsidR="00E24DCC" w:rsidRPr="007E58C2" w14:paraId="2C6A8934"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309A7E29" w14:textId="7F776826"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고급 인지 알고리즘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22E36494"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비전/라이다 사전 융합 모델, BEV/점유 Network, 다중 작업 감지 모델 등을 포함한 Li Auto 지능형 주행 BEV 알고리즘의 R&amp;D 및 엔지니어링 구현 담당 </w:t>
            </w:r>
          </w:p>
          <w:p w14:paraId="31E6B287" w14:textId="089655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새로운 딥러닝 방법을 탐색하여 주변 환경 정보 및 교통 참여자 정보 감지, 복잡한 도로 구조 하의 관련 정적 요소 구성, 실시간 인지 모델의 상한선 향상 • 효율적인 오프라인 학습 프레임워크 및 실시간 실행 가능한 온라인 추론 프레임워크 개발, 모델 추론 성능 최적화, 모델 배포 툴체인 및 최적화 도구 개발 • 클라우드 데이터 자동 레이블링 파이프라인, 데이터 </w:t>
            </w:r>
            <w:r w:rsidRPr="007E58C2">
              <w:rPr>
                <w:rFonts w:ascii="맑은 고딕" w:hAnsi="맑은 고딕" w:cs="Arial"/>
                <w:color w:val="1B1C1D"/>
                <w:sz w:val="16"/>
                <w:szCs w:val="16"/>
              </w:rPr>
              <w:lastRenderedPageBreak/>
              <w:t>마이닝 메커니즘 및 어려운 샘플 분석을 포함하는 툴체인 구축, 섀도우 모델을 사용하여 크라우드소싱 데이터 마이닝 및 데이터 폐쇄 루프를 통한 지속적인 모델 기능 반복</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A596597"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응용 수학, 컴퓨터 비전, 패턴 인식, 머신러닝, 전자 정보, 로봇 및 기타 관련 전공 석사/박사 또는 동등한 실무 경험 </w:t>
            </w:r>
          </w:p>
          <w:p w14:paraId="229AFD8A"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현재 주류 딥러닝 알고리즘에 익숙하고, 객체 감지, 다중 작업 학습, 그래프 신경망, NLP 및 기타 분야를 포함하되 이에 국한되지 않는 하나 이상의 분야에서 알고리즘 연구에 능숙함 </w:t>
            </w:r>
          </w:p>
          <w:p w14:paraId="2EFD6D01"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자료 구조, 알고리즘, 병렬 프로그래밍, 코드 최적화, 대규모 데이터 처리에 대한 깊이 있는 지식; C/C++ 또는 Python 프로그래밍에 능숙, ACM 경험자 우대 </w:t>
            </w:r>
          </w:p>
          <w:p w14:paraId="7A5BBCE5" w14:textId="4B4B78FC"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자율주행 인지/융합/예측/기획/E2E 모델 등을 위한 알고리즘 개발 경험</w:t>
            </w:r>
          </w:p>
        </w:tc>
      </w:tr>
      <w:tr w:rsidR="00E24DCC" w:rsidRPr="007E58C2" w14:paraId="3D4B16FE"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6725DF4F" w14:textId="296D292D"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파이프라인 알고리즘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32F4D3E9" w14:textId="5BD15DB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차량용 인지 기술 동향에 대한 깊이 있는 통찰력을 확보하고, 카메라 센서/렌즈의 기술 발전에 기반한 경쟁력 있고 미래 지향적인 ISP 알고리즘 및 카메라 시스템 솔루션 개발 • 자율주행/스마트 콕핏의 애플리케이션 시나리오를 깊이 이해하고, 팀을 이끌어 칩 내 ISP 파이프라인 및 3A 알고리즘을 선택, 설계, 제공하며, 자율주행/스마트 콕핏의 이미지 품질/인지 성능을 E2E 방식으로 개선</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0A05226E"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또는 멀티미디어 분야에서 최소 8년의 산업 경험 및 영향력 있는 이미지 기술 솔루션 설계 참여 경험 </w:t>
            </w:r>
          </w:p>
          <w:p w14:paraId="02068D7D"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알고리즘 설계, 검증, 이미지 품질 및 3A 전체 알고리즘 경험, 소프트웨어 및 칩 설계 이해, ISP 칩 생산 경험 </w:t>
            </w:r>
          </w:p>
          <w:p w14:paraId="506E9860"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최소 1가지 유형의 ISP 알고리즘 모듈 설계 주도 경험 </w:t>
            </w:r>
          </w:p>
          <w:p w14:paraId="3DD87BE9"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광전자 공학 경험이 있는 센서 및 렌즈에 익숙하고, 업계 고급 모듈의 개발 동향 이해 </w:t>
            </w:r>
          </w:p>
          <w:p w14:paraId="75724EEF" w14:textId="35166CBE"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신경망과 전통적인 이미지 알고리즘 간의 교차 설계 경험</w:t>
            </w:r>
          </w:p>
        </w:tc>
      </w:tr>
      <w:tr w:rsidR="00E24DCC" w:rsidRPr="007E58C2" w14:paraId="70A29C75" w14:textId="77777777" w:rsidTr="006568D5">
        <w:trPr>
          <w:trHeight w:val="1600"/>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tcPr>
          <w:p w14:paraId="6C9B43A6" w14:textId="3856795C"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3A 전문가</w:t>
            </w:r>
          </w:p>
        </w:tc>
        <w:tc>
          <w:tcPr>
            <w:tcW w:w="4111" w:type="dxa"/>
            <w:tcBorders>
              <w:top w:val="single" w:sz="4" w:space="0" w:color="auto"/>
              <w:left w:val="single" w:sz="4" w:space="0" w:color="auto"/>
              <w:bottom w:val="single" w:sz="4" w:space="0" w:color="auto"/>
              <w:right w:val="single" w:sz="4" w:space="0" w:color="auto"/>
            </w:tcBorders>
            <w:shd w:val="clear" w:color="auto" w:fill="auto"/>
            <w:vAlign w:val="center"/>
          </w:tcPr>
          <w:p w14:paraId="687A8B12"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자율주행/스마트 콕핏 애플리케이션 시나리오에 깊이 파고들어, 팀을 이끌어 ISP 파이프라인 및 카메라용 ISP/3A 알고리즘을 설계 및 제공하고, 자율주행/스마트 콕핏의 이미지 품질/인지 성능을 E2E 방식으로 개선 </w:t>
            </w:r>
          </w:p>
          <w:p w14:paraId="1B7F23E1" w14:textId="40362AC6"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차량용 시나리오를 기반으로 차세대 ISP 파이프라인에 대한 3A 아키텍처/알고리즘 요구사항 분석, ISP 파이프라인 알고리즘 전문가 및 칩 아키텍처 전문가와 협력하여 ISP 파이프라인 알고리즘 아키텍처 개발</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tcPr>
          <w:p w14:paraId="7913C3B8"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ISP 또는 멀티미디어 분야에서 8년 이상의 산업 경험, 영향력 있는 이미징 기술 솔루션 설계 참여, 팀 리더십 경험 선호 </w:t>
            </w:r>
          </w:p>
          <w:p w14:paraId="0648693A"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3A 알고리즘 및 ISP 이미지 품질 분야 3년 이상 경험, ISP 파이프라인 및 소프트웨어 이해, ISP 칩 제품화 경험 </w:t>
            </w:r>
          </w:p>
          <w:p w14:paraId="22F98175"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프로그래밍 스킬에 능숙하고, 임베디드 소프트웨어 개발 경험 선호 </w:t>
            </w:r>
          </w:p>
          <w:p w14:paraId="58E81F7F" w14:textId="77777777"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센서 및 렌즈에 익숙하고, 업계 카메라 개발 동향 이해 </w:t>
            </w:r>
          </w:p>
          <w:p w14:paraId="779029DB" w14:textId="5C0D3B9A" w:rsidR="00E24DCC" w:rsidRPr="007E58C2" w:rsidRDefault="00E24DCC" w:rsidP="00E24DCC">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이미지 알고리즘에 신경망 적용 경험</w:t>
            </w:r>
          </w:p>
        </w:tc>
      </w:tr>
    </w:tbl>
    <w:p w14:paraId="7B8E0300" w14:textId="1445CE0C" w:rsidR="00E24DCC" w:rsidRPr="007E58C2" w:rsidRDefault="00E24DCC" w:rsidP="008C5A14">
      <w:pPr>
        <w:ind w:hangingChars="129"/>
        <w:rPr>
          <w:rFonts w:ascii="맑은 고딕" w:hAnsi="맑은 고딕"/>
        </w:rPr>
      </w:pPr>
    </w:p>
    <w:p w14:paraId="54FE645F" w14:textId="351EA4A9" w:rsidR="00E24DCC" w:rsidRPr="007E58C2" w:rsidRDefault="00E24DCC" w:rsidP="006C4B7B">
      <w:pPr>
        <w:pStyle w:val="af9"/>
        <w:numPr>
          <w:ilvl w:val="0"/>
          <w:numId w:val="36"/>
        </w:numPr>
        <w:ind w:leftChars="0"/>
        <w:rPr>
          <w:rFonts w:ascii="맑은 고딕" w:hAnsi="맑은 고딕"/>
        </w:rPr>
      </w:pPr>
      <w:r w:rsidRPr="007E58C2">
        <w:rPr>
          <w:rFonts w:ascii="맑은 고딕" w:hAnsi="맑은 고딕" w:hint="eastAsia"/>
        </w:rPr>
        <w:t>X</w:t>
      </w:r>
      <w:r w:rsidRPr="007E58C2">
        <w:rPr>
          <w:rFonts w:ascii="맑은 고딕" w:hAnsi="맑은 고딕"/>
        </w:rPr>
        <w:t>iaomi Auto</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02"/>
        <w:gridCol w:w="4336"/>
        <w:gridCol w:w="4043"/>
      </w:tblGrid>
      <w:tr w:rsidR="00E24DCC" w:rsidRPr="007E58C2" w14:paraId="66FBE69F" w14:textId="77777777" w:rsidTr="00861506">
        <w:trPr>
          <w:trHeight w:val="320"/>
        </w:trPr>
        <w:tc>
          <w:tcPr>
            <w:tcW w:w="1402" w:type="dxa"/>
            <w:shd w:val="clear" w:color="auto" w:fill="auto"/>
            <w:vAlign w:val="center"/>
            <w:hideMark/>
          </w:tcPr>
          <w:p w14:paraId="4FA2F08D"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4336" w:type="dxa"/>
            <w:shd w:val="clear" w:color="auto" w:fill="auto"/>
            <w:vAlign w:val="center"/>
            <w:hideMark/>
          </w:tcPr>
          <w:p w14:paraId="38F32990"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043" w:type="dxa"/>
            <w:shd w:val="clear" w:color="auto" w:fill="auto"/>
            <w:vAlign w:val="center"/>
            <w:hideMark/>
          </w:tcPr>
          <w:p w14:paraId="638E5912"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E24DCC" w:rsidRPr="007E58C2" w14:paraId="6C9C6587" w14:textId="77777777" w:rsidTr="00861506">
        <w:trPr>
          <w:trHeight w:val="1600"/>
        </w:trPr>
        <w:tc>
          <w:tcPr>
            <w:tcW w:w="1402" w:type="dxa"/>
            <w:shd w:val="clear" w:color="auto" w:fill="auto"/>
            <w:vAlign w:val="center"/>
            <w:hideMark/>
          </w:tcPr>
          <w:p w14:paraId="68CB4ED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AI 추론 프레임워크 개발 엔지니어/전문가</w:t>
            </w:r>
          </w:p>
        </w:tc>
        <w:tc>
          <w:tcPr>
            <w:tcW w:w="4336" w:type="dxa"/>
            <w:shd w:val="clear" w:color="auto" w:fill="auto"/>
            <w:vAlign w:val="center"/>
            <w:hideMark/>
          </w:tcPr>
          <w:p w14:paraId="5A9D136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AI 칩을 기반으로 AI 추론 프레임워크 개발 및 제공 완료, CPU/GPU/NPU 다중 백엔드에 적응, CV/NLP/파운데이션 모델과 같은 end-side 구현 지원 </w:t>
            </w:r>
          </w:p>
          <w:p w14:paraId="56FD58B0"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CV/NLP/파운데이션 모델과 같은 알고리즘 서비스의 E2E 성능 최적화</w:t>
            </w:r>
          </w:p>
        </w:tc>
        <w:tc>
          <w:tcPr>
            <w:tcW w:w="4043" w:type="dxa"/>
            <w:shd w:val="clear" w:color="auto" w:fill="auto"/>
            <w:vAlign w:val="center"/>
            <w:hideMark/>
          </w:tcPr>
          <w:p w14:paraId="504039B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주류 AIGC 알고리즘 모델의 원리 </w:t>
            </w:r>
          </w:p>
          <w:p w14:paraId="4AF3234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Android NN/TensorFlow/PyTorch/Caffe의 신경망 프레임워크</w:t>
            </w:r>
          </w:p>
        </w:tc>
      </w:tr>
      <w:tr w:rsidR="00E24DCC" w:rsidRPr="007E58C2" w14:paraId="333F5B33" w14:textId="77777777" w:rsidTr="00861506">
        <w:trPr>
          <w:trHeight w:val="1071"/>
        </w:trPr>
        <w:tc>
          <w:tcPr>
            <w:tcW w:w="1402" w:type="dxa"/>
            <w:shd w:val="clear" w:color="auto" w:fill="auto"/>
            <w:vAlign w:val="center"/>
            <w:hideMark/>
          </w:tcPr>
          <w:p w14:paraId="46EFE1F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컴퓨터 비전 알고리즘 엔지니어</w:t>
            </w:r>
          </w:p>
        </w:tc>
        <w:tc>
          <w:tcPr>
            <w:tcW w:w="4336" w:type="dxa"/>
            <w:shd w:val="clear" w:color="auto" w:fill="auto"/>
            <w:vAlign w:val="center"/>
            <w:hideMark/>
          </w:tcPr>
          <w:p w14:paraId="7BBD306C"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이미지 처리, 컴퓨터 비전, 패턴 인식 및 기타 관련 분야의 알고리즘 연구 및 개발 참여</w:t>
            </w:r>
          </w:p>
          <w:p w14:paraId="23F7A210"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시각 파운데이션 모델 및 멀티모달 파운데이션 모델 관련 알고리즘 연구 개발 참여, 이미지 및 텍스트 생성, E2E 스마트 기기(Xiaomi Auto 포함) 타겟팅</w:t>
            </w:r>
          </w:p>
        </w:tc>
        <w:tc>
          <w:tcPr>
            <w:tcW w:w="4043" w:type="dxa"/>
            <w:shd w:val="clear" w:color="auto" w:fill="auto"/>
            <w:vAlign w:val="center"/>
            <w:hideMark/>
          </w:tcPr>
          <w:p w14:paraId="6E10F8F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컴퓨터 비전, 이미지 처리 알고리즘 </w:t>
            </w:r>
          </w:p>
          <w:p w14:paraId="1C2CA5BA"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알고리즘 개발 경험, 객체 감지, 객체 추적, 이미지 분할 알고리즘에 익숙함 </w:t>
            </w:r>
          </w:p>
          <w:p w14:paraId="77DEA3D0" w14:textId="4E9CA95B"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고전적인 다중 시점 기하</w:t>
            </w:r>
            <w:r w:rsidR="00570BFA" w:rsidRPr="007E58C2">
              <w:rPr>
                <w:rFonts w:ascii="맑은 고딕" w:hAnsi="맑은 고딕" w:cs="Arial" w:hint="eastAsia"/>
                <w:color w:val="1B1C1D"/>
                <w:sz w:val="16"/>
                <w:szCs w:val="16"/>
              </w:rPr>
              <w:t xml:space="preserve">의 </w:t>
            </w:r>
            <w:r w:rsidRPr="007E58C2">
              <w:rPr>
                <w:rFonts w:ascii="맑은 고딕" w:hAnsi="맑은 고딕" w:cs="Arial"/>
                <w:color w:val="1B1C1D"/>
                <w:sz w:val="16"/>
                <w:szCs w:val="16"/>
              </w:rPr>
              <w:t>기본 이론, 칼만 필터, 파티클 필터 및 기타 알고리즘</w:t>
            </w:r>
          </w:p>
        </w:tc>
      </w:tr>
    </w:tbl>
    <w:p w14:paraId="739FAC53" w14:textId="77777777" w:rsidR="00E24DCC" w:rsidRPr="007E58C2" w:rsidRDefault="00E24DCC" w:rsidP="008C5A14">
      <w:pPr>
        <w:ind w:hangingChars="129"/>
        <w:rPr>
          <w:rFonts w:ascii="맑은 고딕" w:hAnsi="맑은 고딕"/>
        </w:rPr>
      </w:pPr>
    </w:p>
    <w:p w14:paraId="61B2C3F8" w14:textId="2EB3BA9A" w:rsidR="00E24DCC" w:rsidRPr="007E58C2" w:rsidRDefault="00E24DCC" w:rsidP="006C4B7B">
      <w:pPr>
        <w:pStyle w:val="af9"/>
        <w:numPr>
          <w:ilvl w:val="0"/>
          <w:numId w:val="36"/>
        </w:numPr>
        <w:ind w:leftChars="0"/>
        <w:rPr>
          <w:rFonts w:ascii="맑은 고딕" w:hAnsi="맑은 고딕"/>
        </w:rPr>
      </w:pPr>
      <w:r w:rsidRPr="007E58C2">
        <w:rPr>
          <w:rFonts w:ascii="맑은 고딕" w:hAnsi="맑은 고딕" w:hint="eastAsia"/>
        </w:rPr>
        <w:t>B</w:t>
      </w:r>
      <w:r w:rsidRPr="007E58C2">
        <w:rPr>
          <w:rFonts w:ascii="맑은 고딕" w:hAnsi="맑은 고딕"/>
        </w:rPr>
        <w:t>aidu</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34"/>
        <w:gridCol w:w="5103"/>
        <w:gridCol w:w="3544"/>
      </w:tblGrid>
      <w:tr w:rsidR="00E24DCC" w:rsidRPr="007E58C2" w14:paraId="5288B7AA" w14:textId="77777777" w:rsidTr="006568D5">
        <w:trPr>
          <w:trHeight w:val="320"/>
        </w:trPr>
        <w:tc>
          <w:tcPr>
            <w:tcW w:w="1134" w:type="dxa"/>
            <w:shd w:val="clear" w:color="auto" w:fill="auto"/>
            <w:vAlign w:val="center"/>
            <w:hideMark/>
          </w:tcPr>
          <w:p w14:paraId="3CCABEAE"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5103" w:type="dxa"/>
            <w:shd w:val="clear" w:color="auto" w:fill="auto"/>
            <w:vAlign w:val="center"/>
            <w:hideMark/>
          </w:tcPr>
          <w:p w14:paraId="4901DCB9"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3544" w:type="dxa"/>
            <w:shd w:val="clear" w:color="auto" w:fill="auto"/>
            <w:vAlign w:val="center"/>
            <w:hideMark/>
          </w:tcPr>
          <w:p w14:paraId="677D71EE" w14:textId="77777777" w:rsidR="00E24DCC" w:rsidRPr="007E58C2" w:rsidRDefault="00E24DCC"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E24DCC" w:rsidRPr="007E58C2" w14:paraId="2117B657" w14:textId="77777777" w:rsidTr="006568D5">
        <w:trPr>
          <w:trHeight w:val="508"/>
        </w:trPr>
        <w:tc>
          <w:tcPr>
            <w:tcW w:w="1134" w:type="dxa"/>
            <w:shd w:val="clear" w:color="auto" w:fill="auto"/>
            <w:vAlign w:val="center"/>
            <w:hideMark/>
          </w:tcPr>
          <w:p w14:paraId="61FAC66E"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딥러닝 기획 알고리즘 엔지니어</w:t>
            </w:r>
          </w:p>
        </w:tc>
        <w:tc>
          <w:tcPr>
            <w:tcW w:w="5103" w:type="dxa"/>
            <w:shd w:val="clear" w:color="auto" w:fill="auto"/>
            <w:vAlign w:val="center"/>
            <w:hideMark/>
          </w:tcPr>
          <w:p w14:paraId="6C9B4359"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알고리즘을 사용한 딥러닝 기획 알고리즘 개발, 솔루션/데이터 생성 재구성 </w:t>
            </w:r>
          </w:p>
          <w:p w14:paraId="1B73A1EC"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학습 기획 모델 설계, 데이터 생성, 오프라인 평가 및 차량 배포 </w:t>
            </w:r>
          </w:p>
          <w:p w14:paraId="3E17A67D"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폐쇄 루프기능 구축 및 모델 성능 개선 </w:t>
            </w:r>
          </w:p>
          <w:p w14:paraId="2C5AD564"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Robotaxi 안전 및 인텔리전스 최적화를 위해 업스트림 및 다운스트림 모듈과 협력 </w:t>
            </w:r>
          </w:p>
          <w:p w14:paraId="33B917D9"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자율주행을 위한 E2E 파운데이션 모델의 기술 경로 탐색</w:t>
            </w:r>
          </w:p>
        </w:tc>
        <w:tc>
          <w:tcPr>
            <w:tcW w:w="3544" w:type="dxa"/>
            <w:shd w:val="clear" w:color="auto" w:fill="auto"/>
            <w:vAlign w:val="center"/>
            <w:hideMark/>
          </w:tcPr>
          <w:p w14:paraId="5ED4B459"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딥러닝 알고리즘: 딥러닝 예측, 딥러닝 기획, 딥 강화 학습, 모방 학습, 딥 생성 모델 등</w:t>
            </w:r>
          </w:p>
        </w:tc>
      </w:tr>
      <w:tr w:rsidR="00E24DCC" w:rsidRPr="007E58C2" w14:paraId="5AF1A297" w14:textId="77777777" w:rsidTr="006568D5">
        <w:trPr>
          <w:trHeight w:val="1884"/>
        </w:trPr>
        <w:tc>
          <w:tcPr>
            <w:tcW w:w="1134" w:type="dxa"/>
            <w:shd w:val="clear" w:color="auto" w:fill="auto"/>
            <w:vAlign w:val="center"/>
            <w:hideMark/>
          </w:tcPr>
          <w:p w14:paraId="25BAF2B0"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인지 멀티모달리티/기본 모델 알고리즘 엔지니어</w:t>
            </w:r>
          </w:p>
        </w:tc>
        <w:tc>
          <w:tcPr>
            <w:tcW w:w="5103" w:type="dxa"/>
            <w:shd w:val="clear" w:color="auto" w:fill="auto"/>
            <w:vAlign w:val="center"/>
            <w:hideMark/>
          </w:tcPr>
          <w:p w14:paraId="0FFCFD91"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기반 멀티모달 사전 융합 알고리즘, 3D 및 3D+ 시계열 작업 모델링 개발 담당, 다른 엔지니어와 협력하여 완전 무인 상태에서 인지 능력 달성 </w:t>
            </w:r>
          </w:p>
          <w:p w14:paraId="77985CE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기본 모델 연구 개발 및 해당 데이터 구축 조직 작업 담당, 다양한 모델 인지를 위한 통일된 기본 토대 마련 </w:t>
            </w:r>
          </w:p>
          <w:p w14:paraId="2B319AE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해당 학습 및 배포 효율성 공동 가속화 담당</w:t>
            </w:r>
          </w:p>
          <w:p w14:paraId="290F9F27"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모델의 적용 효과 공동 보장 담당</w:t>
            </w:r>
          </w:p>
        </w:tc>
        <w:tc>
          <w:tcPr>
            <w:tcW w:w="3544" w:type="dxa"/>
            <w:shd w:val="clear" w:color="auto" w:fill="auto"/>
            <w:vAlign w:val="center"/>
            <w:hideMark/>
          </w:tcPr>
          <w:p w14:paraId="575966D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머신러닝 </w:t>
            </w:r>
          </w:p>
          <w:p w14:paraId="1BCB57D8"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3D 컨볼루션/희소 컨볼루션/트랜스포머 네트워크 구조 및 감지, 추적, 분할 및 기타 작업 설계를 포함하되 이에 국한되지 않는 포인트 클라우드 및 이미지 딥러닝 모델 방법. 동시에 BEV 및 점유와 같은 E2E 표현 모델링 실무 경험 보유</w:t>
            </w:r>
          </w:p>
          <w:p w14:paraId="62F5B81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자기 지도 및 준지도 방법 및 해당 데이터 솔루션 </w:t>
            </w:r>
          </w:p>
          <w:p w14:paraId="07A4DE52"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기본 모델 사전 학습 및 다양한 fine-tuning 패러다임</w:t>
            </w:r>
          </w:p>
        </w:tc>
      </w:tr>
      <w:tr w:rsidR="00E24DCC" w:rsidRPr="007E58C2" w14:paraId="381BA7ED" w14:textId="77777777" w:rsidTr="006568D5">
        <w:trPr>
          <w:trHeight w:val="1207"/>
        </w:trPr>
        <w:tc>
          <w:tcPr>
            <w:tcW w:w="1134" w:type="dxa"/>
            <w:shd w:val="clear" w:color="auto" w:fill="auto"/>
            <w:vAlign w:val="center"/>
            <w:hideMark/>
          </w:tcPr>
          <w:p w14:paraId="02F75A8B"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프로덕트 매니저, 인지 방향</w:t>
            </w:r>
          </w:p>
        </w:tc>
        <w:tc>
          <w:tcPr>
            <w:tcW w:w="5103" w:type="dxa"/>
            <w:shd w:val="clear" w:color="auto" w:fill="auto"/>
            <w:vAlign w:val="center"/>
            <w:hideMark/>
          </w:tcPr>
          <w:p w14:paraId="6659383F" w14:textId="5336F3FD"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기술 이해 및 요구 분석을 기반 인지 알고리즘 제품 개발 로드맵 개발 </w:t>
            </w:r>
          </w:p>
          <w:p w14:paraId="07CFBA1C" w14:textId="073B6096"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인지 알고리즘이 처리해야 하는 복잡한 시나리오 </w:t>
            </w:r>
            <w:r w:rsidRPr="007E58C2">
              <w:rPr>
                <w:rFonts w:ascii="맑은 고딕" w:hAnsi="맑은 고딕" w:cs="Arial" w:hint="eastAsia"/>
                <w:color w:val="1B1C1D"/>
                <w:sz w:val="16"/>
                <w:szCs w:val="16"/>
              </w:rPr>
              <w:t>및</w:t>
            </w:r>
            <w:r w:rsidRPr="007E58C2">
              <w:rPr>
                <w:rFonts w:ascii="맑은 고딕" w:hAnsi="맑은 고딕" w:cs="Arial"/>
                <w:color w:val="1B1C1D"/>
                <w:sz w:val="16"/>
                <w:szCs w:val="16"/>
              </w:rPr>
              <w:t xml:space="preserve"> 인지 효과 요구사항 정의 </w:t>
            </w:r>
          </w:p>
          <w:p w14:paraId="472379E5"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센서, 컴퓨팅 파워, 소프트웨어, 모델 효과를 포함한 자율주행 인지 능력의 E2E 향상 담당</w:t>
            </w:r>
          </w:p>
        </w:tc>
        <w:tc>
          <w:tcPr>
            <w:tcW w:w="3544" w:type="dxa"/>
            <w:shd w:val="clear" w:color="auto" w:fill="auto"/>
            <w:vAlign w:val="center"/>
            <w:hideMark/>
          </w:tcPr>
          <w:p w14:paraId="37082919"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기술 제품 관리자로서 2년 이상의 경험 </w:t>
            </w:r>
          </w:p>
          <w:p w14:paraId="4F1D74EE" w14:textId="77777777" w:rsidR="00E24DCC" w:rsidRPr="007E58C2" w:rsidRDefault="00E24DCC"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로봇, AI 하드웨어 및 소프트웨어 통합 제품 경험</w:t>
            </w:r>
          </w:p>
        </w:tc>
      </w:tr>
    </w:tbl>
    <w:p w14:paraId="400A82DB" w14:textId="44B02E7E" w:rsidR="00E24DCC" w:rsidRPr="007E58C2" w:rsidRDefault="00E24DCC" w:rsidP="008C5A14">
      <w:pPr>
        <w:ind w:hangingChars="129"/>
        <w:rPr>
          <w:rFonts w:ascii="맑은 고딕" w:hAnsi="맑은 고딕"/>
        </w:rPr>
      </w:pPr>
    </w:p>
    <w:p w14:paraId="35F46FD1" w14:textId="28ECFD13"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X</w:t>
      </w:r>
      <w:r w:rsidRPr="007E58C2">
        <w:rPr>
          <w:rFonts w:ascii="맑은 고딕" w:hAnsi="맑은 고딕"/>
        </w:rPr>
        <w:t>peng</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276"/>
        <w:gridCol w:w="3686"/>
        <w:gridCol w:w="4819"/>
      </w:tblGrid>
      <w:tr w:rsidR="00656EED" w:rsidRPr="007E58C2" w14:paraId="10C7FFDD" w14:textId="77777777" w:rsidTr="006568D5">
        <w:trPr>
          <w:trHeight w:val="320"/>
        </w:trPr>
        <w:tc>
          <w:tcPr>
            <w:tcW w:w="1276" w:type="dxa"/>
            <w:shd w:val="clear" w:color="auto" w:fill="auto"/>
            <w:vAlign w:val="center"/>
            <w:hideMark/>
          </w:tcPr>
          <w:p w14:paraId="39375D8A"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3686" w:type="dxa"/>
            <w:shd w:val="clear" w:color="auto" w:fill="auto"/>
            <w:vAlign w:val="center"/>
            <w:hideMark/>
          </w:tcPr>
          <w:p w14:paraId="1C0C4DE7"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819" w:type="dxa"/>
            <w:shd w:val="clear" w:color="auto" w:fill="auto"/>
            <w:vAlign w:val="center"/>
            <w:hideMark/>
          </w:tcPr>
          <w:p w14:paraId="1F15576F"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1874F6C5" w14:textId="77777777" w:rsidTr="00B23B6F">
        <w:trPr>
          <w:trHeight w:val="1648"/>
        </w:trPr>
        <w:tc>
          <w:tcPr>
            <w:tcW w:w="1276" w:type="dxa"/>
            <w:shd w:val="clear" w:color="auto" w:fill="auto"/>
            <w:vAlign w:val="center"/>
            <w:hideMark/>
          </w:tcPr>
          <w:p w14:paraId="63AF802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머신러닝 알고리즘 엔지니어</w:t>
            </w:r>
          </w:p>
        </w:tc>
        <w:tc>
          <w:tcPr>
            <w:tcW w:w="3686" w:type="dxa"/>
            <w:shd w:val="clear" w:color="auto" w:fill="auto"/>
            <w:vAlign w:val="center"/>
            <w:hideMark/>
          </w:tcPr>
          <w:p w14:paraId="5ED41AD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자율주행의 예측, 의사결정, 기획 작업 및 문제 해결을 위한 모델 설계, 모델 학습, 모델 평가, 데이터 처리 담당 </w:t>
            </w:r>
          </w:p>
          <w:p w14:paraId="0A17105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자율주행을 위한 E2E 모델 개발 </w:t>
            </w:r>
          </w:p>
          <w:p w14:paraId="31DB7A3B" w14:textId="02506435"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데이터 수집, 처리, 관리, 기타 측면 담당,</w:t>
            </w:r>
            <w:r w:rsidR="006A1832">
              <w:rPr>
                <w:rFonts w:ascii="맑은 고딕" w:hAnsi="맑은 고딕" w:cs="Arial"/>
                <w:color w:val="1B1C1D"/>
                <w:sz w:val="16"/>
                <w:szCs w:val="16"/>
              </w:rPr>
              <w:t xml:space="preserve"> </w:t>
            </w:r>
            <w:r w:rsidRPr="007E58C2">
              <w:rPr>
                <w:rFonts w:ascii="맑은 고딕" w:hAnsi="맑은 고딕" w:cs="Arial"/>
                <w:color w:val="1B1C1D"/>
                <w:sz w:val="16"/>
                <w:szCs w:val="16"/>
              </w:rPr>
              <w:t>효율적인 모델 폐쇄 루프 반복 프로세스를 구성</w:t>
            </w:r>
            <w:r w:rsidR="00770761">
              <w:rPr>
                <w:rFonts w:ascii="맑은 고딕" w:hAnsi="맑은 고딕" w:cs="Arial" w:hint="eastAsia"/>
                <w:color w:val="1B1C1D"/>
                <w:sz w:val="16"/>
                <w:szCs w:val="16"/>
              </w:rPr>
              <w:t>해</w:t>
            </w:r>
            <w:r w:rsidRPr="007E58C2">
              <w:rPr>
                <w:rFonts w:ascii="맑은 고딕" w:hAnsi="맑은 고딕" w:cs="Arial"/>
                <w:color w:val="1B1C1D"/>
                <w:sz w:val="16"/>
                <w:szCs w:val="16"/>
              </w:rPr>
              <w:t xml:space="preserve"> 모델 효율성과 컴퓨팅 성능 지속적 향상</w:t>
            </w:r>
          </w:p>
        </w:tc>
        <w:tc>
          <w:tcPr>
            <w:tcW w:w="4819" w:type="dxa"/>
            <w:shd w:val="clear" w:color="auto" w:fill="auto"/>
            <w:vAlign w:val="center"/>
            <w:hideMark/>
          </w:tcPr>
          <w:p w14:paraId="4BECF6FC" w14:textId="1235B3C2"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CNN/Transformer, trajectory, 의도 예측, Transformer/GNN 기반 점유 흐름, 모방 학습 및 강화 학습 기반 AI 모델을 통한 의사결정 및 기획 작업을 포함하되 국한되지 않는 AI 이론 및 실용 기술</w:t>
            </w:r>
          </w:p>
          <w:p w14:paraId="5CCBFB4F" w14:textId="2D21D3F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Python 및 PyTorch에 능숙한 알고리즘 프로그래밍 및 모델 개발; 독립적으로 완전한 모델 설계, 학습, 평</w:t>
            </w:r>
            <w:r w:rsidR="00654B4B" w:rsidRPr="007E58C2">
              <w:rPr>
                <w:rFonts w:ascii="맑은 고딕" w:hAnsi="맑은 고딕" w:cs="Arial" w:hint="eastAsia"/>
                <w:color w:val="1B1C1D"/>
                <w:sz w:val="16"/>
                <w:szCs w:val="16"/>
              </w:rPr>
              <w:t>가 및</w:t>
            </w:r>
            <w:r w:rsidRPr="007E58C2">
              <w:rPr>
                <w:rFonts w:ascii="맑은 고딕" w:hAnsi="맑은 고딕" w:cs="Arial"/>
                <w:color w:val="1B1C1D"/>
                <w:sz w:val="16"/>
                <w:szCs w:val="16"/>
              </w:rPr>
              <w:t xml:space="preserve"> 세부 사항에 주의</w:t>
            </w:r>
            <w:r w:rsidR="005B4DD1" w:rsidRPr="007E58C2">
              <w:rPr>
                <w:rFonts w:ascii="맑은 고딕" w:hAnsi="맑은 고딕" w:cs="Arial" w:hint="eastAsia"/>
                <w:color w:val="1B1C1D"/>
                <w:sz w:val="16"/>
                <w:szCs w:val="16"/>
              </w:rPr>
              <w:t>하는</w:t>
            </w:r>
            <w:r w:rsidRPr="007E58C2">
              <w:rPr>
                <w:rFonts w:ascii="맑은 고딕" w:hAnsi="맑은 고딕" w:cs="Arial"/>
                <w:color w:val="1B1C1D"/>
                <w:sz w:val="16"/>
                <w:szCs w:val="16"/>
              </w:rPr>
              <w:t xml:space="preserve"> 코딩 스타일 보유</w:t>
            </w:r>
          </w:p>
        </w:tc>
      </w:tr>
      <w:tr w:rsidR="00656EED" w:rsidRPr="007E58C2" w14:paraId="5AC77053" w14:textId="77777777" w:rsidTr="006568D5">
        <w:trPr>
          <w:trHeight w:val="2922"/>
        </w:trPr>
        <w:tc>
          <w:tcPr>
            <w:tcW w:w="1276" w:type="dxa"/>
            <w:shd w:val="clear" w:color="auto" w:fill="auto"/>
            <w:vAlign w:val="center"/>
            <w:hideMark/>
          </w:tcPr>
          <w:p w14:paraId="5A2B9AB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시니어 AI 알고리즘 엔지니어</w:t>
            </w:r>
          </w:p>
        </w:tc>
        <w:tc>
          <w:tcPr>
            <w:tcW w:w="3686" w:type="dxa"/>
            <w:shd w:val="clear" w:color="auto" w:fill="auto"/>
            <w:vAlign w:val="center"/>
            <w:hideMark/>
          </w:tcPr>
          <w:p w14:paraId="55DB2C5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L3/L4 자율주행의 예측, 의사결정, 기획 작업 및 문제 해결을 위한 모델 설계, 모델 학습, 모델 평가, 데이터 처리 담당 </w:t>
            </w:r>
          </w:p>
          <w:p w14:paraId="5440882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자율주행을 위한 E2E 모델 개발, 인지 모듈과 협력하여 AI 모델 개발 </w:t>
            </w:r>
          </w:p>
          <w:p w14:paraId="4AB420C0"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모델의 실제 차량 검증 및 성능 평가 수행 </w:t>
            </w:r>
          </w:p>
          <w:p w14:paraId="7B5944C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빅데이터, 모델 양자화, 모델 배포, 테스트 팀과 기술적 커뮤니케이션 수행</w:t>
            </w:r>
          </w:p>
        </w:tc>
        <w:tc>
          <w:tcPr>
            <w:tcW w:w="4819" w:type="dxa"/>
            <w:shd w:val="clear" w:color="auto" w:fill="auto"/>
            <w:vAlign w:val="center"/>
            <w:hideMark/>
          </w:tcPr>
          <w:p w14:paraId="2AAFAC9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CNN/Transformer, trajectory, 의도 예측, Transformer/GNN 기반 점유 흐름, 모방 학습 및 강화 학습 기반 AI 모델을 통한 의사결정 및 기획 작업을 포함하되 이에 국한되지 않는 탄탄한 AI 이론 및 실용 기술</w:t>
            </w:r>
          </w:p>
          <w:p w14:paraId="307D7FF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Python 및 PyTorch에 능숙한 알고리즘 프로그래밍 및 모델 개발; 독립적으로 완전한 모델 설계, 학습, 평가를 완료하고 세부 사항에 주의하며 우수한 코딩 스타일 보유 </w:t>
            </w:r>
          </w:p>
          <w:p w14:paraId="59A2EF6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 또는 모델 배포, 모델 양자화, 모델 변환(onnx, tensorrt) 대량 생산 경험</w:t>
            </w:r>
          </w:p>
        </w:tc>
      </w:tr>
      <w:tr w:rsidR="00656EED" w:rsidRPr="007E58C2" w14:paraId="4A0E0357" w14:textId="77777777" w:rsidTr="006568D5">
        <w:trPr>
          <w:trHeight w:val="699"/>
        </w:trPr>
        <w:tc>
          <w:tcPr>
            <w:tcW w:w="1276" w:type="dxa"/>
            <w:shd w:val="clear" w:color="auto" w:fill="auto"/>
            <w:vAlign w:val="center"/>
            <w:hideMark/>
          </w:tcPr>
          <w:p w14:paraId="302D108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분산 시스템 R&amp;D 엔지니어</w:t>
            </w:r>
          </w:p>
        </w:tc>
        <w:tc>
          <w:tcPr>
            <w:tcW w:w="3686" w:type="dxa"/>
            <w:shd w:val="clear" w:color="auto" w:fill="auto"/>
            <w:vAlign w:val="center"/>
            <w:hideMark/>
          </w:tcPr>
          <w:p w14:paraId="76504852" w14:textId="77777777" w:rsidR="0039257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모델 제공을 위한 딥러닝 플랫폼의 시스템 아키텍처 설계 및 개발 </w:t>
            </w:r>
          </w:p>
          <w:p w14:paraId="4BE09005" w14:textId="5BA2241D"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클라우드 네이티브 개발, 배포, 스케줄링, 학습, 추론 및 기타 관련 기능을 통합하여 플랫폼 리소스 활용 및 컴퓨팅 효율성 향상 </w:t>
            </w:r>
          </w:p>
          <w:p w14:paraId="0101DC6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플랫폼 최적화, 결함 위치 파악, 모니터링, 유지보수 </w:t>
            </w:r>
          </w:p>
          <w:p w14:paraId="3F70DA98"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플랫폼 성능, 사용 편의성, 안정성을 지속적으로 운영 및 개선하여 사용자 경험 최적화</w:t>
            </w:r>
          </w:p>
        </w:tc>
        <w:tc>
          <w:tcPr>
            <w:tcW w:w="4819" w:type="dxa"/>
            <w:shd w:val="clear" w:color="auto" w:fill="auto"/>
            <w:vAlign w:val="center"/>
            <w:hideMark/>
          </w:tcPr>
          <w:p w14:paraId="3C1222A9" w14:textId="6FA2F9E5" w:rsidR="00570BFA"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컴퓨터 과학, 엔지니어링 </w:t>
            </w:r>
            <w:r w:rsidR="00B23B6F">
              <w:rPr>
                <w:rFonts w:ascii="맑은 고딕" w:hAnsi="맑은 고딕" w:cs="Arial" w:hint="eastAsia"/>
                <w:color w:val="1B1C1D"/>
                <w:sz w:val="16"/>
                <w:szCs w:val="16"/>
              </w:rPr>
              <w:t>및</w:t>
            </w:r>
            <w:r w:rsidRPr="007E58C2">
              <w:rPr>
                <w:rFonts w:ascii="맑은 고딕" w:hAnsi="맑은 고딕" w:cs="Arial"/>
                <w:color w:val="1B1C1D"/>
                <w:sz w:val="16"/>
                <w:szCs w:val="16"/>
              </w:rPr>
              <w:t xml:space="preserve"> 관련 분야 학사 학위 또는</w:t>
            </w:r>
            <w:r w:rsidR="001D22E2">
              <w:rPr>
                <w:rFonts w:ascii="맑은 고딕" w:hAnsi="맑은 고딕" w:cs="Arial"/>
                <w:color w:val="1B1C1D"/>
                <w:sz w:val="16"/>
                <w:szCs w:val="16"/>
              </w:rPr>
              <w:t xml:space="preserve"> </w:t>
            </w:r>
            <w:r w:rsidRPr="007E58C2">
              <w:rPr>
                <w:rFonts w:ascii="맑은 고딕" w:hAnsi="맑은 고딕" w:cs="Arial"/>
                <w:color w:val="1B1C1D"/>
                <w:sz w:val="16"/>
                <w:szCs w:val="16"/>
              </w:rPr>
              <w:t xml:space="preserve">경험 </w:t>
            </w:r>
          </w:p>
          <w:p w14:paraId="677ED322" w14:textId="7E3B17E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Golang, Python 또는 기타 시스템 수준 언어에 능숙 </w:t>
            </w:r>
          </w:p>
          <w:p w14:paraId="0776A37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kubeflow, volcano 등 클라우드 네이티브 기술에 익숙하고, 2차 개발 경험 보유 </w:t>
            </w:r>
          </w:p>
          <w:p w14:paraId="6D698CC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스케줄링 시스템 원리, kube-scheduler 및 GPU 스케줄링 연구 및 개발 경험에 익숙함 </w:t>
            </w:r>
          </w:p>
          <w:p w14:paraId="0549AC5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Git 사용</w:t>
            </w:r>
            <w:r w:rsidRPr="007E58C2">
              <w:rPr>
                <w:rFonts w:ascii="맑은 고딕" w:hAnsi="맑은 고딕" w:cs="Arial" w:hint="eastAsia"/>
                <w:color w:val="1B1C1D"/>
                <w:sz w:val="16"/>
                <w:szCs w:val="16"/>
              </w:rPr>
              <w:t xml:space="preserve">한 </w:t>
            </w:r>
            <w:r w:rsidRPr="007E58C2">
              <w:rPr>
                <w:rFonts w:ascii="맑은 고딕" w:hAnsi="맑은 고딕" w:cs="Arial"/>
                <w:color w:val="1B1C1D"/>
                <w:sz w:val="16"/>
                <w:szCs w:val="16"/>
              </w:rPr>
              <w:t xml:space="preserve">문제 해결 및 GPU 능력 </w:t>
            </w:r>
          </w:p>
          <w:p w14:paraId="76666D7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대규모 GPU 클러스터 R&amp;D 및 실제 경험 </w:t>
            </w:r>
          </w:p>
          <w:p w14:paraId="528317F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이론에 대한 깊이 있는 이해, 주류 딥러닝 프레임워크에 익숙하고, CV, NLP 및 기타 알고리즘 관련 프로젝트 경험 보유 </w:t>
            </w:r>
          </w:p>
          <w:p w14:paraId="0A3C657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애자일/스크럼 방법론 경험</w:t>
            </w:r>
          </w:p>
        </w:tc>
      </w:tr>
    </w:tbl>
    <w:p w14:paraId="26B59380" w14:textId="16A2EA6A" w:rsidR="00656EED" w:rsidRPr="007E58C2" w:rsidRDefault="00656EED" w:rsidP="008C5A14">
      <w:pPr>
        <w:ind w:hangingChars="129"/>
        <w:rPr>
          <w:rFonts w:ascii="맑은 고딕" w:hAnsi="맑은 고딕"/>
        </w:rPr>
      </w:pPr>
    </w:p>
    <w:p w14:paraId="030794C4" w14:textId="2B9C12DD"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B</w:t>
      </w:r>
      <w:r w:rsidRPr="007E58C2">
        <w:rPr>
          <w:rFonts w:ascii="맑은 고딕" w:hAnsi="맑은 고딕"/>
        </w:rPr>
        <w:t>YD</w:t>
      </w:r>
    </w:p>
    <w:tbl>
      <w:tblPr>
        <w:tblW w:w="9781" w:type="dxa"/>
        <w:tblInd w:w="-5" w:type="dxa"/>
        <w:tblLayout w:type="fixed"/>
        <w:tblCellMar>
          <w:left w:w="99" w:type="dxa"/>
          <w:right w:w="99" w:type="dxa"/>
        </w:tblCellMar>
        <w:tblLook w:val="04A0" w:firstRow="1" w:lastRow="0" w:firstColumn="1" w:lastColumn="0" w:noHBand="0" w:noVBand="1"/>
      </w:tblPr>
      <w:tblGrid>
        <w:gridCol w:w="1418"/>
        <w:gridCol w:w="3685"/>
        <w:gridCol w:w="4678"/>
      </w:tblGrid>
      <w:tr w:rsidR="00656EED" w:rsidRPr="007E58C2" w14:paraId="06099D75" w14:textId="77777777" w:rsidTr="0097099D">
        <w:trPr>
          <w:trHeight w:val="320"/>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9530E9"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824591"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B3AD3C"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1D9347EF" w14:textId="77777777" w:rsidTr="0097099D">
        <w:trPr>
          <w:trHeight w:val="842"/>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EA4FF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E2E 모델 알고리즘 엔지니어</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0BAFD8"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E2E 의사결정 및 기획 모델의 개발 및 배포를 주로 담당, 복잡한 교통 시나리오 하에서의 상호작용 의사결정 및 궤적 기획 문제 해결, 데이터 마이닝 및 관리, 데이터를 기반으로 한 폐쇄 루프 반복 모델 시스템 개발</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65D2D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L2/L3 지능형 주행 기능 개발 경험, C++/Python 프로그래밍 능숙</w:t>
            </w:r>
          </w:p>
          <w:p w14:paraId="0157BA50"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TensorFlow 또는 PyTorch와 같은 주류 딥러닝 프레임워크에 익숙, 실제 모델 개발 및 배포 경험 보유.</w:t>
            </w:r>
          </w:p>
        </w:tc>
      </w:tr>
      <w:tr w:rsidR="00656EED" w:rsidRPr="007E58C2" w14:paraId="17E3FE17" w14:textId="77777777" w:rsidTr="0097099D">
        <w:trPr>
          <w:trHeight w:val="1591"/>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3B707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딥러닝 인지 알고리즘 엔지니어</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5780D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타겟 감지, 이미징, 다중 센서 퓨전 등의 알고리즘을 개발 및 최적화하여 정확성과 신뢰성 향상. 프로젝트 개발 참여, 요구사항 분석 수행, 알고리즘을 차량에 통합. </w:t>
            </w:r>
          </w:p>
          <w:p w14:paraId="34F72315" w14:textId="69A14E2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최첨단 기술 추적 및 혁신 적용, 알고리즘 성능 최적화, 임베디드 플랫폼에서의 성능이 </w:t>
            </w:r>
            <w:r w:rsidR="009E34AF">
              <w:rPr>
                <w:rFonts w:ascii="맑은 고딕" w:hAnsi="맑은 고딕" w:cs="Arial" w:hint="eastAsia"/>
                <w:color w:val="1B1C1D"/>
                <w:sz w:val="16"/>
                <w:szCs w:val="16"/>
              </w:rPr>
              <w:t xml:space="preserve">제품 </w:t>
            </w:r>
            <w:r w:rsidRPr="007E58C2">
              <w:rPr>
                <w:rFonts w:ascii="맑은 고딕" w:hAnsi="맑은 고딕" w:cs="Arial"/>
                <w:color w:val="1B1C1D"/>
                <w:sz w:val="16"/>
                <w:szCs w:val="16"/>
              </w:rPr>
              <w:t>요구사항을 충족</w:t>
            </w:r>
            <w:r w:rsidR="009E34AF">
              <w:rPr>
                <w:rFonts w:ascii="맑은 고딕" w:hAnsi="맑은 고딕" w:cs="Arial" w:hint="eastAsia"/>
                <w:color w:val="1B1C1D"/>
                <w:sz w:val="16"/>
                <w:szCs w:val="16"/>
              </w:rPr>
              <w:t>하는지</w:t>
            </w:r>
            <w:r w:rsidRPr="007E58C2">
              <w:rPr>
                <w:rFonts w:ascii="맑은 고딕" w:hAnsi="맑은 고딕" w:cs="Arial"/>
                <w:color w:val="1B1C1D"/>
                <w:sz w:val="16"/>
                <w:szCs w:val="16"/>
              </w:rPr>
              <w:t xml:space="preserve"> 검증.</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09A81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다중 센서 퓨전 및 시공간적 퓨전을 위한 신경망 알고리즘 개발 경험, 양산형 데이터 폐쇄 루프 시스템 및 실제 가치 시스템 개발 경험 필요. </w:t>
            </w:r>
          </w:p>
          <w:p w14:paraId="75820418" w14:textId="64707DE4"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주류 AI 프레임워크에 익숙하고, 강력한 프로그래밍 기술 보유, 이미지, 포인트 클라우드 및 기타 데이터의 시나리오 요소 감지 및 추적</w:t>
            </w:r>
          </w:p>
        </w:tc>
      </w:tr>
      <w:tr w:rsidR="00656EED" w:rsidRPr="007E58C2" w14:paraId="30ED3341" w14:textId="77777777" w:rsidTr="0097099D">
        <w:trPr>
          <w:trHeight w:val="1207"/>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97651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지능형 주행 R&amp;D 매니저</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0DE7B0" w14:textId="7282415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제품 요구사항의 구현 및 개발, 부서 간 R&amp;D 제공 팀 구성, 프로젝트 계획 수립 및 제공 촉진, 프로젝트 입안 단계를 위한 검토 자료 준비</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7E3DF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지능형 주행 분야의 선도 기업 또는 과학 연구 기관에서 5년 이상의 업무 경험, 하이엔드 지능형 주행 솔루션의 개발 및 양산에 깊이 관여한 경험. </w:t>
            </w:r>
          </w:p>
          <w:p w14:paraId="791B8C9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기술 관리 활동을 조율하고, 기술 솔루션을 공식화하며, 지능형 주행 R&amp;D의 전체 수명 주기 활동을 이끌 필요가 있음.</w:t>
            </w:r>
          </w:p>
        </w:tc>
      </w:tr>
      <w:tr w:rsidR="00656EED" w:rsidRPr="007E58C2" w14:paraId="36A466E4" w14:textId="77777777" w:rsidTr="0097099D">
        <w:trPr>
          <w:trHeight w:val="876"/>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419A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SOC 시스템 최적화 전문가/엔지니어</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E92216" w14:textId="3E0377A1"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지능형 주행 알고리즘 소프트웨어 시스템의 안정성 향상, 시스템 엔지니어링 아키텍처 설계, 리소스 사용 최적화, E2E 성능 병목 현상 분석 및 최적화 등</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CDA0F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학사 학위 필수, C++, STL, 임베디드 소프트웨어, 아키텍처 설계, Linux 개발/배포 경험.</w:t>
            </w:r>
          </w:p>
        </w:tc>
      </w:tr>
      <w:tr w:rsidR="00656EED" w:rsidRPr="007E58C2" w14:paraId="38D13DD8" w14:textId="77777777" w:rsidTr="0097099D">
        <w:trPr>
          <w:trHeight w:val="132"/>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BFFC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매칭 테스트 엔지니어 - 자율주행</w:t>
            </w:r>
          </w:p>
        </w:tc>
        <w:tc>
          <w:tcPr>
            <w:tcW w:w="36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09C62" w14:textId="5411E391"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자체 개발 프로젝트의 각 기능 모듈에 대한 보정(calibration) 및 매칭(matching), 관련 ECU의 공동 시운전 및 승인 등.</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5C37B0"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시스템 아키텍처 및 개발/테스트 프로세스에 익숙해야 함, 관련 법률 및 규정 이해, 보정 테스트 및 진단 도구 마스터, 특정 프로그래밍 기술 보유.</w:t>
            </w:r>
          </w:p>
        </w:tc>
      </w:tr>
    </w:tbl>
    <w:p w14:paraId="1D8C78C3" w14:textId="6498BE91" w:rsidR="00656EED" w:rsidRPr="007E58C2" w:rsidRDefault="00656EED" w:rsidP="008C5A14">
      <w:pPr>
        <w:ind w:hangingChars="129"/>
        <w:rPr>
          <w:rFonts w:ascii="맑은 고딕" w:hAnsi="맑은 고딕"/>
        </w:rPr>
      </w:pPr>
    </w:p>
    <w:p w14:paraId="52D3BB68" w14:textId="3291E374"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N</w:t>
      </w:r>
      <w:r w:rsidRPr="007E58C2">
        <w:rPr>
          <w:rFonts w:ascii="맑은 고딕" w:hAnsi="맑은 고딕"/>
        </w:rPr>
        <w:t>IO</w:t>
      </w:r>
    </w:p>
    <w:tbl>
      <w:tblPr>
        <w:tblW w:w="9781" w:type="dxa"/>
        <w:tblInd w:w="-5" w:type="dxa"/>
        <w:tblLayout w:type="fixed"/>
        <w:tblCellMar>
          <w:left w:w="99" w:type="dxa"/>
          <w:right w:w="99" w:type="dxa"/>
        </w:tblCellMar>
        <w:tblLook w:val="04A0" w:firstRow="1" w:lastRow="0" w:firstColumn="1" w:lastColumn="0" w:noHBand="0" w:noVBand="1"/>
      </w:tblPr>
      <w:tblGrid>
        <w:gridCol w:w="1134"/>
        <w:gridCol w:w="3828"/>
        <w:gridCol w:w="4819"/>
      </w:tblGrid>
      <w:tr w:rsidR="00656EED" w:rsidRPr="007E58C2" w14:paraId="29810F36" w14:textId="77777777" w:rsidTr="006568D5">
        <w:trPr>
          <w:trHeight w:val="32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23D03"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B5615"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A25418"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6E6F379C" w14:textId="77777777" w:rsidTr="006568D5">
        <w:trPr>
          <w:trHeight w:val="983"/>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1531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E2E 자율주행 알고리즘 엔지니어</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4CCC2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E2E 자율주행 알고리즘 설계, 개발 및 최적화; 복잡한 시나리오 하의 기획 문제 해결; 알고리즘 통합을 달성하기 위해 여러 팀과 긴밀히 협력; 데이터 처리 프로세스 유지 관리, 최첨단 기술 추적 및 통합.</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41D71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전자 공학 및 기타 관련 전문 배경, 머신러닝 및 강력한 알고리즘에 대한 탄탄한 기초 보유, TensorFlow, PyTorch 및 기타 딥러닝 알고리즘 프레임워크에 익숙함. </w:t>
            </w:r>
          </w:p>
          <w:p w14:paraId="6BE5EAD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상응하는 모델 설계 및 구현 경험, E2E 자율주행 프로젝트 경험 및 논문 출판 경험 선호.</w:t>
            </w:r>
          </w:p>
        </w:tc>
      </w:tr>
      <w:tr w:rsidR="00656EED" w:rsidRPr="007E58C2" w14:paraId="0D83604B" w14:textId="77777777" w:rsidTr="006568D5">
        <w:trPr>
          <w:trHeight w:val="2748"/>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B53F1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E2E 기획 알고리즘 엔지니어 </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42A3C9" w14:textId="76F97A0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기획 또는 인지-제어 알고리즘 설계, 개발 및 최적화. </w:t>
            </w:r>
          </w:p>
          <w:p w14:paraId="1E92199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AI 팀, 전달 팀 등과 협력하여 전체 시스템에서 알고리즘의 효과적인 통합 및 성능 보장. </w:t>
            </w:r>
          </w:p>
          <w:p w14:paraId="65ED2300" w14:textId="7CA5D85C"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알고리즘의 폐쇄 루프</w:t>
            </w:r>
            <w:r w:rsidR="00A50CB0" w:rsidRPr="007E58C2">
              <w:rPr>
                <w:rFonts w:ascii="맑은 고딕" w:hAnsi="맑은 고딕" w:cs="Arial"/>
                <w:color w:val="1B1C1D"/>
                <w:sz w:val="16"/>
                <w:szCs w:val="16"/>
              </w:rPr>
              <w:t xml:space="preserve"> </w:t>
            </w:r>
            <w:r w:rsidR="00A50CB0" w:rsidRPr="007E58C2">
              <w:rPr>
                <w:rFonts w:ascii="맑은 고딕" w:hAnsi="맑은 고딕" w:cs="Arial" w:hint="eastAsia"/>
                <w:color w:val="1B1C1D"/>
                <w:sz w:val="16"/>
                <w:szCs w:val="16"/>
              </w:rPr>
              <w:t>반</w:t>
            </w:r>
            <w:r w:rsidRPr="007E58C2">
              <w:rPr>
                <w:rFonts w:ascii="맑은 고딕" w:hAnsi="맑은 고딕" w:cs="Arial"/>
                <w:color w:val="1B1C1D"/>
                <w:sz w:val="16"/>
                <w:szCs w:val="16"/>
              </w:rPr>
              <w:t xml:space="preserve">복 및 지속적인 최적화를 지원하기 위한 데이터 처리, 주석 및 관리 프로세스 구축 및 유지 관리 </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5564B31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알고리즘 분야의 최신 동향 추적, 기존 기술 아키텍처에 최첨단 알고리즘 평가 및 통합.</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36FEA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 및 Python 프로그래밍 언어에 능숙하고, 자료 구조 및 알고리즘</w:t>
            </w:r>
            <w:r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 xml:space="preserve">기초 보유; 딥러닝, 강화 학습, 파운데이션 모델, 예측 알고리즘, 모방 학습, 생성형 모델 등에 대한 알고리즘적 배경 및 수학적 기초 보유. </w:t>
            </w:r>
          </w:p>
          <w:p w14:paraId="3FD508B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기획 경로, 내비게이션, 예측, 의사결정 및 기타 실제 알고리즘 개발 경험 보유자, 자율주행 또는 로봇 관련 분야 경험자 선호. </w:t>
            </w:r>
          </w:p>
          <w:p w14:paraId="6ABC347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TensorFlow 또는 PyTorch, CUDA와 같은 하나 이상의 주류 딥러닝 프레임워크에 익숙함. </w:t>
            </w:r>
          </w:p>
          <w:p w14:paraId="513586D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R&amp;D 기술, 머신러닝 분야의 컨퍼런스나 저널 논문 발표 경험 선호.</w:t>
            </w:r>
          </w:p>
        </w:tc>
      </w:tr>
      <w:tr w:rsidR="00656EED" w:rsidRPr="007E58C2" w14:paraId="00EF21B4" w14:textId="77777777" w:rsidTr="006568D5">
        <w:trPr>
          <w:trHeight w:val="1886"/>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11E3D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E2E PNC모델 아키텍처 및 반복 폐쇄 루프 전문가</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E19E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자율주행을 위한 E2E 모델 아키텍처 및 평가 체계 설계 및 구현. </w:t>
            </w:r>
          </w:p>
          <w:p w14:paraId="5E147D3F" w14:textId="37DFA489"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교사 모델 설계 및 기능 적용, E2E 모델의 성능 반복</w:t>
            </w:r>
          </w:p>
          <w:p w14:paraId="5315BAEB" w14:textId="3049EA9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E2E 자율주행 모델의 출력 궤적에 대한 온라인 평가 및 승인</w:t>
            </w:r>
            <w:r w:rsidR="00071686" w:rsidRPr="007E58C2">
              <w:rPr>
                <w:rFonts w:ascii="맑은 고딕" w:hAnsi="맑은 고딕" w:cs="Arial"/>
                <w:color w:val="1B1C1D"/>
                <w:sz w:val="16"/>
                <w:szCs w:val="16"/>
              </w:rPr>
              <w:t>.</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B0ABD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PNC 기술에 익숙하고, 1년 이상의 관련 업무 경험, C++/Python 프로그래밍에 능숙함. </w:t>
            </w:r>
          </w:p>
          <w:p w14:paraId="2BBCB16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딥러닝 알고리즘 배경과 탄탄한 수학적 기초를 갖춘 지원자, 궤적 예측 알고리즘 연구 및 개발 경험자, ACM 및 기타 컴퓨터 대회 수상자 선호.</w:t>
            </w:r>
          </w:p>
        </w:tc>
      </w:tr>
      <w:tr w:rsidR="00656EED" w:rsidRPr="007E58C2" w14:paraId="79319C27" w14:textId="77777777" w:rsidTr="006568D5">
        <w:trPr>
          <w:trHeight w:val="1296"/>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ECA2F8"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클라우드 기획 모델 R&amp;D 엔지니어</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350738" w14:textId="77761B83"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E2E 클라우드 기획자 모델의 개발, 차량 측</w:t>
            </w:r>
            <w:r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 xml:space="preserve">모델의 반복을 가이드하기 위해 모델 사용. </w:t>
            </w:r>
          </w:p>
          <w:p w14:paraId="2A62CFC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차량 측 모델의 반복적 최적화를 가이드하기 위해 클라우드 기반 모델 사용.</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F606D" w14:textId="77777777" w:rsidR="0057109F"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공학 또는 수학 석사 학위 이상, 기획 알고리즘 또는 궤적 예측 알고리즘에 기반한 학습 경험 보유. </w:t>
            </w:r>
          </w:p>
          <w:p w14:paraId="5641B489" w14:textId="7179413D" w:rsidR="00AB2EE8"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로봇 또는 L4 자율주행 시스템 개발 관련 1년 이상의 경험, 머신러닝 알고리즘에 익숙</w:t>
            </w:r>
          </w:p>
          <w:p w14:paraId="2BC9D65E" w14:textId="0964226D" w:rsidR="00656EED" w:rsidRPr="007E58C2" w:rsidRDefault="00AB2EE8"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w:t>
            </w:r>
            <w:r w:rsidR="00656EED" w:rsidRPr="007E58C2">
              <w:rPr>
                <w:rFonts w:ascii="맑은 고딕" w:hAnsi="맑은 고딕" w:cs="Arial"/>
                <w:color w:val="1B1C1D"/>
                <w:sz w:val="16"/>
                <w:szCs w:val="16"/>
              </w:rPr>
              <w:t>C++ 및 Python 코딩 기술</w:t>
            </w:r>
          </w:p>
        </w:tc>
      </w:tr>
      <w:tr w:rsidR="00656EED" w:rsidRPr="007E58C2" w14:paraId="614299D4" w14:textId="77777777" w:rsidTr="006568D5">
        <w:trPr>
          <w:trHeight w:val="2922"/>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40735C" w14:textId="5D5CC3E0" w:rsidR="00656EED" w:rsidRPr="007E58C2" w:rsidRDefault="006568D5" w:rsidP="008C5650">
            <w:pPr>
              <w:spacing w:after="0"/>
              <w:ind w:left="0" w:firstLine="0"/>
              <w:rPr>
                <w:rFonts w:ascii="맑은 고딕" w:hAnsi="맑은 고딕" w:cs="Arial"/>
                <w:color w:val="1B1C1D"/>
                <w:sz w:val="16"/>
                <w:szCs w:val="16"/>
              </w:rPr>
            </w:pPr>
            <w:r>
              <w:rPr>
                <w:rFonts w:ascii="맑은 고딕" w:hAnsi="맑은 고딕" w:cs="Arial"/>
                <w:color w:val="1B1C1D"/>
                <w:sz w:val="16"/>
                <w:szCs w:val="16"/>
              </w:rPr>
              <w:t>E2E</w:t>
            </w:r>
            <w:r w:rsidR="00656EED" w:rsidRPr="007E58C2">
              <w:rPr>
                <w:rFonts w:ascii="맑은 고딕" w:hAnsi="맑은 고딕" w:cs="Arial"/>
                <w:color w:val="1B1C1D"/>
                <w:sz w:val="16"/>
                <w:szCs w:val="16"/>
              </w:rPr>
              <w:t xml:space="preserve"> 엔지니어링 - 자율주행 미들웨어 엔지니어</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67F8A" w14:textId="36DC87BC"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 미들웨어의 설계, 개발, 통합, 테스트 및 최적화</w:t>
            </w:r>
          </w:p>
          <w:p w14:paraId="36A7B95C" w14:textId="45BC1D5D"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차량의 성능 분석 및 자동화 도구 개발</w:t>
            </w:r>
            <w:r w:rsidR="00071686" w:rsidRPr="007E58C2">
              <w:rPr>
                <w:rFonts w:ascii="맑은 고딕" w:hAnsi="맑은 고딕" w:cs="Arial"/>
                <w:color w:val="1B1C1D"/>
                <w:sz w:val="16"/>
                <w:szCs w:val="16"/>
              </w:rPr>
              <w:t>.</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7ECB4C" w14:textId="689E8ED8"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C/C++에 능숙, Python 및 Shell에 익숙하면</w:t>
            </w:r>
            <w:r w:rsidR="00654B4B" w:rsidRPr="007E58C2">
              <w:rPr>
                <w:rFonts w:ascii="맑은 고딕" w:hAnsi="맑은 고딕" w:cs="Arial" w:hint="eastAsia"/>
                <w:color w:val="1B1C1D"/>
                <w:sz w:val="16"/>
                <w:szCs w:val="16"/>
              </w:rPr>
              <w:t xml:space="preserve"> 우대</w:t>
            </w:r>
            <w:r w:rsidRPr="007E58C2">
              <w:rPr>
                <w:rFonts w:ascii="맑은 고딕" w:hAnsi="맑은 고딕" w:cs="Arial"/>
                <w:color w:val="1B1C1D"/>
                <w:sz w:val="16"/>
                <w:szCs w:val="16"/>
              </w:rPr>
              <w:t xml:space="preserve">; 일반적인 디자인 패턴, 알고리즘, 자료 구조 마스터; 컴퓨터 통신 원리에 능숙, TCP/UDP/RTPS 통신 프로토콜 및 IPC 원리에 익숙함. </w:t>
            </w:r>
          </w:p>
          <w:p w14:paraId="2A4A0A6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멀티스레드 프로그래밍, 멀티스레드 디버깅 경험에 익숙함, Linux 시스템 하의 일반적인 성능 분석 및 디버깅 도구에 익숙함; 우수한 엔지니어링 구성 개발 프로그래밍 습관, 팀 협업 및 문제 해결 능력 보유. </w:t>
            </w:r>
          </w:p>
          <w:p w14:paraId="757D416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CyberRT/플로우 레벨 구현 또는 DDS 프로토콜을 이해하는 분, ROS2 및 기타 관련 커뮤니티 코드 기여에 참여한 분, Nvidia cuda/DriveOS 개발 경험이 있는 분 선호.</w:t>
            </w:r>
          </w:p>
        </w:tc>
      </w:tr>
      <w:tr w:rsidR="00656EED" w:rsidRPr="007E58C2" w14:paraId="5B6DDAE7" w14:textId="77777777" w:rsidTr="006568D5">
        <w:trPr>
          <w:trHeight w:val="3715"/>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447A3" w14:textId="70532D55"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엔드사이드 시스템 통합 전문가</w:t>
            </w:r>
          </w:p>
        </w:tc>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0D0817" w14:textId="328C98E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단말 엔지니어링 수요 수용, 다중 플랫폼 공동 라인 통합 솔루션 설계, 플랫폼 비즈니스 개발, 시스템 리소스 최적화 등 단말에서의 자율주행 비즈니스 구현</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2AFC25F6" w14:textId="652C2069"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프로젝트 </w:t>
            </w:r>
            <w:r w:rsidR="00071686" w:rsidRPr="007E58C2">
              <w:rPr>
                <w:rFonts w:ascii="맑은 고딕" w:hAnsi="맑은 고딕" w:cs="Arial" w:hint="eastAsia"/>
                <w:color w:val="1B1C1D"/>
                <w:sz w:val="16"/>
                <w:szCs w:val="16"/>
              </w:rPr>
              <w:t>추진</w:t>
            </w:r>
            <w:r w:rsidRPr="007E58C2">
              <w:rPr>
                <w:rFonts w:ascii="맑은 고딕" w:hAnsi="맑은 고딕" w:cs="Arial"/>
                <w:color w:val="1B1C1D"/>
                <w:sz w:val="16"/>
                <w:szCs w:val="16"/>
              </w:rPr>
              <w:t>, 시스템, 시뮬레이션, 테스트, 알고리즘 및 E2E 엔지니어링 내부 팀을 조율, 시스템 아키텍처 설계 최적화 촉진, E2E 엔지니어링 요구사항 실현, 통합 및 안정성 문제 해결 등을 통해 다중 플랫폼 및 다중 프로젝트가 고품질로 정시 출시되도록 보장. • E2E 프로젝트 구현의 전체 파이프라인을 추적하고, 통합 릴리스의 효율성을 개선하며, 프로젝트 문제 위치 파악 및 해결 등을</w:t>
            </w:r>
            <w:r w:rsidR="00071686" w:rsidRPr="007E58C2">
              <w:rPr>
                <w:rFonts w:ascii="맑은 고딕" w:hAnsi="맑은 고딕" w:cs="Arial"/>
                <w:color w:val="1B1C1D"/>
                <w:sz w:val="16"/>
                <w:szCs w:val="16"/>
              </w:rPr>
              <w:t>.</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091572" w14:textId="77777777" w:rsidR="0007168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공학, 소프트웨어 엔지니어링 또는 기타 관련 전공 석사 학위 이상; C++ 능숙; 5년 이상의 소프트웨어 개발 경험. </w:t>
            </w:r>
          </w:p>
          <w:p w14:paraId="0F4D0ABE" w14:textId="0B8ACA10" w:rsidR="0007168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엔드사이드 시스템 소프트웨어 아키텍처 설계 및 최적화 3년 이상 경험, 대규모 소프트웨어 개발 및 통합 경험 보유; 커뮤니케이션 및 교차 팀 협업에 능숙, 중간 규모 이상의 팀</w:t>
            </w:r>
            <w:r w:rsidR="00071686" w:rsidRPr="007E58C2">
              <w:rPr>
                <w:rFonts w:ascii="맑은 고딕" w:hAnsi="맑은 고딕" w:cs="Arial" w:hint="eastAsia"/>
                <w:color w:val="1B1C1D"/>
                <w:sz w:val="16"/>
                <w:szCs w:val="16"/>
              </w:rPr>
              <w:t xml:space="preserve"> 리딩</w:t>
            </w:r>
            <w:r w:rsidRPr="007E58C2">
              <w:rPr>
                <w:rFonts w:ascii="맑은 고딕" w:hAnsi="맑은 고딕" w:cs="Arial"/>
                <w:color w:val="1B1C1D"/>
                <w:sz w:val="16"/>
                <w:szCs w:val="16"/>
              </w:rPr>
              <w:t xml:space="preserve"> 경험, 팀 관리 경험 보유.</w:t>
            </w:r>
          </w:p>
          <w:p w14:paraId="26490C69" w14:textId="1F6E52C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산업 관련 프로젝트 경험자 선호. 자율주행 알고리즘, 기능 및 기타 관련 모듈, Nvidia Orin 플랫폼 및 관련 SDK 소프트웨어 개발에 익숙한 지원자에게 가산점</w:t>
            </w:r>
          </w:p>
        </w:tc>
      </w:tr>
    </w:tbl>
    <w:p w14:paraId="21CFAD4A" w14:textId="2073CA0E" w:rsidR="00656EED" w:rsidRPr="007E58C2" w:rsidRDefault="00656EED" w:rsidP="008C5A14">
      <w:pPr>
        <w:ind w:hangingChars="129"/>
        <w:rPr>
          <w:rFonts w:ascii="맑은 고딕" w:hAnsi="맑은 고딕"/>
        </w:rPr>
      </w:pPr>
    </w:p>
    <w:p w14:paraId="151B3169" w14:textId="7CF4AEA4"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H</w:t>
      </w:r>
      <w:r w:rsidRPr="007E58C2">
        <w:rPr>
          <w:rFonts w:ascii="맑은 고딕" w:hAnsi="맑은 고딕"/>
        </w:rPr>
        <w:t>uawei</w:t>
      </w:r>
    </w:p>
    <w:tbl>
      <w:tblPr>
        <w:tblW w:w="9781" w:type="dxa"/>
        <w:tblInd w:w="-5" w:type="dxa"/>
        <w:tblLayout w:type="fixed"/>
        <w:tblCellMar>
          <w:left w:w="99" w:type="dxa"/>
          <w:right w:w="99" w:type="dxa"/>
        </w:tblCellMar>
        <w:tblLook w:val="04A0" w:firstRow="1" w:lastRow="0" w:firstColumn="1" w:lastColumn="0" w:noHBand="0" w:noVBand="1"/>
      </w:tblPr>
      <w:tblGrid>
        <w:gridCol w:w="993"/>
        <w:gridCol w:w="4252"/>
        <w:gridCol w:w="4536"/>
      </w:tblGrid>
      <w:tr w:rsidR="00656EED" w:rsidRPr="007E58C2" w14:paraId="4EB88E5B" w14:textId="77777777" w:rsidTr="007E58C2">
        <w:trPr>
          <w:trHeight w:val="32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ED149B"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lastRenderedPageBreak/>
              <w:t>직무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C609E"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34CDE"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597FE68C" w14:textId="77777777" w:rsidTr="007E58C2">
        <w:trPr>
          <w:trHeight w:val="2128"/>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3A0B4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시뮬레이션 알고리즘 엔지니어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CEA06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3DGS/NERF와 같은 고급 3D 재구성 기술을 사용하여 카메라, 레이저 등 차량 데이터를 기반으로 자율주행의 동적 및 정적 시나리오를 사실적으로 3D 재구성. </w:t>
            </w:r>
          </w:p>
          <w:p w14:paraId="2BED009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생성형 알고리즘을 사용하여 디지털 트윈 시뮬레이션을 구축하고, 시뮬레이션 월드 모델을 개발하며, E2E 시뮬레이션 엔진의 건설을 탐구. </w:t>
            </w:r>
          </w:p>
          <w:p w14:paraId="3E3D556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관련 알고리즘의 예비 연구, 설계 및 개발을 담당하고, 이를 E2E 자율주행 시뮬레이션 플랫폼에 적용. </w:t>
            </w:r>
          </w:p>
          <w:p w14:paraId="520276D5" w14:textId="28741F1B"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시뮬레이션 합성 데이터 생성, 시뮬레이션을 통한 자율주행 알고리즘의 지속적인 반복 촉진.</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95B37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3D 재구성, 이미지 처리, 그래픽스, AI 관련 분야. </w:t>
            </w:r>
          </w:p>
          <w:p w14:paraId="611330F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 또는 Python 프로그래밍에 익숙함. </w:t>
            </w:r>
          </w:p>
          <w:p w14:paraId="3849CE1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Linux 프로그래밍 경험. </w:t>
            </w:r>
          </w:p>
          <w:p w14:paraId="027527B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nerf 및 3dgs와 같은 고급 재구성 알고리즘에 익숙한 분 선호. </w:t>
            </w:r>
          </w:p>
          <w:p w14:paraId="6380A67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생성형 모델 연구 경험 선호.</w:t>
            </w:r>
          </w:p>
        </w:tc>
      </w:tr>
      <w:tr w:rsidR="00656EED" w:rsidRPr="007E58C2" w14:paraId="256D03C7" w14:textId="77777777" w:rsidTr="007E58C2">
        <w:trPr>
          <w:trHeight w:val="508"/>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BC713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알고리즘 엔지니어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50E59C" w14:textId="43AA644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보안 모니터링, 로봇 및 기타 칩과 같은</w:t>
            </w:r>
            <w:r w:rsidR="00DC6AF7" w:rsidRPr="007E58C2">
              <w:rPr>
                <w:rFonts w:ascii="맑은 고딕" w:hAnsi="맑은 고딕" w:cs="Arial"/>
                <w:color w:val="1B1C1D"/>
                <w:sz w:val="16"/>
                <w:szCs w:val="16"/>
              </w:rPr>
              <w:t xml:space="preserve"> E</w:t>
            </w:r>
            <w:r w:rsidRPr="007E58C2">
              <w:rPr>
                <w:rFonts w:ascii="맑은 고딕" w:hAnsi="맑은 고딕" w:cs="Arial"/>
                <w:color w:val="1B1C1D"/>
                <w:sz w:val="16"/>
                <w:szCs w:val="16"/>
              </w:rPr>
              <w:t xml:space="preserve">nd-side 애플리케이션 시나리오에서 차세대 칩 사양의 AI 알고리즘 기술에 대한 예비 연구 및 탐색, 새로운 형태의 AI 솔루션의 상업적 경쟁력 구축. </w:t>
            </w:r>
          </w:p>
          <w:p w14:paraId="1C857135" w14:textId="50FB6105"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보안 및 드론 시나리오를 위한 다양한 기본 알고리즘의 전달, AutoML 알고리즘 제공</w:t>
            </w:r>
            <w:r w:rsidR="00B352ED" w:rsidRPr="007E58C2">
              <w:rPr>
                <w:rFonts w:ascii="맑은 고딕" w:hAnsi="맑은 고딕" w:cs="Arial" w:hint="eastAsia"/>
                <w:color w:val="1B1C1D"/>
                <w:sz w:val="16"/>
                <w:szCs w:val="16"/>
              </w:rPr>
              <w:t xml:space="preserve"> </w:t>
            </w:r>
          </w:p>
          <w:p w14:paraId="4654C86F" w14:textId="667690DE"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경량화, TOF 및 </w:t>
            </w:r>
            <w:r w:rsidR="00B352ED" w:rsidRPr="007E58C2">
              <w:rPr>
                <w:rFonts w:ascii="맑은 고딕" w:hAnsi="맑은 고딕" w:cs="Arial"/>
                <w:color w:val="1B1C1D"/>
                <w:sz w:val="16"/>
                <w:szCs w:val="16"/>
              </w:rPr>
              <w:t>B</w:t>
            </w:r>
            <w:r w:rsidRPr="007E58C2">
              <w:rPr>
                <w:rFonts w:ascii="맑은 고딕" w:hAnsi="맑은 고딕" w:cs="Arial"/>
                <w:color w:val="1B1C1D"/>
                <w:sz w:val="16"/>
                <w:szCs w:val="16"/>
              </w:rPr>
              <w:t xml:space="preserve">inocular </w:t>
            </w:r>
            <w:r w:rsidR="00B352ED" w:rsidRPr="007E58C2">
              <w:rPr>
                <w:rFonts w:ascii="맑은 고딕" w:hAnsi="맑은 고딕" w:cs="Arial"/>
                <w:color w:val="1B1C1D"/>
                <w:sz w:val="16"/>
                <w:szCs w:val="16"/>
              </w:rPr>
              <w:t>D</w:t>
            </w:r>
            <w:r w:rsidRPr="007E58C2">
              <w:rPr>
                <w:rFonts w:ascii="맑은 고딕" w:hAnsi="맑은 고딕" w:cs="Arial"/>
                <w:color w:val="1B1C1D"/>
                <w:sz w:val="16"/>
                <w:szCs w:val="16"/>
              </w:rPr>
              <w:t>epth 알고리즘 최적화, 임베디드 플랫폼에서의 알고리즘 배포,</w:t>
            </w:r>
            <w:r w:rsidR="00B352ED" w:rsidRPr="007E58C2">
              <w:rPr>
                <w:rFonts w:ascii="맑은 고딕" w:hAnsi="맑은 고딕" w:cs="Arial"/>
                <w:color w:val="1B1C1D"/>
                <w:sz w:val="16"/>
                <w:szCs w:val="16"/>
              </w:rPr>
              <w:t xml:space="preserve"> C</w:t>
            </w:r>
            <w:r w:rsidRPr="007E58C2">
              <w:rPr>
                <w:rFonts w:ascii="맑은 고딕" w:hAnsi="맑은 고딕" w:cs="Arial"/>
                <w:color w:val="1B1C1D"/>
                <w:sz w:val="16"/>
                <w:szCs w:val="16"/>
              </w:rPr>
              <w:t>alibration 알고리즘 개발, 드론 및 로봇의 SLAM 구현</w:t>
            </w:r>
            <w:r w:rsidR="00071686" w:rsidRPr="007E58C2">
              <w:rPr>
                <w:rFonts w:ascii="맑은 고딕" w:hAnsi="맑은 고딕" w:cs="Arial"/>
                <w:color w:val="1B1C1D"/>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A1D6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과학 및 기술, 소프트웨어 공학, 전자 과학 및 기술 또는 기타 관련 전공. </w:t>
            </w:r>
          </w:p>
          <w:p w14:paraId="5C677C9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Python 및 기타 프로그래밍 언어에 능숙함. </w:t>
            </w:r>
          </w:p>
          <w:p w14:paraId="0922B9B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머신러닝, 딥러닝 및 기타 알고리즘에 익숙함. </w:t>
            </w:r>
          </w:p>
          <w:p w14:paraId="143A8E2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컴퓨터 비전, 이미지 처리 및 기타 관련 프로젝트 경험 선호.</w:t>
            </w:r>
          </w:p>
        </w:tc>
      </w:tr>
      <w:tr w:rsidR="00656EED" w:rsidRPr="007E58C2" w14:paraId="707D74DD" w14:textId="77777777" w:rsidTr="007E58C2">
        <w:trPr>
          <w:trHeight w:val="1600"/>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6C24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AI 임베디드 &amp; 알고리즘 엔지니어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92272" w14:textId="33341F7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차세대 AI 칩을 위한 고성능 및 고신뢰성 메모리 하부 드라이버 소프트웨어 솔루션의 설계 및 개발</w:t>
            </w:r>
          </w:p>
          <w:p w14:paraId="643B4FC5" w14:textId="10A6F61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최신 스토리지 분야 HBM3, DDR5&amp;6 E2E 전력 소비 및 성능 분석 및 최적화</w:t>
            </w:r>
          </w:p>
          <w:p w14:paraId="52702908" w14:textId="66A91E6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플랫폼과 관련된 일반 소프트웨어의 설계 및 개발, AI 운영자 스택, 파운데이션 모델 학습 및 추론 소프트웨어 스택의 개발 및 성능 최적화, AI 스케줄링 프레임워크 개발</w:t>
            </w:r>
            <w:r w:rsidR="00071686" w:rsidRPr="007E58C2">
              <w:rPr>
                <w:rFonts w:ascii="맑은 고딕" w:hAnsi="맑은 고딕" w:cs="Arial"/>
                <w:color w:val="1B1C1D"/>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30A6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등 프로그래밍 언어 중 하나에 익숙하고, 입사 시 일반적인 자료 구조 및 알고리즘에 익숙함. </w:t>
            </w:r>
          </w:p>
          <w:p w14:paraId="2812B38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Linux 운영 체제, 커널 드라이버 개발, 메모리 관리, 성능 최적화 방법 등에 익숙함.</w:t>
            </w:r>
          </w:p>
        </w:tc>
      </w:tr>
      <w:tr w:rsidR="00656EED" w:rsidRPr="007E58C2" w14:paraId="0994309C" w14:textId="77777777" w:rsidTr="007E58C2">
        <w:trPr>
          <w:trHeight w:val="2769"/>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3F0B" w14:textId="2F3B5325"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자율주행 </w:t>
            </w:r>
            <w:r w:rsidR="007E58C2">
              <w:rPr>
                <w:rFonts w:ascii="맑은 고딕" w:hAnsi="맑은 고딕" w:cs="Arial" w:hint="eastAsia"/>
                <w:color w:val="1B1C1D"/>
                <w:sz w:val="16"/>
                <w:szCs w:val="16"/>
              </w:rPr>
              <w:t>S</w:t>
            </w:r>
            <w:r w:rsidR="007E58C2">
              <w:rPr>
                <w:rFonts w:ascii="맑은 고딕" w:hAnsi="맑은 고딕" w:cs="Arial"/>
                <w:color w:val="1B1C1D"/>
                <w:sz w:val="16"/>
                <w:szCs w:val="16"/>
              </w:rPr>
              <w:t>W</w:t>
            </w:r>
            <w:r w:rsidRPr="007E58C2">
              <w:rPr>
                <w:rFonts w:ascii="맑은 고딕" w:hAnsi="맑은 고딕" w:cs="Arial"/>
                <w:color w:val="1B1C1D"/>
                <w:sz w:val="16"/>
                <w:szCs w:val="16"/>
              </w:rPr>
              <w:t xml:space="preserve"> 테스트 엔지니어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D7082" w14:textId="77777777" w:rsidR="00B352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차량 및 클라우드 소프트웨어 테스트, 기능, 성능, 안전 및 통합 테스트 포함. </w:t>
            </w:r>
          </w:p>
          <w:p w14:paraId="68B29774" w14:textId="58DD8164" w:rsidR="00B352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기능, 성능, 안전 및 통합 테스트 케이스를 포함한 자율주행 차량 및 클라우드 소프트웨어의 테스트 설계</w:t>
            </w:r>
            <w:r w:rsidR="00071686" w:rsidRPr="007E58C2">
              <w:rPr>
                <w:rFonts w:ascii="맑은 고딕" w:hAnsi="맑은 고딕" w:cs="Arial"/>
                <w:color w:val="1B1C1D"/>
                <w:sz w:val="16"/>
                <w:szCs w:val="16"/>
              </w:rPr>
              <w:t>.</w:t>
            </w:r>
          </w:p>
          <w:p w14:paraId="4FF44D1B" w14:textId="23941054"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상용차 자율주행 솔루션의 현장 테스트를 위한 E2E 테스트</w:t>
            </w:r>
            <w:r w:rsidR="00071686" w:rsidRPr="007E58C2">
              <w:rPr>
                <w:rFonts w:ascii="맑은 고딕" w:hAnsi="맑은 고딕" w:cs="Arial"/>
                <w:color w:val="1B1C1D"/>
                <w:sz w:val="16"/>
                <w:szCs w:val="16"/>
              </w:rPr>
              <w:t>.</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DEE4FA" w14:textId="77777777" w:rsidR="00F00A55"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Linux, MySQL, Tomcat(http) 등에 익</w:t>
            </w:r>
            <w:r w:rsidR="00DC6AF7" w:rsidRPr="007E58C2">
              <w:rPr>
                <w:rFonts w:ascii="맑은 고딕" w:hAnsi="맑은 고딕" w:cs="Arial" w:hint="eastAsia"/>
                <w:color w:val="1B1C1D"/>
                <w:sz w:val="16"/>
                <w:szCs w:val="16"/>
              </w:rPr>
              <w:t>숙</w:t>
            </w:r>
            <w:r w:rsidRPr="007E58C2">
              <w:rPr>
                <w:rFonts w:ascii="맑은 고딕" w:hAnsi="맑은 고딕" w:cs="Arial"/>
                <w:color w:val="1B1C1D"/>
                <w:sz w:val="16"/>
                <w:szCs w:val="16"/>
              </w:rPr>
              <w:t xml:space="preserve"> </w:t>
            </w:r>
            <w:r w:rsidRPr="007E58C2">
              <w:rPr>
                <w:rFonts w:ascii="맑은 고딕" w:hAnsi="맑은 고딕" w:cs="Arial"/>
                <w:color w:val="1B1C1D"/>
                <w:sz w:val="16"/>
                <w:szCs w:val="16"/>
              </w:rPr>
              <w:br/>
              <w:t xml:space="preserve">• Python 또는 Java와 같은 프로그래밍 언어 중 하나에 익숙하고, Web, API 또는 모바일 앱의 자동화 테스트 경험 보유. </w:t>
            </w:r>
            <w:r w:rsidRPr="007E58C2">
              <w:rPr>
                <w:rFonts w:ascii="맑은 고딕" w:hAnsi="맑은 고딕" w:cs="Arial"/>
                <w:color w:val="1B1C1D"/>
                <w:sz w:val="16"/>
                <w:szCs w:val="16"/>
              </w:rPr>
              <w:br/>
              <w:t>• B/S 아키텍처 또는 클라우드 아키텍처 및 모바일 앱 관련 비즈니스 테스트 경험, E2E 테스트 경험 보유.</w:t>
            </w:r>
            <w:r w:rsidRPr="007E58C2">
              <w:rPr>
                <w:rFonts w:ascii="맑은 고딕" w:hAnsi="맑은 고딕" w:cs="Arial"/>
                <w:color w:val="1B1C1D"/>
                <w:sz w:val="16"/>
                <w:szCs w:val="16"/>
              </w:rPr>
              <w:br/>
              <w:t xml:space="preserve"> • 자동차 산업에 익숙하고, 클라우드 기술, 마이크로서비스 프레임워크에 익숙함. </w:t>
            </w:r>
          </w:p>
          <w:p w14:paraId="744F77C8" w14:textId="27B33AAE" w:rsidR="00F00A55"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성능, 안정성, 보안 테스트 경험 선호. </w:t>
            </w:r>
          </w:p>
          <w:p w14:paraId="4B7FD4E2" w14:textId="2F914D4E" w:rsidR="00F00A55"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산업 또는 클라우드 서비스 경험 선호. </w:t>
            </w:r>
          </w:p>
          <w:p w14:paraId="6A3EE2EB" w14:textId="7FD1D2C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AI 및 자율주행 알고리즘 평가 테스트 경험 선호.</w:t>
            </w:r>
          </w:p>
        </w:tc>
      </w:tr>
      <w:tr w:rsidR="00656EED" w:rsidRPr="007E58C2" w14:paraId="29A20A92" w14:textId="77777777" w:rsidTr="007E58C2">
        <w:trPr>
          <w:trHeight w:val="558"/>
        </w:trPr>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5197EF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기능 안전 테스트 엔지니어</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29206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제품의 기능 안전 테스트를 주도하고 관련 부서가 기능 안전 테스트를 수행하도록 안내. </w:t>
            </w:r>
          </w:p>
          <w:p w14:paraId="5ACCD24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기능 안전 관리자가 제품 인증을 완료하고 테스트 및 인증 평가 과정에서 고객의 질문에 답변하도록 지원.</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AAE259" w14:textId="32505EEE"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OEM/Tier 1에서 3년 이상의 기능 안전 개발 및 테스트 경험, ASIL-C/D 레벨 ECU 인증의 전체 프로세스 주도</w:t>
            </w:r>
            <w:r w:rsidR="00054902"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 xml:space="preserve">경험. </w:t>
            </w:r>
          </w:p>
          <w:p w14:paraId="7CBA6F4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ISO26262, Aspice 및 기타 사양에 능숙하고, 자동차 기능 안전 프로세스 및 기술 요구사항에 대한 깊은 이해 보유. </w:t>
            </w:r>
          </w:p>
          <w:p w14:paraId="174B2BCB" w14:textId="29AC8AE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FMEA, FMEDA, FTA와 같은 도구 사용에 능숙, 하드웨어 및 소프트웨어 테스트에 익숙</w:t>
            </w:r>
          </w:p>
          <w:p w14:paraId="39DBC51E" w14:textId="2666E74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w:t>
            </w:r>
            <w:r w:rsidR="00992C83" w:rsidRPr="007E58C2">
              <w:rPr>
                <w:rFonts w:ascii="맑은 고딕" w:hAnsi="맑은 고딕" w:cs="Arial" w:hint="eastAsia"/>
                <w:color w:val="1B1C1D"/>
                <w:sz w:val="16"/>
                <w:szCs w:val="16"/>
              </w:rPr>
              <w:t>H</w:t>
            </w:r>
            <w:r w:rsidR="00992C83" w:rsidRPr="007E58C2">
              <w:rPr>
                <w:rFonts w:ascii="맑은 고딕" w:hAnsi="맑은 고딕" w:cs="Arial"/>
                <w:color w:val="1B1C1D"/>
                <w:sz w:val="16"/>
                <w:szCs w:val="16"/>
              </w:rPr>
              <w:t>W</w:t>
            </w:r>
            <w:r w:rsidR="00992C83" w:rsidRPr="007E58C2">
              <w:rPr>
                <w:rFonts w:ascii="맑은 고딕" w:hAnsi="맑은 고딕" w:cs="Arial" w:hint="eastAsia"/>
                <w:color w:val="1B1C1D"/>
                <w:sz w:val="16"/>
                <w:szCs w:val="16"/>
              </w:rPr>
              <w:t>/</w:t>
            </w:r>
            <w:r w:rsidR="00992C83" w:rsidRPr="007E58C2">
              <w:rPr>
                <w:rFonts w:ascii="맑은 고딕" w:hAnsi="맑은 고딕" w:cs="Arial"/>
                <w:color w:val="1B1C1D"/>
                <w:sz w:val="16"/>
                <w:szCs w:val="16"/>
              </w:rPr>
              <w:t>SW</w:t>
            </w:r>
            <w:r w:rsidRPr="007E58C2">
              <w:rPr>
                <w:rFonts w:ascii="맑은 고딕" w:hAnsi="맑은 고딕" w:cs="Arial"/>
                <w:color w:val="1B1C1D"/>
                <w:sz w:val="16"/>
                <w:szCs w:val="16"/>
              </w:rPr>
              <w:t xml:space="preserve"> 테스트와 실험적 방법론에 익숙</w:t>
            </w:r>
          </w:p>
          <w:p w14:paraId="3F25D67B" w14:textId="5B59FA5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임베디드 시스템에 대한 기본 지식, 자동차 임베디드 시스템, AutoSar에 대한 기본 지식 보유</w:t>
            </w:r>
          </w:p>
        </w:tc>
      </w:tr>
    </w:tbl>
    <w:p w14:paraId="51DCB3FA" w14:textId="487C4D5E" w:rsidR="00656EED" w:rsidRPr="007E58C2" w:rsidRDefault="00656EED" w:rsidP="008C5A14">
      <w:pPr>
        <w:ind w:hangingChars="129"/>
        <w:rPr>
          <w:rFonts w:ascii="맑은 고딕" w:hAnsi="맑은 고딕"/>
        </w:rPr>
      </w:pPr>
    </w:p>
    <w:p w14:paraId="63B0F02E" w14:textId="3D783E08"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lastRenderedPageBreak/>
        <w:t>D</w:t>
      </w:r>
      <w:r w:rsidRPr="007E58C2">
        <w:rPr>
          <w:rFonts w:ascii="맑은 고딕" w:hAnsi="맑은 고딕"/>
        </w:rPr>
        <w:t>eepRoute.ai</w:t>
      </w:r>
    </w:p>
    <w:tbl>
      <w:tblPr>
        <w:tblW w:w="9781" w:type="dxa"/>
        <w:tblInd w:w="-5" w:type="dxa"/>
        <w:tblLayout w:type="fixed"/>
        <w:tblCellMar>
          <w:left w:w="99" w:type="dxa"/>
          <w:right w:w="99" w:type="dxa"/>
        </w:tblCellMar>
        <w:tblLook w:val="04A0" w:firstRow="1" w:lastRow="0" w:firstColumn="1" w:lastColumn="0" w:noHBand="0" w:noVBand="1"/>
      </w:tblPr>
      <w:tblGrid>
        <w:gridCol w:w="1134"/>
        <w:gridCol w:w="4604"/>
        <w:gridCol w:w="4043"/>
      </w:tblGrid>
      <w:tr w:rsidR="00656EED" w:rsidRPr="007E58C2" w14:paraId="321B1E83" w14:textId="77777777" w:rsidTr="006568D5">
        <w:trPr>
          <w:trHeight w:val="320"/>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ECB30A"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D6D10"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6DBDE6"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2BC6D36C" w14:textId="77777777" w:rsidTr="006568D5">
        <w:trPr>
          <w:trHeight w:val="1237"/>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E480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E2E 알고리즘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E167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자율주행 시스템의 핵심 기술 개발 및 구현, 모델 구조의 정확성과 효율성을 보장하기 위한 설계 및 최적화. </w:t>
            </w:r>
          </w:p>
          <w:p w14:paraId="3741094F" w14:textId="110423ED"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모델의 일반화 능력을 향상시키기 위해 대규모 고품질 학습 데이터 세트 구축. </w:t>
            </w:r>
          </w:p>
          <w:p w14:paraId="550EDE0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모델 성능을 종합적으로 평가하고 지속적으로 최적화하기 위한 폐쇄 루프 평가 시스템 개발.</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8006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PyTorch와 같은 딥러닝 학습 프레임워크에 능숙함. </w:t>
            </w:r>
          </w:p>
          <w:p w14:paraId="4EE4CED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비전에 대한 탄탄한 기초, 주류 기술 경로에 익숙함. </w:t>
            </w:r>
          </w:p>
          <w:p w14:paraId="3AE07410"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모션/궤적 예측 연구 경험자 선호. </w:t>
            </w:r>
          </w:p>
          <w:p w14:paraId="4FD14EBF" w14:textId="4E173E5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LLM/VLM R&amp;D 경험자 선호.</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관련 논문 출판 경험자 선호.</w:t>
            </w:r>
          </w:p>
        </w:tc>
      </w:tr>
      <w:tr w:rsidR="00656EED" w:rsidRPr="007E58C2" w14:paraId="1B8DCFF9" w14:textId="77777777" w:rsidTr="006568D5">
        <w:trPr>
          <w:trHeight w:val="1682"/>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A9AE8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인지 알고리즘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83D4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2D/3D 객체 감지, 인식, 키포인트 감지, 차선 인식, 시맨틱 이해 등을 포함한 다중 센서 퓨전 인지 알고리즘 개발 및 최적화, 카메라, Lidar, Radar의 데이터 퓨전 포함. </w:t>
            </w:r>
          </w:p>
          <w:p w14:paraId="4074231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시스템이 환경을 인지하고 후속 의사결정 및 제어를 위한 정확한 정보 지원을 제공할 수 있도록 컴퓨터 비전 및 다중 센서 퓨전 인지 알고리즘의 연구, 개발 및 최적화 담당.</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2EFB7"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탄탄한 프로그래밍 기술, C++/Python 능숙. </w:t>
            </w:r>
          </w:p>
          <w:p w14:paraId="4E63087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및 머신러닝의 이론적 지식과 실무 기술을 마스터함. • AI 관련 경험자 선호. </w:t>
            </w:r>
          </w:p>
          <w:p w14:paraId="48486D8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Caffe/TensorFlow/PyTorch 및 기타 플랫폼 사용 경험자 선호. </w:t>
            </w:r>
          </w:p>
          <w:p w14:paraId="1D9FE6D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이미지 처리/GPU 알고리즘 최적화 경험자 선호. </w:t>
            </w:r>
          </w:p>
          <w:p w14:paraId="1A684C9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최첨단 컴퓨터 비전 알고리즘에 익숙한 분 선호. </w:t>
            </w:r>
          </w:p>
          <w:p w14:paraId="2E4EAE9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CVPR, ICCV, ECCV 및 기타 관련 최고 학술 컨퍼런스에 관련 논문을 발표한 분 선호.</w:t>
            </w:r>
          </w:p>
        </w:tc>
      </w:tr>
      <w:tr w:rsidR="00656EED" w:rsidRPr="007E58C2" w14:paraId="1D61AAC0" w14:textId="77777777" w:rsidTr="006568D5">
        <w:trPr>
          <w:trHeight w:val="2128"/>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703E8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예측 알고리즘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1A936F" w14:textId="6D1FBED4"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객체 행동 의도 및 궤적 예측 알고리즘에 대한 심층 연구 및 개발 수행.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w:t>
            </w:r>
            <w:r w:rsidR="00054902" w:rsidRPr="007E58C2">
              <w:rPr>
                <w:rFonts w:ascii="맑은 고딕" w:hAnsi="맑은 고딕" w:cs="Arial" w:hint="eastAsia"/>
                <w:color w:val="1B1C1D"/>
                <w:sz w:val="16"/>
                <w:szCs w:val="16"/>
              </w:rPr>
              <w:t xml:space="preserve">개발 사항을 </w:t>
            </w:r>
            <w:r w:rsidRPr="007E58C2">
              <w:rPr>
                <w:rFonts w:ascii="맑은 고딕" w:hAnsi="맑은 고딕" w:cs="Arial"/>
                <w:color w:val="1B1C1D"/>
                <w:sz w:val="16"/>
                <w:szCs w:val="16"/>
              </w:rPr>
              <w:t>실제 지능형 주행 시나리오에 적용하여 자율주행 시스템의 의사결정 및 기획</w:t>
            </w:r>
            <w:r w:rsidR="00054902" w:rsidRPr="007E58C2">
              <w:rPr>
                <w:rFonts w:ascii="맑은 고딕" w:hAnsi="맑은 고딕" w:cs="Arial" w:hint="eastAsia"/>
                <w:color w:val="1B1C1D"/>
                <w:sz w:val="16"/>
                <w:szCs w:val="16"/>
              </w:rPr>
              <w:t xml:space="preserve">에 </w:t>
            </w:r>
            <w:r w:rsidRPr="007E58C2">
              <w:rPr>
                <w:rFonts w:ascii="맑은 고딕" w:hAnsi="맑은 고딕" w:cs="Arial"/>
                <w:color w:val="1B1C1D"/>
                <w:sz w:val="16"/>
                <w:szCs w:val="16"/>
              </w:rPr>
              <w:t>기반 제공.</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96E87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딥러닝 또는 머신러닝 알고리즘에 대한 심층 연구 경험, 일반적인 알고리즘 및 튜닝 방법 이해. • Python/C++ 프로그래밍에 대한 좋은 기반 보유. • 기본 자료 구조 및 알고리즘 마스터. • 머신러닝 플랫폼(PyTorch/TensorFlow 등) 사용 경험. • 좋은 팀워크 정신과 커뮤니케이션 기술, 강력한 주도성. • 자기 동기 부여가 강함. • 지능형 주행 분야 경험, 특히 예측 관련 알고리즘 경험, 최적 제어 알고리즘 경험 우대.</w:t>
            </w:r>
          </w:p>
        </w:tc>
      </w:tr>
      <w:tr w:rsidR="00656EED" w:rsidRPr="007E58C2" w14:paraId="51C7A93E" w14:textId="77777777" w:rsidTr="006568D5">
        <w:trPr>
          <w:trHeight w:val="1502"/>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04916" w14:textId="7E6F2769"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자율주행 시스템 </w:t>
            </w:r>
            <w:r w:rsidR="007E58C2">
              <w:rPr>
                <w:rFonts w:ascii="맑은 고딕" w:hAnsi="맑은 고딕" w:cs="Arial" w:hint="eastAsia"/>
                <w:color w:val="1B1C1D"/>
                <w:sz w:val="16"/>
                <w:szCs w:val="16"/>
              </w:rPr>
              <w:t>S</w:t>
            </w:r>
            <w:r w:rsidR="007E58C2">
              <w:rPr>
                <w:rFonts w:ascii="맑은 고딕" w:hAnsi="맑은 고딕" w:cs="Arial"/>
                <w:color w:val="1B1C1D"/>
                <w:sz w:val="16"/>
                <w:szCs w:val="16"/>
              </w:rPr>
              <w:t>W</w:t>
            </w:r>
            <w:r w:rsidRPr="007E58C2">
              <w:rPr>
                <w:rFonts w:ascii="맑은 고딕" w:hAnsi="맑은 고딕" w:cs="Arial"/>
                <w:color w:val="1B1C1D"/>
                <w:sz w:val="16"/>
                <w:szCs w:val="16"/>
              </w:rPr>
              <w:t xml:space="preserve"> 개발 및 루프, 통합</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60B9D2" w14:textId="75E8B1A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하드웨어, 드라이브, 알고리즘, 데이터 폐쇄 루프, 시뮬레이션 플랫폼 등 여러 모듈의 개발에 참여, 고급 자율주행의 대량 생산을 촉진하기 위해 노력.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자율주행 시스템의 다양한 모듈 개발에 깊이 참여, 모듈 간의 효과적인 통합 및 협업 달성, 더 스마트하고 효율적인 자율주행 시스템 생성.</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C56530" w14:textId="149A24D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Python 등 하나 이상의 개발 언어에 능숙함.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Linux 플랫폼 개발 경험, ROS 개발 경험, Git 등 도구 사용 경험.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풍부한 엔지니어링 프로젝트, 오픈 소스 코드 기여, ACM 수상 경력, TC/IP, HTTPS/2.0, WebSocket 통신 프로토콜 및 일반적인 RPC 호출에 익숙한 분 플러스.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석사 또는 박사 학위, 관련 분야 경험, 인턴십 또는 업무 경험 선호.</w:t>
            </w:r>
          </w:p>
        </w:tc>
      </w:tr>
      <w:tr w:rsidR="00656EED" w:rsidRPr="007E58C2" w14:paraId="01F2C5E3" w14:textId="77777777" w:rsidTr="00342B94">
        <w:trPr>
          <w:trHeight w:val="1501"/>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B4A250"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임베디드 소프트웨어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C3BB63" w14:textId="7AF4C143"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Linux 시스템 계층 드라이버 개발 및 애플리케이션 기능 개발에 중점, 아키텍처 설계 및 관련 모듈의 개발 코딩 포함.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자율주행 시스템의 임베디드 소프트웨어 개발 및 유지 관리 담당, 하드웨어와 소프트웨어 간의 양호한 조정 보장, 자율주행 시스템의 안정적인 작동 보장.</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F8CD8F" w14:textId="1E4AF302"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학사 학위 이상.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C/C++ 언어 및 디버깅 기술에 능숙함.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Linux 드라이버 개발 및 애플리케이션 개발에 익숙함.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데이터 구조 및 알고리즘에 익숙한 분 선호.</w:t>
            </w:r>
          </w:p>
        </w:tc>
      </w:tr>
      <w:tr w:rsidR="00656EED" w:rsidRPr="007E58C2" w14:paraId="3E91270E" w14:textId="77777777" w:rsidTr="006568D5">
        <w:trPr>
          <w:trHeight w:val="2128"/>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E4E4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테스트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D2E0B" w14:textId="64D2C53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양산 모델의 적응, 디버깅 및 테스트를 주도하고, 전체 차량의 자율주행 기능 인수</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454C345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통합된 소프트웨어 버전으로 차량의 기본 스모크 테스트 및 기능 테스트 수행. </w:t>
            </w:r>
          </w:p>
          <w:p w14:paraId="1780A70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애프터서비스 팀과 협력하여 판매 후 문제 분석 및 해결, 지원. </w:t>
            </w:r>
          </w:p>
          <w:p w14:paraId="3D938A16"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테스터를 지원하여 결함을 정확하게 진단하고, 다양한 결함을 찾아내고, 회사 내부 및 외부의 다양한 시연 등을 지원.</w:t>
            </w:r>
          </w:p>
        </w:tc>
        <w:tc>
          <w:tcPr>
            <w:tcW w:w="40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2534B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학사 학위 이상, 컴퓨터 과학, 소프트웨어 공학 또는 관련 분야 전공. </w:t>
            </w:r>
          </w:p>
          <w:p w14:paraId="0E648908" w14:textId="2D6AD4D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3년 이상의 소프트웨어 테스트 경험, 자율주행 산업 경험 배경 선호. </w:t>
            </w:r>
            <w:r w:rsidR="003158C6"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일반적인 테스트 도구 및 Linux 명령 스크립트에 익숙 </w:t>
            </w:r>
          </w:p>
          <w:p w14:paraId="41E9B9F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Java/Python과 같은 하나 이상의 프로그래밍 언어를 마스터하고, 테스트 스크립트를 작성할 수 있는 분 선호.</w:t>
            </w:r>
          </w:p>
        </w:tc>
      </w:tr>
      <w:tr w:rsidR="00656EED" w:rsidRPr="007E58C2" w14:paraId="599CC2EF" w14:textId="77777777" w:rsidTr="00342B94">
        <w:trPr>
          <w:trHeight w:val="264"/>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941F7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자율주행 시뮬레이션 테스트 엔지니어</w:t>
            </w:r>
          </w:p>
        </w:tc>
        <w:tc>
          <w:tcPr>
            <w:tcW w:w="46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93C0F" w14:textId="5EDCBCD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알고리즘의 시뮬레이션 테스트에 중점, 시뮬레이션 테스트 알고리즘, 시뮬레이션 환경 구축, 자율주행 릴리스 스모크</w:t>
            </w:r>
            <w:r w:rsidR="00054902"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 xml:space="preserve">및 회귀 테스트 포함.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시뮬레이션 시나리오 설정, 정량적 시뮬레이션 분석</w:t>
            </w:r>
          </w:p>
        </w:tc>
        <w:tc>
          <w:tcPr>
            <w:tcW w:w="4043" w:type="dxa"/>
            <w:tcBorders>
              <w:top w:val="single" w:sz="4" w:space="0" w:color="auto"/>
              <w:left w:val="single" w:sz="4" w:space="0" w:color="auto"/>
              <w:bottom w:val="single" w:sz="8" w:space="0" w:color="000000"/>
              <w:right w:val="single" w:sz="8" w:space="0" w:color="000000"/>
            </w:tcBorders>
            <w:shd w:val="clear" w:color="auto" w:fill="auto"/>
            <w:vAlign w:val="center"/>
            <w:hideMark/>
          </w:tcPr>
          <w:p w14:paraId="4DD1B4A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Linux 운영 환경 및 Python 스크립트 개발 능력에 익숙함. </w:t>
            </w:r>
          </w:p>
          <w:p w14:paraId="76EE0D50" w14:textId="77777777"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CI/CD 자동화 테스트 프레임워크에 익숙하고, Gitlab 등 도구 사용에 능숙함.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xml:space="preserve">• 데이터 통계 분석 능력 보유. </w:t>
            </w:r>
          </w:p>
          <w:p w14:paraId="010C8D7E" w14:textId="3BDF0C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소프트웨어 테스트 및 자율주행 경험 선호.</w:t>
            </w:r>
          </w:p>
        </w:tc>
      </w:tr>
    </w:tbl>
    <w:p w14:paraId="48F09764" w14:textId="6DEF3273" w:rsidR="00656EED" w:rsidRPr="007E58C2" w:rsidRDefault="00656EED" w:rsidP="008C5A14">
      <w:pPr>
        <w:ind w:hangingChars="129"/>
        <w:rPr>
          <w:rFonts w:ascii="맑은 고딕" w:hAnsi="맑은 고딕"/>
        </w:rPr>
      </w:pPr>
    </w:p>
    <w:p w14:paraId="0C6F531A" w14:textId="39D137EC"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Z</w:t>
      </w:r>
      <w:r w:rsidRPr="007E58C2">
        <w:rPr>
          <w:rFonts w:ascii="맑은 고딕" w:hAnsi="맑은 고딕"/>
        </w:rPr>
        <w:t>huoyu Technology</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02"/>
        <w:gridCol w:w="4336"/>
        <w:gridCol w:w="4043"/>
      </w:tblGrid>
      <w:tr w:rsidR="00656EED" w:rsidRPr="007E58C2" w14:paraId="2218BC7A" w14:textId="77777777" w:rsidTr="003158C6">
        <w:trPr>
          <w:trHeight w:val="320"/>
        </w:trPr>
        <w:tc>
          <w:tcPr>
            <w:tcW w:w="1402" w:type="dxa"/>
            <w:shd w:val="clear" w:color="auto" w:fill="auto"/>
            <w:vAlign w:val="center"/>
            <w:hideMark/>
          </w:tcPr>
          <w:p w14:paraId="04268BD1"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4336" w:type="dxa"/>
            <w:shd w:val="clear" w:color="auto" w:fill="auto"/>
            <w:vAlign w:val="center"/>
            <w:hideMark/>
          </w:tcPr>
          <w:p w14:paraId="55CE7DBB"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043" w:type="dxa"/>
            <w:shd w:val="clear" w:color="auto" w:fill="auto"/>
            <w:vAlign w:val="center"/>
            <w:hideMark/>
          </w:tcPr>
          <w:p w14:paraId="6DBA6099"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6BDDD88E" w14:textId="77777777" w:rsidTr="003158C6">
        <w:trPr>
          <w:trHeight w:val="1864"/>
        </w:trPr>
        <w:tc>
          <w:tcPr>
            <w:tcW w:w="1402" w:type="dxa"/>
            <w:shd w:val="clear" w:color="auto" w:fill="auto"/>
            <w:vAlign w:val="center"/>
            <w:hideMark/>
          </w:tcPr>
          <w:p w14:paraId="2A03679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알고리즘 (E2E 모델 방향)</w:t>
            </w:r>
          </w:p>
        </w:tc>
        <w:tc>
          <w:tcPr>
            <w:tcW w:w="4336" w:type="dxa"/>
            <w:shd w:val="clear" w:color="auto" w:fill="auto"/>
            <w:vAlign w:val="center"/>
            <w:hideMark/>
          </w:tcPr>
          <w:p w14:paraId="7D95F0B9" w14:textId="77777777"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여러 교통 참여자의 다중 모달 데이터를 효과적으로 모델링하고 차량의 복잡한 상호 작용 행동을 모델링하여 편안하고 안전한 차량 의사 결정을 생성하는 데이터 기반 예측 의사결정 모델 개발. </w:t>
            </w:r>
          </w:p>
          <w:p w14:paraId="5C1B03AD" w14:textId="3EF70C0F"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지능형 주행 모델 개발, 모델 구조 및 다중 작업 감독 설계, 원시 센서 정보 기반의 자체 감독 의사결정 연구. </w:t>
            </w:r>
          </w:p>
          <w:p w14:paraId="5FA8F7F2" w14:textId="6138D39C"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장기적인 성능을 고려하면서 파운데이션 모델이 기본 성능을 신속하게 수렴하는 데 도움이 되는 데이터 배포 및 학습 전략 설계 방법 연구.</w:t>
            </w:r>
          </w:p>
        </w:tc>
        <w:tc>
          <w:tcPr>
            <w:tcW w:w="4043" w:type="dxa"/>
            <w:shd w:val="clear" w:color="auto" w:fill="auto"/>
            <w:vAlign w:val="center"/>
            <w:hideMark/>
          </w:tcPr>
          <w:p w14:paraId="32D5E8D4" w14:textId="77777777"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과학, 정보 공학, 전자 공학, 로봇 등 관련 분야 석사/박사 학위. </w:t>
            </w:r>
          </w:p>
          <w:p w14:paraId="04A8588D" w14:textId="77777777"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탄탄한 프로그래밍 기술, 개발을 위한 C++/Python에 능숙함, 자료 구조 및 알고리즘에 대한 좋은 기초 보유. • PyTorch/Tensorflow 등 하나 이상의 딥러닝 프레임워크에 능숙함. </w:t>
            </w:r>
          </w:p>
          <w:p w14:paraId="1303983D" w14:textId="77777777"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예측 의사결정, BEV 인지 및 기타 관련 분야에서 논문 게재(제출 중 포함) 경험. </w:t>
            </w:r>
          </w:p>
          <w:p w14:paraId="703CE9AF" w14:textId="4959BF1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우수한 엔지니어링 기술 및 데이터 기반 경험.</w:t>
            </w:r>
          </w:p>
        </w:tc>
      </w:tr>
      <w:tr w:rsidR="00656EED" w:rsidRPr="007E58C2" w14:paraId="2199D66E" w14:textId="77777777" w:rsidTr="003158C6">
        <w:trPr>
          <w:trHeight w:val="2922"/>
        </w:trPr>
        <w:tc>
          <w:tcPr>
            <w:tcW w:w="1402" w:type="dxa"/>
            <w:shd w:val="clear" w:color="auto" w:fill="auto"/>
            <w:vAlign w:val="center"/>
            <w:hideMark/>
          </w:tcPr>
          <w:p w14:paraId="38C9B4B3" w14:textId="50374CA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인지 알고리즘 엔지니어 </w:t>
            </w:r>
          </w:p>
        </w:tc>
        <w:tc>
          <w:tcPr>
            <w:tcW w:w="4336" w:type="dxa"/>
            <w:shd w:val="clear" w:color="auto" w:fill="auto"/>
            <w:vAlign w:val="center"/>
            <w:hideMark/>
          </w:tcPr>
          <w:p w14:paraId="3D849513" w14:textId="77777777"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인프라 동료와 협력하여 멀티모달 시맨틱 파운데이션 모델을 개발하고 방대한 데이터의 효율적인 데이터 마이닝 및 검색을 지원. </w:t>
            </w:r>
          </w:p>
          <w:p w14:paraId="1EEFCB5C" w14:textId="77777777"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인지 및 E2E 알고리즘을 위한 효율적인 평가 도구 체인 개발, 포괄적인 시나리오 데이터, 사용 사례 및 지표 구축, 효율적인 알고리즘 테스트 및 검증 지원. </w:t>
            </w:r>
          </w:p>
          <w:p w14:paraId="3C96F1DF" w14:textId="2257D76A" w:rsidR="00054902"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차량 측 데이터 마이닝 알고리즘을 설계 및 개발하고, 수백만 대의 양산 차량에 배포하여 백엔드 및 폐쇄 루프 애플리케이션을 지원하는 롱테일 데이터의 효율적인 마이닝을 달성. </w:t>
            </w:r>
          </w:p>
          <w:p w14:paraId="2D260D45" w14:textId="1368F54B"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인프라 동료와 협력하여 데이터 수집, 마이닝, 주석, 학습, 평가를 위한 완전한 프로세스 폐쇄 루프 도구 체인을 설계 및 개발.</w:t>
            </w:r>
          </w:p>
        </w:tc>
        <w:tc>
          <w:tcPr>
            <w:tcW w:w="4043" w:type="dxa"/>
            <w:shd w:val="clear" w:color="auto" w:fill="auto"/>
            <w:vAlign w:val="center"/>
            <w:hideMark/>
          </w:tcPr>
          <w:p w14:paraId="30220E32" w14:textId="77777777"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과학, 자동화, 수학 또는 기타 관련 전공 석사 학위 이상. </w:t>
            </w:r>
          </w:p>
          <w:p w14:paraId="53C859BF" w14:textId="2CE43231"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또는 Python에 익숙하고, 알고리즘 및 자료 구조에 대한 지식 보유. </w:t>
            </w:r>
          </w:p>
          <w:p w14:paraId="3BD44516" w14:textId="1C3E154F"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컴퓨터 비전, 센서 퓨전 </w:t>
            </w:r>
            <w:r w:rsidR="00054902" w:rsidRPr="007E58C2">
              <w:rPr>
                <w:rFonts w:ascii="맑은 고딕" w:hAnsi="맑은 고딕" w:cs="Arial" w:hint="eastAsia"/>
                <w:color w:val="1B1C1D"/>
                <w:sz w:val="16"/>
                <w:szCs w:val="16"/>
              </w:rPr>
              <w:t xml:space="preserve">등 </w:t>
            </w:r>
            <w:r w:rsidRPr="007E58C2">
              <w:rPr>
                <w:rFonts w:ascii="맑은 고딕" w:hAnsi="맑은 고딕" w:cs="Arial"/>
                <w:color w:val="1B1C1D"/>
                <w:sz w:val="16"/>
                <w:szCs w:val="16"/>
              </w:rPr>
              <w:t>관련 기술에 익</w:t>
            </w:r>
            <w:r w:rsidR="003158C6" w:rsidRPr="007E58C2">
              <w:rPr>
                <w:rFonts w:ascii="맑은 고딕" w:hAnsi="맑은 고딕" w:cs="Arial" w:hint="eastAsia"/>
                <w:color w:val="1B1C1D"/>
                <w:sz w:val="16"/>
                <w:szCs w:val="16"/>
              </w:rPr>
              <w:t>숙</w:t>
            </w:r>
            <w:r w:rsidRPr="007E58C2">
              <w:rPr>
                <w:rFonts w:ascii="맑은 고딕" w:hAnsi="맑은 고딕" w:cs="Arial"/>
                <w:color w:val="1B1C1D"/>
                <w:sz w:val="16"/>
                <w:szCs w:val="16"/>
              </w:rPr>
              <w:t xml:space="preserve"> </w:t>
            </w:r>
          </w:p>
          <w:p w14:paraId="27D7EC88" w14:textId="75301234"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데이터 기반 개발 패러다임에 익숙하고 데이터의 가치를 인식</w:t>
            </w:r>
          </w:p>
        </w:tc>
      </w:tr>
      <w:tr w:rsidR="00656EED" w:rsidRPr="007E58C2" w14:paraId="1EF999BF" w14:textId="77777777" w:rsidTr="00AA71C8">
        <w:trPr>
          <w:trHeight w:val="699"/>
        </w:trPr>
        <w:tc>
          <w:tcPr>
            <w:tcW w:w="1402" w:type="dxa"/>
            <w:shd w:val="clear" w:color="auto" w:fill="auto"/>
            <w:vAlign w:val="center"/>
            <w:hideMark/>
          </w:tcPr>
          <w:p w14:paraId="25C3F63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파운데이션 모델 알고리즘 엔지니어</w:t>
            </w:r>
          </w:p>
        </w:tc>
        <w:tc>
          <w:tcPr>
            <w:tcW w:w="4336" w:type="dxa"/>
            <w:shd w:val="clear" w:color="auto" w:fill="auto"/>
            <w:vAlign w:val="center"/>
            <w:hideMark/>
          </w:tcPr>
          <w:p w14:paraId="69C9043A" w14:textId="06EBFC3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저정밀 모델 양자화, 모델 압축/</w:t>
            </w:r>
            <w:r w:rsidR="003158C6" w:rsidRPr="007E58C2">
              <w:rPr>
                <w:rFonts w:ascii="맑은 고딕" w:hAnsi="맑은 고딕" w:cs="Arial" w:hint="eastAsia"/>
                <w:color w:val="1B1C1D"/>
                <w:sz w:val="16"/>
                <w:szCs w:val="16"/>
              </w:rPr>
              <w:t>P</w:t>
            </w:r>
            <w:r w:rsidRPr="007E58C2">
              <w:rPr>
                <w:rFonts w:ascii="맑은 고딕" w:hAnsi="맑은 고딕" w:cs="Arial"/>
                <w:color w:val="1B1C1D"/>
                <w:sz w:val="16"/>
                <w:szCs w:val="16"/>
              </w:rPr>
              <w:t xml:space="preserve">runing, </w:t>
            </w:r>
            <w:r w:rsidR="003158C6" w:rsidRPr="007E58C2">
              <w:rPr>
                <w:rFonts w:ascii="맑은 고딕" w:hAnsi="맑은 고딕" w:cs="Arial" w:hint="eastAsia"/>
                <w:color w:val="1B1C1D"/>
                <w:sz w:val="16"/>
                <w:szCs w:val="16"/>
              </w:rPr>
              <w:t>R</w:t>
            </w:r>
            <w:r w:rsidRPr="007E58C2">
              <w:rPr>
                <w:rFonts w:ascii="맑은 고딕" w:hAnsi="맑은 고딕" w:cs="Arial"/>
                <w:color w:val="1B1C1D"/>
                <w:sz w:val="16"/>
                <w:szCs w:val="16"/>
              </w:rPr>
              <w:t>e-parameterization, NAS 등 딥러닝 모델 최적화 기술 연구, 다중 플랫폼 모델 최적화 가속화 달성.</w:t>
            </w:r>
          </w:p>
          <w:p w14:paraId="5FB40F0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인지 알고리즘 엔지니어와 협력하여 비즈니스 모델 구조를 최적화 및 가속화하고, 효율적이고 사용하기 쉬운 모델 최적화 및 양자화 도구 체인을 제공. </w:t>
            </w:r>
          </w:p>
          <w:p w14:paraId="19B1068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임베디드 엔지니어와 협력하여 모델을 최적화하고 다양한 제품 플랫폼에 배포.</w:t>
            </w:r>
          </w:p>
        </w:tc>
        <w:tc>
          <w:tcPr>
            <w:tcW w:w="4043" w:type="dxa"/>
            <w:shd w:val="clear" w:color="auto" w:fill="auto"/>
            <w:vAlign w:val="center"/>
            <w:hideMark/>
          </w:tcPr>
          <w:p w14:paraId="3397934E" w14:textId="77777777" w:rsidR="00AA71C8"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과학, 정보 공학, 전자 공학, 로봇 등 관련 분야 석사 학위 이상. </w:t>
            </w:r>
          </w:p>
          <w:p w14:paraId="2EDD9331" w14:textId="77777777" w:rsidR="00AA71C8"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탄탄한 프로그래밍 기술, 개발을 위한 C++/Python에 능숙함. </w:t>
            </w:r>
          </w:p>
          <w:p w14:paraId="7E3DE8E3" w14:textId="77777777" w:rsidR="00AA71C8"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PyTorch/Tensorflow 등 하나 이상의 딥러닝 프레임워크에 능숙함. </w:t>
            </w:r>
          </w:p>
          <w:p w14:paraId="5EBC24A1" w14:textId="77777777" w:rsidR="00AA71C8"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모델 양자화, AutoML, 모델 경량화와 같은 하나 이상의 기술에 익숙함. </w:t>
            </w:r>
          </w:p>
          <w:p w14:paraId="3753A54F" w14:textId="281C3F7B"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우수한 프로그래밍 스타일, 문서 작성, 팀워크 및 커뮤니케이션 기술. </w:t>
            </w:r>
            <w:r w:rsidR="00054902" w:rsidRPr="007E58C2">
              <w:rPr>
                <w:rFonts w:ascii="맑은 고딕" w:hAnsi="맑은 고딕" w:cs="Arial"/>
                <w:color w:val="1B1C1D"/>
                <w:sz w:val="16"/>
                <w:szCs w:val="16"/>
              </w:rPr>
              <w:br/>
            </w:r>
            <w:r w:rsidRPr="007E58C2">
              <w:rPr>
                <w:rFonts w:ascii="맑은 고딕" w:hAnsi="맑은 고딕" w:cs="Arial"/>
                <w:color w:val="1B1C1D"/>
                <w:sz w:val="16"/>
                <w:szCs w:val="16"/>
              </w:rPr>
              <w:t>• ACM/ICPC 대회 경험 및 Cuda 프로그래밍 경험</w:t>
            </w:r>
            <w:r w:rsidR="00054902" w:rsidRPr="007E58C2">
              <w:rPr>
                <w:rFonts w:ascii="맑은 고딕" w:hAnsi="맑은 고딕" w:cs="Arial"/>
                <w:color w:val="1B1C1D"/>
                <w:sz w:val="16"/>
                <w:szCs w:val="16"/>
              </w:rPr>
              <w:t xml:space="preserve"> </w:t>
            </w:r>
            <w:r w:rsidR="00054902" w:rsidRPr="007E58C2">
              <w:rPr>
                <w:rFonts w:ascii="맑은 고딕" w:hAnsi="맑은 고딕" w:cs="Arial" w:hint="eastAsia"/>
                <w:color w:val="1B1C1D"/>
                <w:sz w:val="16"/>
                <w:szCs w:val="16"/>
              </w:rPr>
              <w:t>선호</w:t>
            </w:r>
          </w:p>
        </w:tc>
      </w:tr>
      <w:tr w:rsidR="00656EED" w:rsidRPr="007E58C2" w14:paraId="0292713E" w14:textId="77777777" w:rsidTr="003158C6">
        <w:trPr>
          <w:trHeight w:val="548"/>
        </w:trPr>
        <w:tc>
          <w:tcPr>
            <w:tcW w:w="1402" w:type="dxa"/>
            <w:shd w:val="clear" w:color="auto" w:fill="auto"/>
            <w:vAlign w:val="center"/>
            <w:hideMark/>
          </w:tcPr>
          <w:p w14:paraId="688C0A4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클라우드 시뮬레이션 개발 전문가</w:t>
            </w:r>
          </w:p>
        </w:tc>
        <w:tc>
          <w:tcPr>
            <w:tcW w:w="4336" w:type="dxa"/>
            <w:shd w:val="clear" w:color="auto" w:fill="auto"/>
            <w:vAlign w:val="center"/>
            <w:hideMark/>
          </w:tcPr>
          <w:p w14:paraId="5F723F98" w14:textId="42279A9E"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알고리즘의</w:t>
            </w:r>
            <w:r w:rsidR="003158C6" w:rsidRPr="007E58C2">
              <w:rPr>
                <w:rFonts w:ascii="맑은 고딕" w:hAnsi="맑은 고딕" w:cs="Arial" w:hint="eastAsia"/>
                <w:color w:val="1B1C1D"/>
                <w:sz w:val="16"/>
                <w:szCs w:val="16"/>
              </w:rPr>
              <w:t>W</w:t>
            </w:r>
            <w:r w:rsidRPr="007E58C2">
              <w:rPr>
                <w:rFonts w:ascii="맑은 고딕" w:hAnsi="맑은 고딕" w:cs="Arial"/>
                <w:color w:val="1B1C1D"/>
                <w:sz w:val="16"/>
                <w:szCs w:val="16"/>
              </w:rPr>
              <w:t xml:space="preserve">orldsim 및 </w:t>
            </w:r>
            <w:r w:rsidR="003158C6" w:rsidRPr="007E58C2">
              <w:rPr>
                <w:rFonts w:ascii="맑은 고딕" w:hAnsi="맑은 고딕" w:cs="Arial" w:hint="eastAsia"/>
                <w:color w:val="1B1C1D"/>
                <w:sz w:val="16"/>
                <w:szCs w:val="16"/>
              </w:rPr>
              <w:t>L</w:t>
            </w:r>
            <w:r w:rsidRPr="007E58C2">
              <w:rPr>
                <w:rFonts w:ascii="맑은 고딕" w:hAnsi="맑은 고딕" w:cs="Arial"/>
                <w:color w:val="1B1C1D"/>
                <w:sz w:val="16"/>
                <w:szCs w:val="16"/>
              </w:rPr>
              <w:t xml:space="preserve">ogsim 테스트를 지원하는 클라우드 네이티브 대규모 시뮬레이션 플랫폼 설계 및 구현. • E2E 지능형 주행 알고리즘을 개발하고, 다층 지능형 평가 시스템과 대규모 시나리오 라이브러리 </w:t>
            </w:r>
            <w:r w:rsidRPr="007E58C2">
              <w:rPr>
                <w:rFonts w:ascii="맑은 고딕" w:hAnsi="맑은 고딕" w:cs="Arial"/>
                <w:color w:val="1B1C1D"/>
                <w:sz w:val="16"/>
                <w:szCs w:val="16"/>
              </w:rPr>
              <w:lastRenderedPageBreak/>
              <w:t>및 지표 평가 시스템 구축. • 클라우드 시뮬레이션 플랫폼의 전반적인 아키텍처 설계를 담당하고, 플랫폼의 기능과 성능을 지속적으로 최적화하며, 알고리즘 팀과 협력하여 효율적인 시뮬레이션 테스트 및 데이터 종합 능력을 생성.</w:t>
            </w:r>
          </w:p>
        </w:tc>
        <w:tc>
          <w:tcPr>
            <w:tcW w:w="4043" w:type="dxa"/>
            <w:shd w:val="clear" w:color="auto" w:fill="auto"/>
            <w:vAlign w:val="center"/>
            <w:hideMark/>
          </w:tcPr>
          <w:p w14:paraId="3CFE9E35"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컴퓨터 과학, 소프트웨어 공학 등 관련 분야 학사 학위 이상. </w:t>
            </w:r>
          </w:p>
          <w:p w14:paraId="0F0837F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5년 이상의 소프트웨어 개발 경험. </w:t>
            </w:r>
          </w:p>
          <w:p w14:paraId="4958AB7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대규모 시뮬레이션 플랫폼 아키텍처 설계 및 개발 경험, 자율주행 데이터 폐쇄 루프 기술 경험 선호.</w:t>
            </w:r>
          </w:p>
          <w:p w14:paraId="69B7DEA8" w14:textId="1385CBA4"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시뮬레이터 개발 경험, </w:t>
            </w:r>
            <w:r w:rsidR="003158C6" w:rsidRPr="007E58C2">
              <w:rPr>
                <w:rFonts w:ascii="맑은 고딕" w:hAnsi="맑은 고딕" w:cs="Arial"/>
                <w:color w:val="1B1C1D"/>
                <w:sz w:val="16"/>
                <w:szCs w:val="16"/>
              </w:rPr>
              <w:t>R</w:t>
            </w:r>
            <w:r w:rsidRPr="007E58C2">
              <w:rPr>
                <w:rFonts w:ascii="맑은 고딕" w:hAnsi="맑은 고딕" w:cs="Arial"/>
                <w:color w:val="1B1C1D"/>
                <w:sz w:val="16"/>
                <w:szCs w:val="16"/>
              </w:rPr>
              <w:t>os/</w:t>
            </w:r>
            <w:r w:rsidR="003158C6" w:rsidRPr="007E58C2">
              <w:rPr>
                <w:rFonts w:ascii="맑은 고딕" w:hAnsi="맑은 고딕" w:cs="Arial"/>
                <w:color w:val="1B1C1D"/>
                <w:sz w:val="16"/>
                <w:szCs w:val="16"/>
              </w:rPr>
              <w:t>C</w:t>
            </w:r>
            <w:r w:rsidRPr="007E58C2">
              <w:rPr>
                <w:rFonts w:ascii="맑은 고딕" w:hAnsi="맑은 고딕" w:cs="Arial"/>
                <w:color w:val="1B1C1D"/>
                <w:sz w:val="16"/>
                <w:szCs w:val="16"/>
              </w:rPr>
              <w:t xml:space="preserve">arsim과 같은 시뮬레이션 빌딩 테스트 시나리오 도구 사용 경험. </w:t>
            </w:r>
          </w:p>
          <w:p w14:paraId="4DE5C3B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 알고리즘의 데이터 흐름에 대한 특정 이해 보유.</w:t>
            </w:r>
          </w:p>
        </w:tc>
      </w:tr>
    </w:tbl>
    <w:p w14:paraId="2A5B1AF9" w14:textId="7A64D84D" w:rsidR="00656EED" w:rsidRPr="007E58C2" w:rsidRDefault="00656EED" w:rsidP="00656EED">
      <w:pPr>
        <w:ind w:left="0" w:firstLine="0"/>
        <w:rPr>
          <w:rFonts w:ascii="맑은 고딕" w:hAnsi="맑은 고딕"/>
        </w:rPr>
      </w:pPr>
    </w:p>
    <w:p w14:paraId="09CAF238" w14:textId="660641A2" w:rsidR="00656EED" w:rsidRPr="007E58C2" w:rsidRDefault="00656EED" w:rsidP="006C4B7B">
      <w:pPr>
        <w:pStyle w:val="af9"/>
        <w:numPr>
          <w:ilvl w:val="0"/>
          <w:numId w:val="36"/>
        </w:numPr>
        <w:ind w:leftChars="0"/>
        <w:rPr>
          <w:rFonts w:ascii="맑은 고딕" w:hAnsi="맑은 고딕"/>
        </w:rPr>
      </w:pPr>
      <w:r w:rsidRPr="007E58C2">
        <w:rPr>
          <w:rFonts w:ascii="맑은 고딕" w:hAnsi="맑은 고딕" w:hint="eastAsia"/>
        </w:rPr>
        <w:t>M</w:t>
      </w:r>
      <w:r w:rsidRPr="007E58C2">
        <w:rPr>
          <w:rFonts w:ascii="맑은 고딕" w:hAnsi="맑은 고딕"/>
        </w:rPr>
        <w:t>omenta</w:t>
      </w:r>
    </w:p>
    <w:tbl>
      <w:tblPr>
        <w:tblW w:w="97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85"/>
        <w:gridCol w:w="3493"/>
        <w:gridCol w:w="5108"/>
      </w:tblGrid>
      <w:tr w:rsidR="00656EED" w:rsidRPr="007E58C2" w14:paraId="4C342DE0" w14:textId="77777777" w:rsidTr="00054902">
        <w:trPr>
          <w:trHeight w:val="320"/>
        </w:trPr>
        <w:tc>
          <w:tcPr>
            <w:tcW w:w="1185" w:type="dxa"/>
            <w:shd w:val="clear" w:color="auto" w:fill="auto"/>
            <w:vAlign w:val="center"/>
            <w:hideMark/>
          </w:tcPr>
          <w:p w14:paraId="411C7D65"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3493" w:type="dxa"/>
            <w:shd w:val="clear" w:color="auto" w:fill="auto"/>
            <w:vAlign w:val="center"/>
            <w:hideMark/>
          </w:tcPr>
          <w:p w14:paraId="7D036B99"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5108" w:type="dxa"/>
            <w:shd w:val="clear" w:color="auto" w:fill="auto"/>
            <w:vAlign w:val="center"/>
            <w:hideMark/>
          </w:tcPr>
          <w:p w14:paraId="0743B99B" w14:textId="77777777" w:rsidR="00656EED" w:rsidRPr="007E58C2" w:rsidRDefault="00656EED" w:rsidP="008C5650">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5CC416E9" w14:textId="77777777" w:rsidTr="00054902">
        <w:trPr>
          <w:trHeight w:val="416"/>
        </w:trPr>
        <w:tc>
          <w:tcPr>
            <w:tcW w:w="1185" w:type="dxa"/>
            <w:shd w:val="clear" w:color="auto" w:fill="auto"/>
            <w:vAlign w:val="center"/>
            <w:hideMark/>
          </w:tcPr>
          <w:p w14:paraId="08D0B78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인지 알고리즘 기술 총괄</w:t>
            </w:r>
          </w:p>
        </w:tc>
        <w:tc>
          <w:tcPr>
            <w:tcW w:w="3493" w:type="dxa"/>
            <w:shd w:val="clear" w:color="auto" w:fill="auto"/>
            <w:vAlign w:val="center"/>
            <w:hideMark/>
          </w:tcPr>
          <w:p w14:paraId="4A1E798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인지 시스템에서 "점유" 알고리즘의 반복적인 최적화 담당. </w:t>
            </w:r>
          </w:p>
          <w:p w14:paraId="28AE9B7C" w14:textId="77777777"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정확한 점유 알고리즘 참값(truth) 생성 프로세스를 구축하고, 자율주행 제품에서 효과적인 구현 및 지속적인 최적화 보장. </w:t>
            </w:r>
          </w:p>
          <w:p w14:paraId="0E284F8A" w14:textId="359B7A4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기술적 문제 해결을 주도하고, 실제 시나리오에서 롱테일</w:t>
            </w:r>
            <w:r w:rsidR="003158C6" w:rsidRPr="007E58C2">
              <w:rPr>
                <w:rFonts w:ascii="맑은 고딕" w:hAnsi="맑은 고딕" w:cs="Arial"/>
                <w:color w:val="1B1C1D"/>
                <w:sz w:val="16"/>
                <w:szCs w:val="16"/>
              </w:rPr>
              <w:t xml:space="preserve"> </w:t>
            </w:r>
            <w:r w:rsidRPr="007E58C2">
              <w:rPr>
                <w:rFonts w:ascii="맑은 고딕" w:hAnsi="맑은 고딕" w:cs="Arial"/>
                <w:color w:val="1B1C1D"/>
                <w:sz w:val="16"/>
                <w:szCs w:val="16"/>
              </w:rPr>
              <w:t>장애물 감지 알고리즘을 크게 최적화</w:t>
            </w:r>
            <w:r w:rsidR="003158C6" w:rsidRPr="007E58C2">
              <w:rPr>
                <w:rFonts w:ascii="맑은 고딕" w:hAnsi="맑은 고딕" w:cs="Arial" w:hint="eastAsia"/>
                <w:color w:val="1B1C1D"/>
                <w:sz w:val="16"/>
                <w:szCs w:val="16"/>
              </w:rPr>
              <w:t xml:space="preserve"> 및 </w:t>
            </w:r>
            <w:r w:rsidRPr="007E58C2">
              <w:rPr>
                <w:rFonts w:ascii="맑은 고딕" w:hAnsi="맑은 고딕" w:cs="Arial"/>
                <w:color w:val="1B1C1D"/>
                <w:sz w:val="16"/>
                <w:szCs w:val="16"/>
              </w:rPr>
              <w:t xml:space="preserve"> 개선.</w:t>
            </w:r>
          </w:p>
        </w:tc>
        <w:tc>
          <w:tcPr>
            <w:tcW w:w="5108" w:type="dxa"/>
            <w:shd w:val="clear" w:color="auto" w:fill="auto"/>
            <w:vAlign w:val="center"/>
            <w:hideMark/>
          </w:tcPr>
          <w:p w14:paraId="3B801668"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 및 Python 프로그래밍 언어에 능숙하고, 자료 구조 및 알고리즘 설계에 대한 탄탄한 기초 보유. </w:t>
            </w:r>
          </w:p>
          <w:p w14:paraId="3BE8733E" w14:textId="30151B7D"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머신러닝 및 딥러닝에 대한 깊은 이해, 타겟 감지, 이미지 분할, 다중 센서 퓨전 및 기타 분야에서 광범위한 응용 연구 또는 실제 배경 보유</w:t>
            </w:r>
          </w:p>
          <w:p w14:paraId="5F99D4BC" w14:textId="33EDC46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강력한 알고리즘 개발 능력, 주류 딥러닝 프레임워크에 익숙하고 유연하게 사용</w:t>
            </w:r>
          </w:p>
          <w:p w14:paraId="2B83078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인지 알고리즘을 자율주행 시스템에 성공적으로 통합하고 구현한 경험이 있는 지원자 선호.</w:t>
            </w:r>
          </w:p>
        </w:tc>
      </w:tr>
      <w:tr w:rsidR="00656EED" w:rsidRPr="007E58C2" w14:paraId="65DFC378" w14:textId="77777777" w:rsidTr="00054902">
        <w:trPr>
          <w:trHeight w:val="3979"/>
        </w:trPr>
        <w:tc>
          <w:tcPr>
            <w:tcW w:w="1185" w:type="dxa"/>
            <w:shd w:val="clear" w:color="auto" w:fill="auto"/>
            <w:vAlign w:val="center"/>
            <w:hideMark/>
          </w:tcPr>
          <w:p w14:paraId="69AFDF2E"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시니어 엔지니어, 파운데이션 모델 알고리즘</w:t>
            </w:r>
          </w:p>
        </w:tc>
        <w:tc>
          <w:tcPr>
            <w:tcW w:w="3493" w:type="dxa"/>
            <w:shd w:val="clear" w:color="auto" w:fill="auto"/>
            <w:vAlign w:val="center"/>
            <w:hideMark/>
          </w:tcPr>
          <w:p w14:paraId="1B11CF31" w14:textId="65497AFB"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딥러닝 기획 알고리즘 설계, 구현 및 오프라인 평가/실차 도로 테스트</w:t>
            </w:r>
          </w:p>
          <w:p w14:paraId="1546385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고속도로, 고가도로 및 도심 지역과 같은 시나리오에서 자율주행의 대량 생산 및 제공, 점진적으로 자율주행의 최종 단계로 이동. </w:t>
            </w:r>
          </w:p>
          <w:p w14:paraId="0FEE3CC7" w14:textId="28327039" w:rsidR="003158C6"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딥러닝 기획 데이터 파이프라인 및 오프라인 평가의 구축 및 유지 관리 </w:t>
            </w:r>
          </w:p>
          <w:p w14:paraId="41ECE5AF" w14:textId="3207F74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딥러닝 프레임워크의 R&amp;D 및 유지 관리에 참여, 모델 자동화 프로덕션 프로세스 아키텍처 설계 및 최적화 </w:t>
            </w:r>
          </w:p>
          <w:p w14:paraId="38343042" w14:textId="02A81E0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프로덕션 라인에서 딥러닝 알고리즘의 R&amp;D 및 구현에 참여하여 효율적인 리턴과 실제 도로 테스트 데이터 사용 보장 </w:t>
            </w:r>
          </w:p>
          <w:p w14:paraId="452C2AF8" w14:textId="37102D56"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인지/규제/제어/테스트 팀과 협력하여 양산 등급의 임베디드 자율주행 제품에 규제 제어 알고리즘 통합</w:t>
            </w:r>
          </w:p>
        </w:tc>
        <w:tc>
          <w:tcPr>
            <w:tcW w:w="5108" w:type="dxa"/>
            <w:shd w:val="clear" w:color="auto" w:fill="auto"/>
            <w:vAlign w:val="center"/>
            <w:hideMark/>
          </w:tcPr>
          <w:p w14:paraId="4A79418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로봇, 인공지능 </w:t>
            </w:r>
            <w:r w:rsidRPr="007E58C2">
              <w:rPr>
                <w:rFonts w:ascii="맑은 고딕" w:hAnsi="맑은 고딕" w:cs="Arial" w:hint="eastAsia"/>
                <w:color w:val="1B1C1D"/>
                <w:sz w:val="16"/>
                <w:szCs w:val="16"/>
              </w:rPr>
              <w:t xml:space="preserve">등 </w:t>
            </w:r>
            <w:r w:rsidRPr="007E58C2">
              <w:rPr>
                <w:rFonts w:ascii="맑은 고딕" w:hAnsi="맑은 고딕" w:cs="Arial"/>
                <w:color w:val="1B1C1D"/>
                <w:sz w:val="16"/>
                <w:szCs w:val="16"/>
              </w:rPr>
              <w:t>관련 전공</w:t>
            </w:r>
          </w:p>
          <w:p w14:paraId="28D31B2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 Python에 능숙하고, 자료 구조 및 알고리즘 코드 표준에 대한 기초</w:t>
            </w:r>
          </w:p>
          <w:p w14:paraId="45C480FA"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딥러닝 알고리즘에 대한 배경, 수학</w:t>
            </w:r>
            <w:r w:rsidRPr="007E58C2">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 xml:space="preserve">기초, 예측 및 기획에 대한 배경 지식. </w:t>
            </w:r>
          </w:p>
          <w:p w14:paraId="1E94D54F"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관련 알고리즘(딥러닝 기획, 딥러닝 예측, 딥러닝 강화 학습, 딥러닝 모방 학습, 딥러닝 생성형 모델 등) 경험 선호. </w:t>
            </w:r>
          </w:p>
          <w:p w14:paraId="4EC7ED0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머신러닝 분야의 </w:t>
            </w:r>
            <w:r w:rsidRPr="007E58C2">
              <w:rPr>
                <w:rFonts w:ascii="맑은 고딕" w:hAnsi="맑은 고딕" w:cs="Arial" w:hint="eastAsia"/>
                <w:color w:val="1B1C1D"/>
                <w:sz w:val="16"/>
                <w:szCs w:val="16"/>
              </w:rPr>
              <w:t>우수</w:t>
            </w:r>
            <w:r w:rsidRPr="007E58C2">
              <w:rPr>
                <w:rFonts w:ascii="맑은 고딕" w:hAnsi="맑은 고딕" w:cs="Arial"/>
                <w:color w:val="1B1C1D"/>
                <w:sz w:val="16"/>
                <w:szCs w:val="16"/>
              </w:rPr>
              <w:t xml:space="preserve"> 컨퍼런스 저널에 논문 게재 경험 우대. </w:t>
            </w:r>
          </w:p>
          <w:p w14:paraId="66DDCBC9"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ACM 및 기타 프로그래밍 대회 수상</w:t>
            </w:r>
            <w:r w:rsidRPr="007E58C2">
              <w:rPr>
                <w:rFonts w:ascii="맑은 고딕" w:hAnsi="맑은 고딕" w:cs="Arial" w:hint="eastAsia"/>
                <w:color w:val="1B1C1D"/>
                <w:sz w:val="16"/>
                <w:szCs w:val="16"/>
              </w:rPr>
              <w:t>자</w:t>
            </w:r>
            <w:r w:rsidRPr="007E58C2">
              <w:rPr>
                <w:rFonts w:ascii="맑은 고딕" w:hAnsi="맑은 고딕" w:cs="Arial"/>
                <w:color w:val="1B1C1D"/>
                <w:sz w:val="16"/>
                <w:szCs w:val="16"/>
              </w:rPr>
              <w:t xml:space="preserve"> 우선 채용.</w:t>
            </w:r>
          </w:p>
        </w:tc>
      </w:tr>
      <w:tr w:rsidR="00656EED" w:rsidRPr="007E58C2" w14:paraId="3C6EF1D6" w14:textId="77777777" w:rsidTr="00054902">
        <w:trPr>
          <w:trHeight w:val="548"/>
        </w:trPr>
        <w:tc>
          <w:tcPr>
            <w:tcW w:w="1185" w:type="dxa"/>
            <w:shd w:val="clear" w:color="auto" w:fill="auto"/>
            <w:vAlign w:val="center"/>
            <w:hideMark/>
          </w:tcPr>
          <w:p w14:paraId="545AD08C"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E2E 알고리즘 TL / 엔지니어</w:t>
            </w:r>
          </w:p>
        </w:tc>
        <w:tc>
          <w:tcPr>
            <w:tcW w:w="3493" w:type="dxa"/>
            <w:shd w:val="clear" w:color="auto" w:fill="auto"/>
            <w:vAlign w:val="center"/>
            <w:hideMark/>
          </w:tcPr>
          <w:p w14:paraId="1EE7C8B6" w14:textId="77777777" w:rsidR="0028226B"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w:t>
            </w:r>
            <w:r w:rsidR="003158C6" w:rsidRPr="007E58C2">
              <w:rPr>
                <w:rFonts w:ascii="맑은 고딕" w:hAnsi="맑은 고딕" w:cs="Arial"/>
                <w:color w:val="1B1C1D"/>
                <w:sz w:val="16"/>
                <w:szCs w:val="16"/>
              </w:rPr>
              <w:t xml:space="preserve"> </w:t>
            </w:r>
            <w:r w:rsidRPr="007E58C2">
              <w:rPr>
                <w:rFonts w:ascii="맑은 고딕" w:hAnsi="맑은 고딕" w:cs="Arial"/>
                <w:color w:val="1B1C1D"/>
                <w:sz w:val="16"/>
                <w:szCs w:val="16"/>
              </w:rPr>
              <w:t xml:space="preserve">E2E 딥러닝 기획 알고리즘 설계, 모델 학습, 평가 구성 및 기타 관련 작업 </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3AFF71A9" w14:textId="49F38951"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모델이 도로 구조를 이해하는 능력을 향상시키고, 고정밀 지도 없이 자율주행 제품의 탐색 성능을 향상시키며, 주행 안전, 편안함, 규정 준수를 개선하기 위한 알고리즘 연구 </w:t>
            </w:r>
            <w:r w:rsidR="00071686" w:rsidRPr="007E58C2">
              <w:rPr>
                <w:rFonts w:ascii="맑은 고딕" w:hAnsi="맑은 고딕" w:cs="Arial"/>
                <w:color w:val="1B1C1D"/>
                <w:sz w:val="16"/>
                <w:szCs w:val="16"/>
              </w:rPr>
              <w:t>.</w:t>
            </w:r>
          </w:p>
        </w:tc>
        <w:tc>
          <w:tcPr>
            <w:tcW w:w="5108" w:type="dxa"/>
            <w:shd w:val="clear" w:color="auto" w:fill="auto"/>
            <w:vAlign w:val="center"/>
            <w:hideMark/>
          </w:tcPr>
          <w:p w14:paraId="74B8425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머신러닝, 인공지능, 로봇 </w:t>
            </w:r>
            <w:r w:rsidRPr="007E58C2">
              <w:rPr>
                <w:rFonts w:ascii="맑은 고딕" w:hAnsi="맑은 고딕" w:cs="Arial" w:hint="eastAsia"/>
                <w:color w:val="1B1C1D"/>
                <w:sz w:val="16"/>
                <w:szCs w:val="16"/>
              </w:rPr>
              <w:t xml:space="preserve">등 </w:t>
            </w:r>
            <w:r w:rsidRPr="007E58C2">
              <w:rPr>
                <w:rFonts w:ascii="맑은 고딕" w:hAnsi="맑은 고딕" w:cs="Arial"/>
                <w:color w:val="1B1C1D"/>
                <w:sz w:val="16"/>
                <w:szCs w:val="16"/>
              </w:rPr>
              <w:t>관련 전공</w:t>
            </w:r>
          </w:p>
          <w:p w14:paraId="5BD55380" w14:textId="18728439"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Python에 능숙, 자료 구조 및 알고리즘에 대한 기초 보유 </w:t>
            </w:r>
          </w:p>
          <w:p w14:paraId="21F13E54" w14:textId="62A0A94C"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수학적 기초, 딥러닝 분야의 고전적 방법 및 최신 개발</w:t>
            </w:r>
            <w:r w:rsidR="00AA71C8">
              <w:rPr>
                <w:rFonts w:ascii="맑은 고딕" w:hAnsi="맑은 고딕" w:cs="Arial" w:hint="eastAsia"/>
                <w:color w:val="1B1C1D"/>
                <w:sz w:val="16"/>
                <w:szCs w:val="16"/>
              </w:rPr>
              <w:t xml:space="preserve"> </w:t>
            </w:r>
            <w:r w:rsidRPr="007E58C2">
              <w:rPr>
                <w:rFonts w:ascii="맑은 고딕" w:hAnsi="맑은 고딕" w:cs="Arial"/>
                <w:color w:val="1B1C1D"/>
                <w:sz w:val="16"/>
                <w:szCs w:val="16"/>
              </w:rPr>
              <w:t>이해</w:t>
            </w:r>
            <w:r w:rsidR="007F0741" w:rsidRPr="007E58C2">
              <w:rPr>
                <w:rFonts w:ascii="맑은 고딕" w:hAnsi="맑은 고딕" w:cs="Arial" w:hint="eastAsia"/>
                <w:color w:val="1B1C1D"/>
                <w:sz w:val="16"/>
                <w:szCs w:val="16"/>
              </w:rPr>
              <w:t>력</w:t>
            </w:r>
            <w:r w:rsidRPr="007E58C2">
              <w:rPr>
                <w:rFonts w:ascii="맑은 고딕" w:hAnsi="맑은 고딕" w:cs="Arial"/>
                <w:color w:val="1B1C1D"/>
                <w:sz w:val="16"/>
                <w:szCs w:val="16"/>
              </w:rPr>
              <w:t xml:space="preserve"> </w:t>
            </w:r>
          </w:p>
          <w:p w14:paraId="3EF0D46A" w14:textId="7975742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E2E 기획, CV, 딥 생성형 모델, 모방 학습, 이미지 기반 강화 학습 R&amp;D 경험자 선호. </w:t>
            </w:r>
          </w:p>
          <w:p w14:paraId="3811AD5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온라인 매핑, 도로 토폴로지 생성, 실시간 내비게이션 관련 경험자 선호. </w:t>
            </w:r>
          </w:p>
          <w:p w14:paraId="1932C8DB"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ACM 및 기타 프로그래밍 대회에서 수상한 분 우선 채용. </w:t>
            </w:r>
          </w:p>
          <w:p w14:paraId="4C503786" w14:textId="2BBE7979"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복잡한 시스템 엔지니어링 및 오픈 소스 프로젝트 개발 경험 선호.</w:t>
            </w:r>
          </w:p>
        </w:tc>
      </w:tr>
      <w:tr w:rsidR="00656EED" w:rsidRPr="007E58C2" w14:paraId="28CB24CB" w14:textId="77777777" w:rsidTr="00054902">
        <w:trPr>
          <w:trHeight w:val="2657"/>
        </w:trPr>
        <w:tc>
          <w:tcPr>
            <w:tcW w:w="1185" w:type="dxa"/>
            <w:shd w:val="clear" w:color="auto" w:fill="auto"/>
            <w:vAlign w:val="center"/>
            <w:hideMark/>
          </w:tcPr>
          <w:p w14:paraId="074076A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자율주행 시스템 R&amp;D 엔지니어</w:t>
            </w:r>
          </w:p>
        </w:tc>
        <w:tc>
          <w:tcPr>
            <w:tcW w:w="3493" w:type="dxa"/>
            <w:shd w:val="clear" w:color="auto" w:fill="auto"/>
            <w:vAlign w:val="center"/>
            <w:hideMark/>
          </w:tcPr>
          <w:p w14:paraId="4F14012A" w14:textId="73DC023A"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 측 모듈 및 알고리즘 통합 개발, 전체 차량의 자율주행 기능 및 성능</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4D7D79B4"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성능에 영향을 미치는 병목 모듈 분석, 개선을 위한 올바른 방향 제시, 관련 상위 모듈의 개선 추진. </w:t>
            </w:r>
          </w:p>
          <w:p w14:paraId="61B2D93D"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효율적인 테스트 검증을 위한 테스트 시스템 구축, 오프라인 테스트 단계에서 문제 노출, 피드백 속도 및 반복 효율성 향상.</w:t>
            </w:r>
          </w:p>
        </w:tc>
        <w:tc>
          <w:tcPr>
            <w:tcW w:w="5108" w:type="dxa"/>
            <w:shd w:val="clear" w:color="auto" w:fill="auto"/>
            <w:vAlign w:val="center"/>
            <w:hideMark/>
          </w:tcPr>
          <w:p w14:paraId="2544D3C0" w14:textId="4D7ED6A0"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운영 체제 리소스 관리 및 스케줄링 메커니즘에 익숙함, 성능 분석 도구에 익숙함, 시스템 이상 현상의 근본 원인을 파악</w:t>
            </w:r>
            <w:r w:rsidR="006C4B7B" w:rsidRPr="007E58C2">
              <w:rPr>
                <w:rFonts w:ascii="맑은 고딕" w:hAnsi="맑은 고딕" w:cs="Arial" w:hint="eastAsia"/>
                <w:color w:val="1B1C1D"/>
                <w:sz w:val="16"/>
                <w:szCs w:val="16"/>
              </w:rPr>
              <w:t xml:space="preserve"> 가능</w:t>
            </w:r>
            <w:r w:rsidRPr="007E58C2">
              <w:rPr>
                <w:rFonts w:ascii="맑은 고딕" w:hAnsi="맑은 고딕" w:cs="Arial"/>
                <w:color w:val="1B1C1D"/>
                <w:sz w:val="16"/>
                <w:szCs w:val="16"/>
              </w:rPr>
              <w:t xml:space="preserve"> </w:t>
            </w:r>
          </w:p>
          <w:p w14:paraId="5C7C3761"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동시 프로그래밍 및 통신 메커니즘에 익숙함, 프로그램 이상 현상의 근본 원인을 파악할 수 있음. </w:t>
            </w:r>
          </w:p>
          <w:p w14:paraId="24655AC8"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대량 생산 제품 개발 경험, ROS/Docker, Python/Shell 스크립트 개발 경험 선호. </w:t>
            </w:r>
          </w:p>
          <w:p w14:paraId="5F587CA0" w14:textId="7E1809BF"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인지, 예측, 규제, 매핑, 포지셔닝 등 자율주행 모듈 중 하나 이상에 익숙</w:t>
            </w:r>
          </w:p>
          <w:p w14:paraId="60B1FB63"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스마트카, 드론, 로봇 등의 관련 경험자 선호. </w:t>
            </w:r>
          </w:p>
          <w:p w14:paraId="2705E912" w14:textId="77777777" w:rsidR="00656EED" w:rsidRPr="007E58C2" w:rsidRDefault="00656EED" w:rsidP="008C5650">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RoboMaster, RoboCup 및 기타 로봇 대회 수상자 우선 채용.</w:t>
            </w:r>
          </w:p>
        </w:tc>
      </w:tr>
    </w:tbl>
    <w:p w14:paraId="1910C6FC" w14:textId="01D34F3F" w:rsidR="00656EED" w:rsidRPr="007E58C2" w:rsidRDefault="00656EED" w:rsidP="00656EED">
      <w:pPr>
        <w:ind w:left="0" w:firstLine="0"/>
        <w:rPr>
          <w:rFonts w:ascii="맑은 고딕" w:hAnsi="맑은 고딕"/>
        </w:rPr>
      </w:pPr>
    </w:p>
    <w:p w14:paraId="2293C741" w14:textId="208AC999" w:rsidR="00656EED" w:rsidRPr="007E58C2" w:rsidRDefault="00656EED" w:rsidP="007E58C2">
      <w:pPr>
        <w:pStyle w:val="af9"/>
        <w:numPr>
          <w:ilvl w:val="0"/>
          <w:numId w:val="36"/>
        </w:numPr>
        <w:ind w:leftChars="0"/>
        <w:rPr>
          <w:rFonts w:ascii="맑은 고딕" w:hAnsi="맑은 고딕"/>
        </w:rPr>
      </w:pPr>
      <w:r w:rsidRPr="007E58C2">
        <w:rPr>
          <w:rFonts w:ascii="맑은 고딕" w:hAnsi="맑은 고딕" w:hint="eastAsia"/>
        </w:rPr>
        <w:t>H</w:t>
      </w:r>
      <w:r w:rsidRPr="007E58C2">
        <w:rPr>
          <w:rFonts w:ascii="맑은 고딕" w:hAnsi="맑은 고딕"/>
        </w:rPr>
        <w:t>orizon Robotics</w:t>
      </w:r>
    </w:p>
    <w:tbl>
      <w:tblPr>
        <w:tblW w:w="9786" w:type="dxa"/>
        <w:tblInd w:w="-5" w:type="dxa"/>
        <w:tblLayout w:type="fixed"/>
        <w:tblCellMar>
          <w:left w:w="99" w:type="dxa"/>
          <w:right w:w="99" w:type="dxa"/>
        </w:tblCellMar>
        <w:tblLook w:val="04A0" w:firstRow="1" w:lastRow="0" w:firstColumn="1" w:lastColumn="0" w:noHBand="0" w:noVBand="1"/>
      </w:tblPr>
      <w:tblGrid>
        <w:gridCol w:w="1281"/>
        <w:gridCol w:w="4248"/>
        <w:gridCol w:w="4257"/>
      </w:tblGrid>
      <w:tr w:rsidR="00656EED" w:rsidRPr="007E58C2" w14:paraId="36FEF43C" w14:textId="77777777" w:rsidTr="00703DA4">
        <w:trPr>
          <w:trHeight w:val="320"/>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ECF3BC" w14:textId="77777777" w:rsidR="00656EED" w:rsidRPr="007E58C2" w:rsidRDefault="00656EED" w:rsidP="00221E02">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직무</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398E37" w14:textId="77777777" w:rsidR="00656EED" w:rsidRPr="007E58C2" w:rsidRDefault="00656EED" w:rsidP="00221E02">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주요 업무</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119146" w14:textId="77777777" w:rsidR="00656EED" w:rsidRPr="007E58C2" w:rsidRDefault="00656EED" w:rsidP="00221E02">
            <w:pPr>
              <w:spacing w:after="0"/>
              <w:ind w:left="0" w:firstLine="0"/>
              <w:rPr>
                <w:rFonts w:ascii="맑은 고딕" w:hAnsi="맑은 고딕" w:cs="Arial"/>
                <w:b/>
                <w:bCs/>
                <w:color w:val="1B1C1D"/>
                <w:sz w:val="16"/>
                <w:szCs w:val="16"/>
              </w:rPr>
            </w:pPr>
            <w:r w:rsidRPr="007E58C2">
              <w:rPr>
                <w:rFonts w:ascii="맑은 고딕" w:hAnsi="맑은 고딕" w:cs="Arial"/>
                <w:b/>
                <w:bCs/>
                <w:color w:val="1B1C1D"/>
                <w:sz w:val="16"/>
                <w:szCs w:val="16"/>
              </w:rPr>
              <w:t>요구 역량</w:t>
            </w:r>
          </w:p>
        </w:tc>
      </w:tr>
      <w:tr w:rsidR="00656EED" w:rsidRPr="007E58C2" w14:paraId="3F3F8046" w14:textId="77777777" w:rsidTr="00703DA4">
        <w:trPr>
          <w:trHeight w:val="2657"/>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2CD83"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시스템 R&amp;D 엔지니어</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1147CE" w14:textId="0B2BC890"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차량 측 모듈 및 알고리즘 통합 개발</w:t>
            </w:r>
            <w:r w:rsidR="00950039"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전체 차량의 자율주행 기능 및 성능</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23BA7896"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성능에 영향을 미치는 병목 모듈 분석, 개선을 위한 올바른 방향 제시, 관련 상위 모듈의 개선 추진. </w:t>
            </w:r>
          </w:p>
          <w:p w14:paraId="38CA9130" w14:textId="02FC4A49"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효율적인 테스트 검증을 위한 테스트 시스템 구축, 오프라인 테스트 단계에서 문제 노출, 피드백 속도 및 반복 효율성 향상.</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3A11A9"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운영 체제 리소스 관리 및 스케줄링 메커니즘에 익숙함, 성능 분석 도구에 익숙함, 시스템 이상 현상의 근본 원인을 파악할 수 있음. </w:t>
            </w:r>
          </w:p>
          <w:p w14:paraId="08A28BB7"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동시 프로그래밍 및 통신 메커니즘에 익숙함, 프로그램 이상 현상의 근본 원인을 파악할 수 있음. </w:t>
            </w:r>
          </w:p>
          <w:p w14:paraId="6D0412FF"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대량 생산 제품 개발 경험, ROS/Docker, Python/Shell 스크립트 개발 경험 선호. </w:t>
            </w:r>
          </w:p>
          <w:p w14:paraId="38E9E0F0" w14:textId="5ED6AEFD"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인지, 예측, 규제, 매핑, 포지셔닝 등 자율주행 모듈 중 하나 이상에 익숙함. </w:t>
            </w:r>
          </w:p>
          <w:p w14:paraId="31193606"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스마트카, 드론, 로봇 등의 관련 경험자 선호. </w:t>
            </w:r>
          </w:p>
          <w:p w14:paraId="4E30BFEB" w14:textId="7F671839"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RoboMaster, RoboCup 및 기타 로봇 대회 수상자 우선 채용.</w:t>
            </w:r>
          </w:p>
        </w:tc>
      </w:tr>
      <w:tr w:rsidR="00656EED" w:rsidRPr="007E58C2" w14:paraId="09614EB5" w14:textId="77777777" w:rsidTr="00703DA4">
        <w:trPr>
          <w:trHeight w:val="2128"/>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5214E"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멀티모달 엔지니어</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47C9DB" w14:textId="5DAC847E"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차세대 E2E 자율주행 시스템의 연구 및 개발 </w:t>
            </w:r>
          </w:p>
          <w:p w14:paraId="7A1161B0" w14:textId="09BC81FE"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자율주행을 위한 멀티모달 파운데이션 모델 시스템의 알고리즘 개발</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42E8BF3B" w14:textId="5E22A588"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자율주행의 애플리케이션 시나리오를 깊이 이해하고, 자율주행 데이터 세트 수집, 구성, 라벨링, 관리 </w:t>
            </w:r>
            <w:r w:rsidR="00071686" w:rsidRPr="007E58C2">
              <w:rPr>
                <w:rFonts w:ascii="맑은 고딕" w:hAnsi="맑은 고딕" w:cs="Arial"/>
                <w:color w:val="1B1C1D"/>
                <w:sz w:val="16"/>
                <w:szCs w:val="16"/>
              </w:rPr>
              <w:t>.</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FC6D91"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머신러닝, 컴퓨터 과학, 수학, 통계 또는 관련 전공 석사/박사. </w:t>
            </w:r>
          </w:p>
          <w:p w14:paraId="627B87D5"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LLM, 멀티모달 모델, VAE 분야의 심층 프로젝트 경험. </w:t>
            </w:r>
          </w:p>
          <w:p w14:paraId="61B9DDEC"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또는 로봇 관련 R&amp;D 경험, 인지, 예측, 기획, 제어 등을 포함하되 이에 국한되지 않는 경험 선호. </w:t>
            </w:r>
          </w:p>
          <w:p w14:paraId="7DDC2B8C"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자료 구조, 알고리즘, 병렬 프로그래밍, 대규모 데이터 처리에 대한 심층 지식. </w:t>
            </w:r>
          </w:p>
          <w:p w14:paraId="7548DDEB" w14:textId="2AC0820C"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또는 Python 프로그래밍 능숙, ACM 경험자 선호. </w:t>
            </w:r>
          </w:p>
          <w:p w14:paraId="75FD16D1" w14:textId="027FA0CF"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CVPR/ECCV/ICCV/ICML/NeurIPS 또는 TPAMI/IJCV/TIP와 같은 최고 컨퍼런스나 저널의 후보자, 컴퓨터 비전 및 패턴 인식 분야의 최고 학술 대회 수상자 또는 우수한 공학 프로젝트 경험자 선호.</w:t>
            </w:r>
          </w:p>
        </w:tc>
      </w:tr>
      <w:tr w:rsidR="00656EED" w:rsidRPr="007E58C2" w14:paraId="7B3DC84F" w14:textId="77777777" w:rsidTr="00703DA4">
        <w:trPr>
          <w:trHeight w:val="508"/>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36A08A"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자율주행 지능형 의사결정 &amp; 기획 알고리즘 엔지니어</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5ED026" w14:textId="153DB240"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자율주행의 가장 도전적인 시나리오에 대처하기 위한 자율주행 의사결정 모듈의 설계 및 구현</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w:t>
            </w:r>
          </w:p>
          <w:p w14:paraId="10012091" w14:textId="77D8D786"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자율주행차가 붐비고 상호작용이 많은 도로를 어떻게 우회하</w:t>
            </w:r>
            <w:r w:rsidR="006C4B7B" w:rsidRPr="007E58C2">
              <w:rPr>
                <w:rFonts w:ascii="맑은 고딕" w:hAnsi="맑은 고딕" w:cs="Arial" w:hint="eastAsia"/>
                <w:color w:val="1B1C1D"/>
                <w:sz w:val="16"/>
                <w:szCs w:val="16"/>
              </w:rPr>
              <w:t xml:space="preserve">고 경로를 </w:t>
            </w:r>
            <w:r w:rsidRPr="007E58C2">
              <w:rPr>
                <w:rFonts w:ascii="맑은 고딕" w:hAnsi="맑은 고딕" w:cs="Arial"/>
                <w:color w:val="1B1C1D"/>
                <w:sz w:val="16"/>
                <w:szCs w:val="16"/>
              </w:rPr>
              <w:t>정확하게 판단하는가?</w:t>
            </w:r>
          </w:p>
          <w:p w14:paraId="1067906F"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어떻게 다른 차량의 의도를 예측하여 그들에게 양보할 공간을 제공하는가? </w:t>
            </w:r>
          </w:p>
          <w:p w14:paraId="180E4442"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전기 자전거가 교통 체증을 뚫고 지나가거나, 자전거가 도로변에서 흔들리거나, 보행자가 좁은 길을 배회하는 등 합리적이거나 비합리적인 행동 시나리오 처리. </w:t>
            </w:r>
          </w:p>
          <w:p w14:paraId="57AF3C1D" w14:textId="6BDF857A"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교통 규칙을 준수하지 않지만 빈번한 시나리오 처리 (예: 인접 차선 차량이 갑자기 차선을 변경하여 통행 우선권을 빼앗는 경우, 연속 차선이 갑자기 측면으로 변경되는 경우).</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9AD57D"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lastRenderedPageBreak/>
              <w:t xml:space="preserve">• C++, Python, Java를 포함한 프로그래밍 및 알고리즘에 능숙함, 우수한 엔지니어링 기술과 코딩 스타일. </w:t>
            </w:r>
          </w:p>
          <w:p w14:paraId="18BB4AA9" w14:textId="0CD02A86"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자료 구조, 알고리즘, 데이터 구조, 네트워크, 아키텍처, 컴파일 원리, 통계 분석 등 최소 하나 이상의 컴퓨터 과학 분야에 익숙</w:t>
            </w:r>
          </w:p>
          <w:p w14:paraId="0A3DD9B1" w14:textId="77777777" w:rsidR="00950039"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무인 자동차에 대한 강한 동기와 신념. </w:t>
            </w:r>
          </w:p>
          <w:p w14:paraId="78A208F0" w14:textId="3D17742B"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머신러닝, 딥러닝, 데이터 마이닝, 통계, 최적화 이론 등 최소 한 가지 방향에 대한 기초가 있는 후보자, 관련 프로젝트 경험</w:t>
            </w:r>
            <w:r w:rsidR="00950039" w:rsidRPr="007E58C2">
              <w:rPr>
                <w:rFonts w:ascii="맑은 고딕" w:hAnsi="맑은 고딕" w:cs="Arial" w:hint="eastAsia"/>
                <w:color w:val="1B1C1D"/>
                <w:sz w:val="16"/>
                <w:szCs w:val="16"/>
              </w:rPr>
              <w:t>자 우대</w:t>
            </w:r>
          </w:p>
        </w:tc>
      </w:tr>
      <w:tr w:rsidR="00656EED" w:rsidRPr="007E58C2" w14:paraId="3892535B" w14:textId="77777777" w:rsidTr="00703DA4">
        <w:trPr>
          <w:trHeight w:val="1864"/>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CD83DC"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E2E 알고리즘 엔지니어</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8DDCF9" w14:textId="10CF3B04"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학습 기반 예측/기획/의사결정, E2E 작업을 위한 데이터 제공</w:t>
            </w:r>
            <w:r w:rsidR="00071686" w:rsidRPr="007E58C2">
              <w:rPr>
                <w:rFonts w:ascii="맑은 고딕" w:hAnsi="맑은 고딕" w:cs="Arial"/>
                <w:color w:val="1B1C1D"/>
                <w:sz w:val="16"/>
                <w:szCs w:val="16"/>
              </w:rPr>
              <w:t>.</w:t>
            </w:r>
            <w:r w:rsidRPr="007E58C2">
              <w:rPr>
                <w:rFonts w:ascii="맑은 고딕" w:hAnsi="맑은 고딕" w:cs="Arial"/>
                <w:color w:val="1B1C1D"/>
                <w:sz w:val="16"/>
                <w:szCs w:val="16"/>
              </w:rPr>
              <w:t xml:space="preserve"> • 데이터 마이닝, 데이터 분배 관리, 데이터 버전 반복을 위한 엔지니어링 시스템 구축, 모델 순방향 최적화를 보장하고 실제 차량 문제 해결. • 효율적인 모델 폐쇄 루프 반복 프로세스를 형성하고 반복 프로세스의 효율성을 향상시키는</w:t>
            </w:r>
            <w:r w:rsidR="00071686" w:rsidRPr="007E58C2">
              <w:rPr>
                <w:rFonts w:ascii="맑은 고딕" w:hAnsi="맑은 고딕" w:cs="Arial"/>
                <w:color w:val="1B1C1D"/>
                <w:sz w:val="16"/>
                <w:szCs w:val="16"/>
              </w:rPr>
              <w:t>.</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CE6B2B"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과학, 인공지능 또는 관련 전공 학사 학위 이상. </w:t>
            </w:r>
          </w:p>
          <w:p w14:paraId="364AF76B"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대규모 언어 모델, 임바디드 인텔리전스 등 분야에서 3년 이상의 관련 업무 경험. </w:t>
            </w:r>
          </w:p>
          <w:p w14:paraId="7EF93157"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수십억 개의 매개변수를 가진 데이터 스케일 및 반복 방법론 이해. </w:t>
            </w:r>
          </w:p>
          <w:p w14:paraId="09502605"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우수한 알고리즘 프로그래밍 기술 및 데이터 관리 도구 체인 개발 역량. </w:t>
            </w:r>
          </w:p>
          <w:p w14:paraId="736303B6" w14:textId="38E6CCEB"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자율주행 및 상용 파운데이션 모델의 대량 생산 경험 선호.</w:t>
            </w:r>
          </w:p>
        </w:tc>
      </w:tr>
      <w:tr w:rsidR="00656EED" w:rsidRPr="007E58C2" w14:paraId="6AC2CCAB" w14:textId="77777777" w:rsidTr="00703DA4">
        <w:trPr>
          <w:trHeight w:val="2178"/>
        </w:trPr>
        <w:tc>
          <w:tcPr>
            <w:tcW w:w="12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6E4704"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딥러닝 데이터 알고리즘 엔지니어/전문가</w:t>
            </w:r>
          </w:p>
        </w:tc>
        <w:tc>
          <w:tcPr>
            <w:tcW w:w="424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823B71" w14:textId="496F4ACB"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ADAS, 도심/고속도로 NOA 시나리오 하의 인지 알고리즘 및 데이터 폐쇄 루프 개발</w:t>
            </w:r>
          </w:p>
          <w:p w14:paraId="78B48EB8" w14:textId="054148F4"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마이닝, 라벨링, 학습, 배포 및 </w:t>
            </w:r>
            <w:r w:rsidR="00071686" w:rsidRPr="007E58C2">
              <w:rPr>
                <w:rFonts w:ascii="맑은 고딕" w:hAnsi="맑은 고딕" w:cs="Arial" w:hint="eastAsia"/>
                <w:color w:val="1B1C1D"/>
                <w:sz w:val="16"/>
                <w:szCs w:val="16"/>
              </w:rPr>
              <w:t>B</w:t>
            </w:r>
            <w:r w:rsidR="00071686" w:rsidRPr="007E58C2">
              <w:rPr>
                <w:rFonts w:ascii="맑은 고딕" w:hAnsi="맑은 고딕" w:cs="Arial"/>
                <w:color w:val="1B1C1D"/>
                <w:sz w:val="16"/>
                <w:szCs w:val="16"/>
              </w:rPr>
              <w:t>adcase</w:t>
            </w:r>
            <w:r w:rsidRPr="007E58C2">
              <w:rPr>
                <w:rFonts w:ascii="맑은 고딕" w:hAnsi="맑은 고딕" w:cs="Arial"/>
                <w:color w:val="1B1C1D"/>
                <w:sz w:val="16"/>
                <w:szCs w:val="16"/>
              </w:rPr>
              <w:t xml:space="preserve"> 회귀의 폐쇄 루프 링크를 마스터하고, 데이터 폐쇄 루프를 통해 지속적으로 비즈니스 모델을 최적화. </w:t>
            </w:r>
          </w:p>
          <w:p w14:paraId="0265ACA0" w14:textId="14317676"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데이터 밸런스 및 데이터 증류와 같은 방법을 탐색하여 클라이언트 측과 클라우드에서 모델의 지속 가능한 개발을 지원하고, 특정 시나리오에 대한 특정 데이터 세트 생성 및 알고리즘 회귀 작업 구축. </w:t>
            </w:r>
          </w:p>
          <w:p w14:paraId="69417E19" w14:textId="41D42394"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자동화된 링크(모델 학습/회귀/평가/CI/CD 등)의 개발 및 유지 관리 지원.</w:t>
            </w:r>
          </w:p>
        </w:tc>
        <w:tc>
          <w:tcPr>
            <w:tcW w:w="42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B34C5"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컴퓨터 비전, 패턴 인식, 머신러닝, 전자 정보, 로봇 또는 기타 관련 전공 석사/박사. </w:t>
            </w:r>
          </w:p>
          <w:p w14:paraId="52692E5C"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자율주행 분야 1년 이상 경험. </w:t>
            </w:r>
          </w:p>
          <w:p w14:paraId="16A943B2"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자료 구조, 알고리즘, 코드 최적화, 대규모 데이터 처리에 대한 심층 지식. </w:t>
            </w:r>
          </w:p>
          <w:p w14:paraId="0E8C96CC" w14:textId="77777777"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xml:space="preserve">• C/C++ 또는 Python 프로그래밍에 능숙하고, 자율주행 데이터 알고리즘 경험 선호. </w:t>
            </w:r>
          </w:p>
          <w:p w14:paraId="108F7687" w14:textId="79CEEFF9" w:rsidR="00656EED" w:rsidRPr="007E58C2" w:rsidRDefault="00656EED" w:rsidP="001A125E">
            <w:pPr>
              <w:spacing w:after="0"/>
              <w:ind w:left="0" w:firstLine="0"/>
              <w:rPr>
                <w:rFonts w:ascii="맑은 고딕" w:hAnsi="맑은 고딕" w:cs="Arial"/>
                <w:color w:val="1B1C1D"/>
                <w:sz w:val="16"/>
                <w:szCs w:val="16"/>
              </w:rPr>
            </w:pPr>
            <w:r w:rsidRPr="007E58C2">
              <w:rPr>
                <w:rFonts w:ascii="맑은 고딕" w:hAnsi="맑은 고딕" w:cs="Arial"/>
                <w:color w:val="1B1C1D"/>
                <w:sz w:val="16"/>
                <w:szCs w:val="16"/>
              </w:rPr>
              <w:t>• 주류 딥러닝 알고리즘에 익숙하고, 타겟 감지, 세분화, 추적, 다중 작업 학습, 스테레오 비전 등 하나 이상의 딥러닝 프레임워크에 능숙</w:t>
            </w:r>
          </w:p>
        </w:tc>
      </w:tr>
    </w:tbl>
    <w:p w14:paraId="7BE010B3" w14:textId="4AD06721" w:rsidR="00AA2D6D" w:rsidRPr="007E58C2" w:rsidRDefault="00AA2D6D" w:rsidP="00AA2D6D">
      <w:pPr>
        <w:ind w:left="0" w:firstLine="0"/>
        <w:rPr>
          <w:rFonts w:ascii="맑은 고딕" w:hAnsi="맑은 고딕"/>
        </w:rPr>
        <w:sectPr w:rsidR="00AA2D6D" w:rsidRPr="007E58C2" w:rsidSect="00142AF9">
          <w:type w:val="continuous"/>
          <w:pgSz w:w="11906" w:h="16838" w:code="9"/>
          <w:pgMar w:top="1440" w:right="1080" w:bottom="1440" w:left="1080" w:header="576" w:footer="576" w:gutter="0"/>
          <w:pgNumType w:start="1"/>
          <w:cols w:space="720"/>
          <w:docGrid w:linePitch="360"/>
        </w:sectPr>
      </w:pPr>
    </w:p>
    <w:p w14:paraId="2009DDB7" w14:textId="0AF7691A" w:rsidR="00142AF9" w:rsidRPr="00871C2D" w:rsidRDefault="00142AF9" w:rsidP="00142AF9">
      <w:pPr>
        <w:pBdr>
          <w:top w:val="nil"/>
          <w:left w:val="nil"/>
          <w:bottom w:val="nil"/>
          <w:right w:val="nil"/>
          <w:between w:val="nil"/>
        </w:pBdr>
        <w:wordWrap w:val="0"/>
        <w:autoSpaceDE w:val="0"/>
        <w:autoSpaceDN w:val="0"/>
        <w:spacing w:line="20" w:lineRule="exact"/>
        <w:ind w:left="0" w:firstLine="0"/>
        <w:rPr>
          <w:rFonts w:ascii="맑은 고딕" w:hAnsi="맑은 고딕"/>
        </w:rPr>
        <w:sectPr w:rsidR="00142AF9" w:rsidRPr="00871C2D" w:rsidSect="00142AF9">
          <w:pgSz w:w="11906" w:h="16838" w:code="9"/>
          <w:pgMar w:top="1440" w:right="1080" w:bottom="1440" w:left="1080" w:header="576" w:footer="576" w:gutter="0"/>
          <w:pgNumType w:start="1"/>
          <w:cols w:space="720"/>
          <w:titlePg/>
          <w:docGrid w:linePitch="360"/>
        </w:sectPr>
      </w:pPr>
    </w:p>
    <w:p w14:paraId="080556E0" w14:textId="71A6B8A9" w:rsidR="00142AF9" w:rsidRPr="00871C2D" w:rsidRDefault="00142AF9" w:rsidP="00142AF9">
      <w:pPr>
        <w:pStyle w:val="af2"/>
        <w:ind w:left="0" w:firstLine="0"/>
        <w:rPr>
          <w:rFonts w:ascii="맑은 고딕" w:hAnsi="맑은 고딕"/>
          <w:color w:val="auto"/>
        </w:rPr>
      </w:pPr>
      <w:r w:rsidRPr="00871C2D">
        <w:rPr>
          <w:rFonts w:ascii="맑은 고딕" w:hAnsi="맑은 고딕" w:hint="eastAsia"/>
          <w:color w:val="auto"/>
          <w:lang w:val="ko-KR"/>
        </w:rPr>
        <w:t>참고</w:t>
      </w:r>
      <w:r w:rsidRPr="00871C2D">
        <w:rPr>
          <w:rFonts w:ascii="맑은 고딕" w:hAnsi="맑은 고딕" w:hint="eastAsia"/>
          <w:color w:val="auto"/>
        </w:rPr>
        <w:t xml:space="preserve"> </w:t>
      </w:r>
      <w:r w:rsidRPr="00871C2D">
        <w:rPr>
          <w:rFonts w:ascii="맑은 고딕" w:hAnsi="맑은 고딕" w:hint="eastAsia"/>
          <w:color w:val="auto"/>
          <w:lang w:val="ko-KR"/>
        </w:rPr>
        <w:t>문헌</w:t>
      </w:r>
    </w:p>
    <w:p w14:paraId="4FE29415" w14:textId="77777777" w:rsidR="00142AF9" w:rsidRPr="00871C2D" w:rsidRDefault="00142AF9" w:rsidP="00142AF9">
      <w:pPr>
        <w:pStyle w:val="ad"/>
        <w:ind w:left="0" w:firstLine="0"/>
        <w:rPr>
          <w:rFonts w:ascii="맑은 고딕" w:hAnsi="맑은 고딕"/>
        </w:rPr>
      </w:pPr>
    </w:p>
    <w:p w14:paraId="4257D91F" w14:textId="77777777" w:rsidR="00142AF9" w:rsidRPr="00871C2D" w:rsidRDefault="00142AF9" w:rsidP="00142AF9">
      <w:pPr>
        <w:pBdr>
          <w:top w:val="nil"/>
          <w:left w:val="nil"/>
          <w:bottom w:val="nil"/>
          <w:right w:val="nil"/>
          <w:between w:val="nil"/>
        </w:pBdr>
        <w:wordWrap w:val="0"/>
        <w:autoSpaceDE w:val="0"/>
        <w:autoSpaceDN w:val="0"/>
        <w:ind w:leftChars="3" w:left="396" w:hangingChars="177" w:hanging="389"/>
        <w:rPr>
          <w:rFonts w:ascii="맑은 고딕" w:hAnsi="맑은 고딕"/>
        </w:rPr>
      </w:pPr>
      <w:r w:rsidRPr="00871C2D">
        <w:rPr>
          <w:rFonts w:ascii="맑은 고딕" w:hAnsi="맑은 고딕"/>
        </w:rPr>
        <w:t xml:space="preserve">[1] ResearchInChina, "End-to-end Autonomous Driving Industry Report, 2024–2025," </w:t>
      </w:r>
      <w:r w:rsidRPr="00871C2D">
        <w:rPr>
          <w:rFonts w:ascii="맑은 고딕" w:hAnsi="맑은 고딕"/>
          <w:i/>
          <w:iCs/>
        </w:rPr>
        <w:t>Market Research Report</w:t>
      </w:r>
      <w:r w:rsidRPr="00871C2D">
        <w:rPr>
          <w:rFonts w:ascii="맑은 고딕" w:hAnsi="맑은 고딕"/>
        </w:rPr>
        <w:t>, 2024.</w:t>
      </w:r>
    </w:p>
    <w:p w14:paraId="62EB8279" w14:textId="460745B4" w:rsidR="002F634A" w:rsidRPr="00871C2D" w:rsidRDefault="002F634A" w:rsidP="00142AF9">
      <w:pPr>
        <w:pBdr>
          <w:top w:val="nil"/>
          <w:left w:val="nil"/>
          <w:bottom w:val="nil"/>
          <w:right w:val="nil"/>
          <w:between w:val="nil"/>
        </w:pBdr>
        <w:wordWrap w:val="0"/>
        <w:autoSpaceDE w:val="0"/>
        <w:autoSpaceDN w:val="0"/>
        <w:spacing w:line="240" w:lineRule="exact"/>
        <w:ind w:left="0" w:firstLine="0"/>
        <w:rPr>
          <w:rFonts w:ascii="맑은 고딕" w:hAnsi="맑은 고딕"/>
        </w:rPr>
      </w:pPr>
    </w:p>
    <w:sectPr w:rsidR="002F634A" w:rsidRPr="00871C2D" w:rsidSect="00142AF9">
      <w:type w:val="continuous"/>
      <w:pgSz w:w="11906" w:h="16838" w:code="9"/>
      <w:pgMar w:top="1440" w:right="1080" w:bottom="1440" w:left="1080" w:header="576" w:footer="576"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지현 최" w:date="2025-10-02T10:02:00Z" w:initials="지최">
    <w:p w14:paraId="78EF7F46" w14:textId="77777777" w:rsidR="00E07831" w:rsidRDefault="00E07831" w:rsidP="00E07831">
      <w:pPr>
        <w:pStyle w:val="afc"/>
        <w:ind w:left="0" w:firstLine="0"/>
      </w:pPr>
      <w:r>
        <w:rPr>
          <w:rStyle w:val="afb"/>
        </w:rPr>
        <w:annotationRef/>
      </w:r>
      <w:r>
        <w:t xml:space="preserve"> [1</w:t>
      </w:r>
      <w:r>
        <w:rPr>
          <w:rFonts w:hint="eastAsia"/>
        </w:rPr>
        <w:t>차</w:t>
      </w:r>
      <w:r>
        <w:t xml:space="preserve"> </w:t>
      </w:r>
      <w:r>
        <w:rPr>
          <w:rFonts w:hint="eastAsia"/>
        </w:rPr>
        <w:t>피드백</w:t>
      </w:r>
      <w:r>
        <w:rPr>
          <w:rFonts w:hint="eastAsia"/>
        </w:rPr>
        <w:t>,</w:t>
      </w:r>
      <w:r>
        <w:t xml:space="preserve"> </w:t>
      </w:r>
      <w:r>
        <w:rPr>
          <w:rFonts w:hint="eastAsia"/>
        </w:rPr>
        <w:t>왕전임님</w:t>
      </w:r>
      <w:r>
        <w:rPr>
          <w:rFonts w:hint="eastAsia"/>
        </w:rPr>
        <w:t>]</w:t>
      </w:r>
    </w:p>
    <w:p w14:paraId="16F2861C" w14:textId="006EB8A6" w:rsidR="00E07831" w:rsidRDefault="00E07831" w:rsidP="00E07831">
      <w:pPr>
        <w:pStyle w:val="afc"/>
        <w:rPr>
          <w:i/>
          <w:iCs/>
        </w:rPr>
      </w:pPr>
      <w:r w:rsidRPr="00E07831">
        <w:rPr>
          <w:i/>
          <w:iCs/>
        </w:rPr>
        <w:t xml:space="preserve">E2E </w:t>
      </w:r>
      <w:r w:rsidRPr="00E07831">
        <w:rPr>
          <w:rFonts w:hint="eastAsia"/>
          <w:i/>
          <w:iCs/>
        </w:rPr>
        <w:t>공급업체와</w:t>
      </w:r>
      <w:r w:rsidRPr="00E07831">
        <w:rPr>
          <w:rFonts w:hint="eastAsia"/>
          <w:i/>
          <w:iCs/>
        </w:rPr>
        <w:t xml:space="preserve"> </w:t>
      </w:r>
      <w:r w:rsidRPr="00E07831">
        <w:rPr>
          <w:i/>
          <w:iCs/>
        </w:rPr>
        <w:t>OEM</w:t>
      </w:r>
      <w:r w:rsidRPr="00E07831">
        <w:rPr>
          <w:rFonts w:hint="eastAsia"/>
          <w:i/>
          <w:iCs/>
        </w:rPr>
        <w:t>사들의</w:t>
      </w:r>
      <w:r w:rsidRPr="00E07831">
        <w:rPr>
          <w:rFonts w:hint="eastAsia"/>
          <w:i/>
          <w:iCs/>
        </w:rPr>
        <w:t xml:space="preserve"> </w:t>
      </w:r>
      <w:r w:rsidRPr="00E07831">
        <w:rPr>
          <w:rFonts w:hint="eastAsia"/>
          <w:i/>
          <w:iCs/>
        </w:rPr>
        <w:t>시스템</w:t>
      </w:r>
      <w:r w:rsidRPr="00E07831">
        <w:rPr>
          <w:rFonts w:hint="eastAsia"/>
          <w:i/>
          <w:iCs/>
        </w:rPr>
        <w:t xml:space="preserve"> </w:t>
      </w:r>
      <w:r w:rsidRPr="00E07831">
        <w:rPr>
          <w:rFonts w:hint="eastAsia"/>
          <w:i/>
          <w:iCs/>
        </w:rPr>
        <w:t>솔루션</w:t>
      </w:r>
      <w:r w:rsidRPr="00E07831">
        <w:rPr>
          <w:rFonts w:hint="eastAsia"/>
          <w:i/>
          <w:iCs/>
        </w:rPr>
        <w:t xml:space="preserve"> </w:t>
      </w:r>
      <w:r w:rsidRPr="00E07831">
        <w:rPr>
          <w:rFonts w:hint="eastAsia"/>
          <w:i/>
          <w:iCs/>
        </w:rPr>
        <w:t>레이아웃들</w:t>
      </w:r>
      <w:r w:rsidRPr="00E07831">
        <w:rPr>
          <w:rFonts w:hint="eastAsia"/>
          <w:i/>
          <w:iCs/>
        </w:rPr>
        <w:t>(</w:t>
      </w:r>
      <w:r w:rsidRPr="00E07831">
        <w:rPr>
          <w:i/>
          <w:iCs/>
        </w:rPr>
        <w:t>2.1)</w:t>
      </w:r>
      <w:r w:rsidRPr="00E07831">
        <w:rPr>
          <w:rFonts w:hint="eastAsia"/>
          <w:i/>
          <w:iCs/>
        </w:rPr>
        <w:t>에</w:t>
      </w:r>
      <w:r w:rsidRPr="00E07831">
        <w:rPr>
          <w:rFonts w:hint="eastAsia"/>
          <w:i/>
          <w:iCs/>
        </w:rPr>
        <w:t xml:space="preserve"> </w:t>
      </w:r>
      <w:r w:rsidRPr="00E07831">
        <w:rPr>
          <w:rFonts w:hint="eastAsia"/>
          <w:i/>
          <w:iCs/>
        </w:rPr>
        <w:t>대해서</w:t>
      </w:r>
      <w:r w:rsidRPr="00E07831">
        <w:rPr>
          <w:rFonts w:hint="eastAsia"/>
          <w:i/>
          <w:iCs/>
        </w:rPr>
        <w:t xml:space="preserve"> </w:t>
      </w:r>
      <w:r w:rsidRPr="00E07831">
        <w:rPr>
          <w:rFonts w:hint="eastAsia"/>
          <w:i/>
          <w:iCs/>
        </w:rPr>
        <w:t>설명하고</w:t>
      </w:r>
      <w:r w:rsidRPr="00E07831">
        <w:rPr>
          <w:rFonts w:hint="eastAsia"/>
          <w:i/>
          <w:iCs/>
        </w:rPr>
        <w:t xml:space="preserve">, </w:t>
      </w:r>
      <w:r w:rsidRPr="00E07831">
        <w:rPr>
          <w:i/>
          <w:iCs/>
        </w:rPr>
        <w:t xml:space="preserve">E2E </w:t>
      </w:r>
      <w:r w:rsidRPr="00E07831">
        <w:rPr>
          <w:rFonts w:hint="eastAsia"/>
          <w:i/>
          <w:iCs/>
        </w:rPr>
        <w:t>파운데이션</w:t>
      </w:r>
      <w:r w:rsidRPr="00E07831">
        <w:rPr>
          <w:rFonts w:hint="eastAsia"/>
          <w:i/>
          <w:iCs/>
        </w:rPr>
        <w:t xml:space="preserve"> </w:t>
      </w:r>
      <w:r w:rsidRPr="00E07831">
        <w:rPr>
          <w:rFonts w:hint="eastAsia"/>
          <w:i/>
          <w:iCs/>
        </w:rPr>
        <w:t>모델의</w:t>
      </w:r>
      <w:r w:rsidRPr="00E07831">
        <w:rPr>
          <w:rFonts w:hint="eastAsia"/>
          <w:i/>
          <w:iCs/>
        </w:rPr>
        <w:t xml:space="preserve"> </w:t>
      </w:r>
      <w:r w:rsidRPr="00E07831">
        <w:rPr>
          <w:rFonts w:hint="eastAsia"/>
          <w:i/>
          <w:iCs/>
        </w:rPr>
        <w:t>조직구성에</w:t>
      </w:r>
      <w:r w:rsidRPr="00E07831">
        <w:rPr>
          <w:rFonts w:hint="eastAsia"/>
          <w:i/>
          <w:iCs/>
        </w:rPr>
        <w:t xml:space="preserve"> </w:t>
      </w:r>
      <w:r w:rsidRPr="00E07831">
        <w:rPr>
          <w:rFonts w:hint="eastAsia"/>
          <w:i/>
          <w:iCs/>
        </w:rPr>
        <w:t>대한</w:t>
      </w:r>
      <w:r w:rsidRPr="00E07831">
        <w:rPr>
          <w:rFonts w:hint="eastAsia"/>
          <w:i/>
          <w:iCs/>
        </w:rPr>
        <w:t xml:space="preserve"> </w:t>
      </w:r>
      <w:r w:rsidRPr="00E07831">
        <w:rPr>
          <w:rFonts w:hint="eastAsia"/>
          <w:i/>
          <w:iCs/>
        </w:rPr>
        <w:t>산업동향에</w:t>
      </w:r>
      <w:r w:rsidRPr="00E07831">
        <w:rPr>
          <w:rFonts w:hint="eastAsia"/>
          <w:i/>
          <w:iCs/>
        </w:rPr>
        <w:t xml:space="preserve"> </w:t>
      </w:r>
      <w:r w:rsidRPr="00E07831">
        <w:rPr>
          <w:rFonts w:hint="eastAsia"/>
          <w:i/>
          <w:iCs/>
        </w:rPr>
        <w:t>대해서</w:t>
      </w:r>
      <w:r w:rsidRPr="00E07831">
        <w:rPr>
          <w:rFonts w:hint="eastAsia"/>
          <w:i/>
          <w:iCs/>
        </w:rPr>
        <w:t xml:space="preserve"> </w:t>
      </w:r>
      <w:r w:rsidRPr="00E07831">
        <w:rPr>
          <w:rFonts w:hint="eastAsia"/>
          <w:i/>
          <w:iCs/>
        </w:rPr>
        <w:t>알아본다</w:t>
      </w:r>
      <w:r w:rsidRPr="00E07831">
        <w:rPr>
          <w:rFonts w:hint="eastAsia"/>
          <w:i/>
          <w:iCs/>
        </w:rPr>
        <w:t>.</w:t>
      </w:r>
      <w:r w:rsidRPr="00E07831">
        <w:rPr>
          <w:i/>
          <w:iCs/>
        </w:rPr>
        <w:t xml:space="preserve"> </w:t>
      </w:r>
    </w:p>
    <w:p w14:paraId="371142D3" w14:textId="034600FA" w:rsidR="00E07831" w:rsidRPr="00E07831" w:rsidRDefault="00E07831" w:rsidP="00E07831">
      <w:pPr>
        <w:pStyle w:val="afc"/>
        <w:rPr>
          <w:i/>
          <w:iCs/>
        </w:rPr>
      </w:pPr>
      <w:r>
        <w:rPr>
          <w:rFonts w:hint="eastAsia"/>
        </w:rPr>
        <w:t>뒤에</w:t>
      </w:r>
      <w:r>
        <w:rPr>
          <w:rFonts w:hint="eastAsia"/>
        </w:rPr>
        <w:t xml:space="preserve"> </w:t>
      </w:r>
      <w:r>
        <w:rPr>
          <w:rFonts w:hint="eastAsia"/>
        </w:rPr>
        <w:t>내용이랑</w:t>
      </w:r>
      <w:r>
        <w:rPr>
          <w:rFonts w:hint="eastAsia"/>
        </w:rPr>
        <w:t xml:space="preserve"> </w:t>
      </w:r>
      <w:r>
        <w:rPr>
          <w:rFonts w:hint="eastAsia"/>
        </w:rPr>
        <w:t>중복되지</w:t>
      </w:r>
      <w:r>
        <w:rPr>
          <w:rFonts w:hint="eastAsia"/>
        </w:rPr>
        <w:t xml:space="preserve"> </w:t>
      </w:r>
      <w:r>
        <w:rPr>
          <w:rFonts w:hint="eastAsia"/>
        </w:rPr>
        <w:t>않게</w:t>
      </w:r>
      <w:r>
        <w:rPr>
          <w:rFonts w:hint="eastAsia"/>
        </w:rPr>
        <w:t xml:space="preserve"> [</w:t>
      </w:r>
      <w:r>
        <w:rPr>
          <w:rFonts w:hint="eastAsia"/>
        </w:rPr>
        <w:t>팀빌딩</w:t>
      </w:r>
      <w:r>
        <w:rPr>
          <w:rFonts w:hint="eastAsia"/>
        </w:rPr>
        <w:t>,</w:t>
      </w:r>
      <w:r>
        <w:t xml:space="preserve"> </w:t>
      </w:r>
      <w:r>
        <w:rPr>
          <w:rFonts w:hint="eastAsia"/>
        </w:rPr>
        <w:t>시스템구성에</w:t>
      </w:r>
      <w:r>
        <w:rPr>
          <w:rFonts w:hint="eastAsia"/>
        </w:rPr>
        <w:t xml:space="preserve"> </w:t>
      </w:r>
      <w:r>
        <w:rPr>
          <w:rFonts w:hint="eastAsia"/>
        </w:rPr>
        <w:t>대해서</w:t>
      </w:r>
      <w:r>
        <w:rPr>
          <w:rFonts w:hint="eastAsia"/>
        </w:rPr>
        <w:t xml:space="preserve"> </w:t>
      </w:r>
      <w:r>
        <w:rPr>
          <w:rFonts w:hint="eastAsia"/>
        </w:rPr>
        <w:t>간략하게</w:t>
      </w:r>
      <w:r>
        <w:rPr>
          <w:rFonts w:hint="eastAsia"/>
        </w:rPr>
        <w:t xml:space="preserve"> </w:t>
      </w:r>
      <w:r>
        <w:rPr>
          <w:rFonts w:hint="eastAsia"/>
        </w:rPr>
        <w:t>소개한다</w:t>
      </w:r>
      <w:r>
        <w:rPr>
          <w:rFonts w:hint="eastAsia"/>
        </w:rPr>
        <w:t>.</w:t>
      </w:r>
      <w:r>
        <w:t xml:space="preserve"> Vs </w:t>
      </w:r>
      <w:r>
        <w:rPr>
          <w:rFonts w:hint="eastAsia"/>
        </w:rPr>
        <w:t>뒤에서는</w:t>
      </w:r>
      <w:r>
        <w:rPr>
          <w:rFonts w:hint="eastAsia"/>
        </w:rPr>
        <w:t xml:space="preserve"> </w:t>
      </w:r>
      <w:r>
        <w:rPr>
          <w:rFonts w:hint="eastAsia"/>
        </w:rPr>
        <w:t>회사별로</w:t>
      </w:r>
      <w:r>
        <w:rPr>
          <w:rFonts w:hint="eastAsia"/>
        </w:rPr>
        <w:t xml:space="preserve"> </w:t>
      </w:r>
      <w:r>
        <w:rPr>
          <w:rFonts w:hint="eastAsia"/>
        </w:rPr>
        <w:t>주요</w:t>
      </w:r>
      <w:r>
        <w:rPr>
          <w:rFonts w:hint="eastAsia"/>
        </w:rPr>
        <w:t xml:space="preserve"> </w:t>
      </w:r>
      <w:r>
        <w:rPr>
          <w:rFonts w:hint="eastAsia"/>
        </w:rPr>
        <w:t>모델들에</w:t>
      </w:r>
      <w:r>
        <w:rPr>
          <w:rFonts w:hint="eastAsia"/>
        </w:rPr>
        <w:t xml:space="preserve"> </w:t>
      </w:r>
      <w:r>
        <w:rPr>
          <w:rFonts w:hint="eastAsia"/>
        </w:rPr>
        <w:t>대한</w:t>
      </w:r>
      <w:r>
        <w:rPr>
          <w:rFonts w:hint="eastAsia"/>
        </w:rPr>
        <w:t xml:space="preserve"> </w:t>
      </w:r>
      <w:r>
        <w:rPr>
          <w:rFonts w:hint="eastAsia"/>
        </w:rPr>
        <w:t>구체적인</w:t>
      </w:r>
      <w:r>
        <w:rPr>
          <w:rFonts w:hint="eastAsia"/>
        </w:rPr>
        <w:t xml:space="preserve"> </w:t>
      </w:r>
      <w:r>
        <w:rPr>
          <w:rFonts w:hint="eastAsia"/>
        </w:rPr>
        <w:t>설명이</w:t>
      </w:r>
      <w:r>
        <w:rPr>
          <w:rFonts w:hint="eastAsia"/>
        </w:rPr>
        <w:t xml:space="preserve"> </w:t>
      </w:r>
      <w:r>
        <w:rPr>
          <w:rFonts w:hint="eastAsia"/>
        </w:rPr>
        <w:t>포함된다랑</w:t>
      </w:r>
      <w:r>
        <w:rPr>
          <w:rFonts w:hint="eastAsia"/>
        </w:rPr>
        <w:t xml:space="preserve"> </w:t>
      </w:r>
      <w:r>
        <w:rPr>
          <w:rFonts w:hint="eastAsia"/>
        </w:rPr>
        <w:t>구분되게</w:t>
      </w:r>
      <w:r>
        <w:rPr>
          <w:rFonts w:hint="eastAsia"/>
        </w:rPr>
        <w:t xml:space="preserve"> </w:t>
      </w:r>
      <w:r>
        <w:rPr>
          <w:rFonts w:hint="eastAsia"/>
        </w:rPr>
        <w:t>적기</w:t>
      </w:r>
      <w:r>
        <w:t xml:space="preserve">] </w:t>
      </w:r>
      <w:r>
        <w:br/>
      </w:r>
    </w:p>
  </w:comment>
  <w:comment w:id="3" w:author="지현 최" w:date="2025-10-02T10:04:00Z" w:initials="지최">
    <w:p w14:paraId="2FA0207B" w14:textId="45A862C7" w:rsidR="00E07831" w:rsidRPr="00921F50" w:rsidRDefault="00E07831" w:rsidP="00921F50">
      <w:pPr>
        <w:pStyle w:val="afc"/>
      </w:pPr>
      <w:r>
        <w:rPr>
          <w:rFonts w:hint="eastAsia"/>
        </w:rPr>
        <w:t>[</w:t>
      </w:r>
      <w:r>
        <w:t>1</w:t>
      </w:r>
      <w:r>
        <w:rPr>
          <w:rFonts w:hint="eastAsia"/>
        </w:rPr>
        <w:t>차</w:t>
      </w:r>
      <w:r>
        <w:rPr>
          <w:rFonts w:hint="eastAsia"/>
        </w:rPr>
        <w:t xml:space="preserve"> </w:t>
      </w:r>
      <w:r>
        <w:rPr>
          <w:rFonts w:hint="eastAsia"/>
        </w:rPr>
        <w:t>피드백</w:t>
      </w:r>
      <w:r>
        <w:rPr>
          <w:rFonts w:hint="eastAsia"/>
        </w:rPr>
        <w:t>,</w:t>
      </w:r>
      <w:r>
        <w:t xml:space="preserve"> </w:t>
      </w:r>
      <w:r>
        <w:rPr>
          <w:rFonts w:hint="eastAsia"/>
        </w:rPr>
        <w:t>왕전임님</w:t>
      </w:r>
      <w:r>
        <w:rPr>
          <w:rFonts w:hint="eastAsia"/>
        </w:rPr>
        <w:t>]</w:t>
      </w:r>
      <w:r>
        <w:t xml:space="preserve"> </w:t>
      </w:r>
      <w:r w:rsidR="00921F50">
        <w:br/>
      </w:r>
      <w:r>
        <w:rPr>
          <w:rStyle w:val="afb"/>
        </w:rPr>
        <w:annotationRef/>
      </w:r>
      <w:r>
        <w:rPr>
          <w:rFonts w:hint="eastAsia"/>
        </w:rPr>
        <w:t>트렌드</w:t>
      </w:r>
      <w:r>
        <w:rPr>
          <w:rFonts w:hint="eastAsia"/>
        </w:rPr>
        <w:t xml:space="preserve"> </w:t>
      </w:r>
      <w:r>
        <w:rPr>
          <w:rFonts w:hint="eastAsia"/>
        </w:rPr>
        <w:t>사진은</w:t>
      </w:r>
      <w:r>
        <w:rPr>
          <w:rFonts w:hint="eastAsia"/>
        </w:rPr>
        <w:t xml:space="preserve"> </w:t>
      </w:r>
      <w:r>
        <w:rPr>
          <w:rFonts w:hint="eastAsia"/>
        </w:rPr>
        <w:t>복붙</w:t>
      </w:r>
      <w:r>
        <w:rPr>
          <w:rFonts w:hint="eastAsia"/>
        </w:rPr>
        <w:t>,</w:t>
      </w:r>
      <w:r>
        <w:t xml:space="preserve"> </w:t>
      </w:r>
      <w:r>
        <w:rPr>
          <w:rFonts w:hint="eastAsia"/>
        </w:rPr>
        <w:t>설명은</w:t>
      </w:r>
      <w:r>
        <w:rPr>
          <w:rFonts w:hint="eastAsia"/>
        </w:rPr>
        <w:t xml:space="preserve"> </w:t>
      </w:r>
      <w:r>
        <w:rPr>
          <w:rFonts w:hint="eastAsia"/>
        </w:rPr>
        <w:t>줄글로</w:t>
      </w:r>
      <w:r>
        <w:rPr>
          <w:rFonts w:hint="eastAsia"/>
        </w:rPr>
        <w:t xml:space="preserve"> </w:t>
      </w:r>
      <w:r>
        <w:rPr>
          <w:rFonts w:hint="eastAsia"/>
        </w:rPr>
        <w:t>작성</w:t>
      </w:r>
      <w:r w:rsidR="00921F50">
        <w:br/>
      </w:r>
      <w:r w:rsidR="00921F50">
        <w:rPr>
          <w:rFonts w:hint="eastAsia"/>
        </w:rPr>
        <w:t>테이블들을</w:t>
      </w:r>
      <w:r w:rsidR="00921F50">
        <w:rPr>
          <w:rFonts w:hint="eastAsia"/>
        </w:rPr>
        <w:t xml:space="preserve"> </w:t>
      </w:r>
      <w:r w:rsidR="00921F50">
        <w:rPr>
          <w:rFonts w:hint="eastAsia"/>
        </w:rPr>
        <w:t>표로</w:t>
      </w:r>
      <w:r w:rsidR="00921F50">
        <w:rPr>
          <w:rFonts w:hint="eastAsia"/>
        </w:rPr>
        <w:t xml:space="preserve"> </w:t>
      </w:r>
      <w:r w:rsidR="00921F50">
        <w:rPr>
          <w:rFonts w:hint="eastAsia"/>
        </w:rPr>
        <w:t>다시</w:t>
      </w:r>
      <w:r w:rsidR="00921F50">
        <w:rPr>
          <w:rFonts w:hint="eastAsia"/>
        </w:rPr>
        <w:t xml:space="preserve"> </w:t>
      </w:r>
      <w:r w:rsidR="00921F50">
        <w:rPr>
          <w:rFonts w:hint="eastAsia"/>
        </w:rPr>
        <w:t>그려서</w:t>
      </w:r>
      <w:r w:rsidR="00921F50">
        <w:rPr>
          <w:rFonts w:hint="eastAsia"/>
        </w:rPr>
        <w:t xml:space="preserve"> </w:t>
      </w:r>
      <w:r w:rsidR="00921F50">
        <w:rPr>
          <w:rFonts w:hint="eastAsia"/>
        </w:rPr>
        <w:t>한</w:t>
      </w:r>
      <w:r w:rsidR="00921F50">
        <w:rPr>
          <w:rFonts w:hint="eastAsia"/>
        </w:rPr>
        <w:t xml:space="preserve"> </w:t>
      </w:r>
      <w:r w:rsidR="00921F50">
        <w:rPr>
          <w:rFonts w:hint="eastAsia"/>
        </w:rPr>
        <w:t>페이지에</w:t>
      </w:r>
      <w:r w:rsidR="00921F50">
        <w:rPr>
          <w:rFonts w:hint="eastAsia"/>
        </w:rPr>
        <w:t xml:space="preserve"> </w:t>
      </w:r>
      <w:r w:rsidR="00921F50">
        <w:rPr>
          <w:rFonts w:hint="eastAsia"/>
        </w:rPr>
        <w:t>요약되도록</w:t>
      </w:r>
      <w:r w:rsidR="00921F50">
        <w:rPr>
          <w:rFonts w:hint="eastAsia"/>
        </w:rPr>
        <w:t xml:space="preserve"> </w:t>
      </w:r>
      <w:r w:rsidR="00921F50">
        <w:rPr>
          <w:rFonts w:hint="eastAsia"/>
        </w:rPr>
        <w:t>작성</w:t>
      </w:r>
      <w:r w:rsidR="00921F50">
        <w:rPr>
          <w:rFonts w:hint="eastAsia"/>
        </w:rPr>
        <w:t>.</w:t>
      </w:r>
      <w:r w:rsidR="00921F50">
        <w:t xml:space="preserve"> </w:t>
      </w:r>
    </w:p>
  </w:comment>
  <w:comment w:id="4" w:author="지현 최" w:date="2025-10-27T17:16:00Z" w:initials="지최">
    <w:p w14:paraId="74288D71" w14:textId="4957BA44" w:rsidR="001B475C" w:rsidRDefault="001B475C" w:rsidP="001B475C">
      <w:pPr>
        <w:pStyle w:val="afc"/>
        <w:ind w:left="0" w:firstLine="0"/>
      </w:pPr>
      <w:r>
        <w:rPr>
          <w:rStyle w:val="afb"/>
        </w:rPr>
        <w:annotationRef/>
      </w:r>
      <w:r>
        <w:rPr>
          <w:rFonts w:hint="eastAsia"/>
        </w:rPr>
        <w:t>재확인</w:t>
      </w:r>
    </w:p>
  </w:comment>
  <w:comment w:id="5" w:author="지현 최" w:date="2025-10-02T10:18:00Z" w:initials="지최">
    <w:p w14:paraId="2F6517F0" w14:textId="42E14EFF" w:rsidR="0002571C" w:rsidRDefault="00416633" w:rsidP="0002571C">
      <w:pPr>
        <w:pBdr>
          <w:top w:val="nil"/>
          <w:left w:val="nil"/>
          <w:bottom w:val="nil"/>
          <w:right w:val="nil"/>
          <w:between w:val="nil"/>
        </w:pBdr>
        <w:wordWrap w:val="0"/>
        <w:autoSpaceDE w:val="0"/>
        <w:autoSpaceDN w:val="0"/>
        <w:rPr>
          <w:rFonts w:ascii="맑은 고딕" w:hAnsi="맑은 고딕"/>
          <w:bCs/>
          <w:sz w:val="24"/>
          <w:szCs w:val="24"/>
        </w:rPr>
      </w:pPr>
      <w:r>
        <w:rPr>
          <w:rFonts w:hint="eastAsia"/>
        </w:rPr>
        <w:t>[</w:t>
      </w:r>
      <w:r>
        <w:t>1</w:t>
      </w:r>
      <w:r>
        <w:rPr>
          <w:rFonts w:hint="eastAsia"/>
        </w:rPr>
        <w:t>차</w:t>
      </w:r>
      <w:r>
        <w:rPr>
          <w:rFonts w:hint="eastAsia"/>
        </w:rPr>
        <w:t xml:space="preserve"> </w:t>
      </w:r>
      <w:r>
        <w:rPr>
          <w:rFonts w:hint="eastAsia"/>
        </w:rPr>
        <w:t>피드백</w:t>
      </w:r>
      <w:r>
        <w:rPr>
          <w:rFonts w:hint="eastAsia"/>
        </w:rPr>
        <w:t>,</w:t>
      </w:r>
      <w:r>
        <w:t xml:space="preserve"> </w:t>
      </w:r>
      <w:r>
        <w:rPr>
          <w:rFonts w:hint="eastAsia"/>
        </w:rPr>
        <w:t>왕전임님</w:t>
      </w:r>
      <w:r>
        <w:rPr>
          <w:rFonts w:hint="eastAsia"/>
        </w:rPr>
        <w:t>]</w:t>
      </w:r>
      <w:r>
        <w:t xml:space="preserve"> </w:t>
      </w:r>
      <w:r>
        <w:rPr>
          <w:rStyle w:val="afb"/>
        </w:rPr>
        <w:annotationRef/>
      </w:r>
      <w:r>
        <w:rPr>
          <w:rFonts w:hint="eastAsia"/>
        </w:rPr>
        <w:t>회사별로</w:t>
      </w:r>
      <w:r>
        <w:rPr>
          <w:rFonts w:hint="eastAsia"/>
        </w:rPr>
        <w:t xml:space="preserve"> </w:t>
      </w:r>
      <w:r>
        <w:rPr>
          <w:rFonts w:hint="eastAsia"/>
        </w:rPr>
        <w:t>단락</w:t>
      </w:r>
      <w:r>
        <w:rPr>
          <w:rFonts w:hint="eastAsia"/>
        </w:rPr>
        <w:t xml:space="preserve"> </w:t>
      </w:r>
      <w:r>
        <w:rPr>
          <w:rFonts w:hint="eastAsia"/>
        </w:rPr>
        <w:t>구성해서</w:t>
      </w:r>
      <w:r>
        <w:rPr>
          <w:rFonts w:hint="eastAsia"/>
        </w:rPr>
        <w:t xml:space="preserve"> </w:t>
      </w:r>
      <w:r>
        <w:rPr>
          <w:rFonts w:hint="eastAsia"/>
        </w:rPr>
        <w:t>작성</w:t>
      </w:r>
      <w:r w:rsidR="0002571C">
        <w:br/>
      </w:r>
      <w:r w:rsidR="001B475C">
        <w:rPr>
          <w:rFonts w:hint="eastAsia"/>
        </w:rPr>
        <w:t>-</w:t>
      </w:r>
      <w:r w:rsidR="001B475C">
        <w:t xml:space="preserve"> </w:t>
      </w:r>
      <w:r w:rsidR="0002571C">
        <w:rPr>
          <w:rFonts w:hint="eastAsia"/>
        </w:rPr>
        <w:t>기업들에</w:t>
      </w:r>
      <w:r w:rsidR="0002571C">
        <w:rPr>
          <w:rFonts w:hint="eastAsia"/>
        </w:rPr>
        <w:t xml:space="preserve"> </w:t>
      </w:r>
      <w:r w:rsidR="0002571C">
        <w:rPr>
          <w:rFonts w:hint="eastAsia"/>
        </w:rPr>
        <w:t>대해서</w:t>
      </w:r>
      <w:r w:rsidR="0002571C">
        <w:rPr>
          <w:rFonts w:hint="eastAsia"/>
        </w:rPr>
        <w:t xml:space="preserve"> </w:t>
      </w:r>
      <w:r w:rsidR="0002571C">
        <w:rPr>
          <w:rFonts w:hint="eastAsia"/>
        </w:rPr>
        <w:t>간략한</w:t>
      </w:r>
      <w:r w:rsidR="0002571C">
        <w:rPr>
          <w:rFonts w:hint="eastAsia"/>
        </w:rPr>
        <w:t xml:space="preserve"> </w:t>
      </w:r>
      <w:r w:rsidR="0002571C">
        <w:rPr>
          <w:rFonts w:hint="eastAsia"/>
        </w:rPr>
        <w:t>소개</w:t>
      </w:r>
      <w:r w:rsidR="0002571C">
        <w:rPr>
          <w:rFonts w:hint="eastAsia"/>
        </w:rPr>
        <w:t xml:space="preserve"> </w:t>
      </w:r>
      <w:r w:rsidR="0002571C">
        <w:rPr>
          <w:rFonts w:hint="eastAsia"/>
        </w:rPr>
        <w:t>추가</w:t>
      </w:r>
      <w:r w:rsidR="0002571C">
        <w:rPr>
          <w:rFonts w:hint="eastAsia"/>
        </w:rPr>
        <w:t>,</w:t>
      </w:r>
      <w:r w:rsidR="0002571C">
        <w:t xml:space="preserve"> </w:t>
      </w:r>
      <w:r w:rsidR="0002571C">
        <w:rPr>
          <w:rFonts w:hint="eastAsia"/>
        </w:rPr>
        <w:t>표에</w:t>
      </w:r>
      <w:r w:rsidR="0002571C">
        <w:rPr>
          <w:rFonts w:hint="eastAsia"/>
        </w:rPr>
        <w:t xml:space="preserve"> </w:t>
      </w:r>
      <w:r w:rsidR="0002571C">
        <w:rPr>
          <w:rFonts w:hint="eastAsia"/>
        </w:rPr>
        <w:t>있는</w:t>
      </w:r>
      <w:r w:rsidR="0002571C">
        <w:rPr>
          <w:rFonts w:hint="eastAsia"/>
        </w:rPr>
        <w:t xml:space="preserve"> </w:t>
      </w:r>
      <w:r w:rsidR="0002571C">
        <w:rPr>
          <w:rFonts w:hint="eastAsia"/>
        </w:rPr>
        <w:t>긴</w:t>
      </w:r>
      <w:r w:rsidR="0002571C">
        <w:rPr>
          <w:rFonts w:hint="eastAsia"/>
        </w:rPr>
        <w:t xml:space="preserve"> </w:t>
      </w:r>
      <w:r w:rsidR="0002571C">
        <w:rPr>
          <w:rFonts w:hint="eastAsia"/>
        </w:rPr>
        <w:t>내용</w:t>
      </w:r>
      <w:r w:rsidR="0002571C">
        <w:rPr>
          <w:rFonts w:hint="eastAsia"/>
        </w:rPr>
        <w:t xml:space="preserve"> </w:t>
      </w:r>
      <w:r w:rsidR="0002571C">
        <w:rPr>
          <w:rFonts w:hint="eastAsia"/>
        </w:rPr>
        <w:t>넣기</w:t>
      </w:r>
      <w:r w:rsidR="0002571C">
        <w:br/>
      </w:r>
      <w:r w:rsidR="001B475C">
        <w:t xml:space="preserve">- </w:t>
      </w:r>
      <w:r w:rsidR="0002571C" w:rsidRPr="009C56D6">
        <w:rPr>
          <w:rFonts w:ascii="맑은 고딕" w:hAnsi="맑은 고딕"/>
          <w:b/>
          <w:sz w:val="24"/>
          <w:szCs w:val="24"/>
        </w:rPr>
        <w:t>(</w:t>
      </w:r>
      <w:r w:rsidR="0002571C" w:rsidRPr="009C56D6">
        <w:rPr>
          <w:rFonts w:ascii="맑은 고딕" w:hAnsi="맑은 고딕" w:hint="eastAsia"/>
          <w:b/>
          <w:sz w:val="24"/>
          <w:szCs w:val="24"/>
        </w:rPr>
        <w:t>뒤로 미루기</w:t>
      </w:r>
      <w:r w:rsidR="0002571C" w:rsidRPr="009C56D6">
        <w:rPr>
          <w:rFonts w:ascii="맑은 고딕" w:hAnsi="맑은 고딕"/>
          <w:b/>
          <w:sz w:val="24"/>
          <w:szCs w:val="24"/>
        </w:rPr>
        <w:t xml:space="preserve">) </w:t>
      </w:r>
      <w:r w:rsidR="0002571C">
        <w:rPr>
          <w:rFonts w:ascii="맑은 고딕" w:hAnsi="맑은 고딕"/>
          <w:bCs/>
          <w:sz w:val="24"/>
          <w:szCs w:val="24"/>
        </w:rPr>
        <w:t xml:space="preserve">Zhouyu Technology </w:t>
      </w:r>
      <w:r w:rsidR="0002571C">
        <w:rPr>
          <w:rFonts w:ascii="맑은 고딕" w:hAnsi="맑은 고딕" w:hint="eastAsia"/>
          <w:bCs/>
          <w:sz w:val="24"/>
          <w:szCs w:val="24"/>
        </w:rPr>
        <w:t>뭐하는 곳인지 모름.</w:t>
      </w:r>
      <w:r w:rsidR="0002571C">
        <w:rPr>
          <w:rFonts w:ascii="맑은 고딕" w:hAnsi="맑은 고딕"/>
          <w:bCs/>
          <w:sz w:val="24"/>
          <w:szCs w:val="24"/>
        </w:rPr>
        <w:t xml:space="preserve"> </w:t>
      </w:r>
      <w:r w:rsidR="0002571C">
        <w:rPr>
          <w:rFonts w:ascii="맑은 고딕" w:hAnsi="맑은 고딕" w:hint="eastAsia"/>
          <w:bCs/>
          <w:sz w:val="24"/>
          <w:szCs w:val="24"/>
        </w:rPr>
        <w:t>내용 별로 없음.</w:t>
      </w:r>
      <w:r w:rsidR="0002571C">
        <w:rPr>
          <w:rFonts w:ascii="맑은 고딕" w:hAnsi="맑은 고딕"/>
          <w:bCs/>
          <w:sz w:val="24"/>
          <w:szCs w:val="24"/>
        </w:rPr>
        <w:t xml:space="preserve"> </w:t>
      </w:r>
    </w:p>
    <w:p w14:paraId="377F42E6" w14:textId="54540BA8" w:rsidR="00416633" w:rsidRPr="0002571C" w:rsidRDefault="00416633" w:rsidP="00416633">
      <w:pPr>
        <w:pStyle w:val="afc"/>
      </w:pPr>
    </w:p>
  </w:comment>
  <w:comment w:id="7" w:author="지현 최" w:date="2025-10-20T16:25:00Z" w:initials="지최">
    <w:p w14:paraId="6CE2D2D0" w14:textId="49E75A3D" w:rsidR="00397A1A" w:rsidRDefault="00397A1A" w:rsidP="00397A1A">
      <w:pPr>
        <w:pStyle w:val="afc"/>
      </w:pPr>
      <w:r>
        <w:rPr>
          <w:rStyle w:val="afb"/>
        </w:rPr>
        <w:annotationRef/>
      </w:r>
      <w:r w:rsidR="00DC5C9B">
        <w:rPr>
          <w:rFonts w:hint="eastAsia"/>
        </w:rPr>
        <w:t>사실확인</w:t>
      </w:r>
      <w:r w:rsidR="00DC5C9B">
        <w:rPr>
          <w:rFonts w:hint="eastAsia"/>
        </w:rPr>
        <w:t xml:space="preserve"> </w:t>
      </w:r>
      <w:r w:rsidR="00DC5C9B">
        <w:rPr>
          <w:rFonts w:hint="eastAsia"/>
        </w:rPr>
        <w:t>완료</w:t>
      </w:r>
      <w:r w:rsidR="00DC5C9B">
        <w:br/>
        <w:t xml:space="preserve">2025.8.26. DeepRoute IO 2.0 </w:t>
      </w:r>
      <w:r w:rsidR="00DC5C9B">
        <w:rPr>
          <w:rFonts w:hint="eastAsia"/>
        </w:rPr>
        <w:t>출시</w:t>
      </w:r>
      <w:r w:rsidR="00DC5C9B">
        <w:rPr>
          <w:rFonts w:hint="eastAsia"/>
        </w:rPr>
        <w:t>.</w:t>
      </w:r>
      <w:r w:rsidR="00DC5C9B">
        <w:t xml:space="preserve"> </w:t>
      </w:r>
      <w:r w:rsidR="00DC5C9B">
        <w:rPr>
          <w:rFonts w:hint="eastAsia"/>
        </w:rPr>
        <w:t>고급</w:t>
      </w:r>
      <w:r w:rsidR="00DC5C9B">
        <w:rPr>
          <w:rFonts w:hint="eastAsia"/>
        </w:rPr>
        <w:t xml:space="preserve"> </w:t>
      </w:r>
      <w:r w:rsidR="00DC5C9B">
        <w:t xml:space="preserve">VLA </w:t>
      </w:r>
      <w:r w:rsidR="00DC5C9B">
        <w:rPr>
          <w:rFonts w:hint="eastAsia"/>
        </w:rPr>
        <w:t>모델</w:t>
      </w:r>
      <w:r w:rsidR="00DC5C9B">
        <w:rPr>
          <w:rFonts w:hint="eastAsia"/>
        </w:rPr>
        <w:t xml:space="preserve"> </w:t>
      </w:r>
      <w:r w:rsidR="00DC5C9B">
        <w:rPr>
          <w:rFonts w:hint="eastAsia"/>
        </w:rPr>
        <w:t>기반으로</w:t>
      </w:r>
      <w:r w:rsidR="00DC5C9B">
        <w:rPr>
          <w:rFonts w:hint="eastAsia"/>
        </w:rPr>
        <w:t xml:space="preserve"> </w:t>
      </w:r>
      <w:r w:rsidR="00DC5C9B">
        <w:rPr>
          <w:rFonts w:hint="eastAsia"/>
        </w:rPr>
        <w:t>개발됨</w:t>
      </w:r>
      <w:r w:rsidR="00DC5C9B">
        <w:rPr>
          <w:rFonts w:hint="eastAsia"/>
        </w:rPr>
        <w:t>.</w:t>
      </w:r>
      <w:r w:rsidR="00DC5C9B">
        <w:t xml:space="preserve"> </w:t>
      </w:r>
      <w:r w:rsidR="00DC5C9B">
        <w:br/>
      </w:r>
      <w:r w:rsidR="00DC5C9B">
        <w:rPr>
          <w:rFonts w:hint="eastAsia"/>
        </w:rPr>
        <w:t>D</w:t>
      </w:r>
      <w:r w:rsidR="00DC5C9B">
        <w:t>riveOS</w:t>
      </w:r>
      <w:r w:rsidR="00DC5C9B">
        <w:rPr>
          <w:rFonts w:hint="eastAsia"/>
        </w:rPr>
        <w:t>기반의</w:t>
      </w:r>
      <w:r w:rsidR="00DC5C9B">
        <w:rPr>
          <w:rFonts w:hint="eastAsia"/>
        </w:rPr>
        <w:t xml:space="preserve"> </w:t>
      </w:r>
      <w:r w:rsidR="00DC5C9B">
        <w:t xml:space="preserve">NVIDIA DRIVE Thor </w:t>
      </w:r>
      <w:r w:rsidR="00DC5C9B">
        <w:rPr>
          <w:rFonts w:hint="eastAsia"/>
        </w:rPr>
        <w:t>사용</w:t>
      </w:r>
      <w:r w:rsidR="00DC5C9B">
        <w:rPr>
          <w:rFonts w:hint="eastAsia"/>
        </w:rPr>
        <w:t>.</w:t>
      </w:r>
      <w:r w:rsidR="00DC5C9B">
        <w:t xml:space="preserve"> DRIVE Thor</w:t>
      </w:r>
      <w:r w:rsidR="00DC5C9B">
        <w:rPr>
          <w:rFonts w:hint="eastAsia"/>
        </w:rPr>
        <w:t>는</w:t>
      </w:r>
      <w:r w:rsidR="00DC5C9B">
        <w:rPr>
          <w:rFonts w:hint="eastAsia"/>
        </w:rPr>
        <w:t xml:space="preserve"> </w:t>
      </w:r>
      <w:r w:rsidR="00DC5C9B">
        <w:t xml:space="preserve">VLA </w:t>
      </w:r>
      <w:r w:rsidR="00DC5C9B">
        <w:rPr>
          <w:rFonts w:hint="eastAsia"/>
        </w:rPr>
        <w:t>모델</w:t>
      </w:r>
      <w:r w:rsidR="00DC5C9B">
        <w:rPr>
          <w:rFonts w:hint="eastAsia"/>
        </w:rPr>
        <w:t xml:space="preserve"> </w:t>
      </w:r>
      <w:r w:rsidR="00DC5C9B">
        <w:rPr>
          <w:rFonts w:hint="eastAsia"/>
        </w:rPr>
        <w:t>추론을</w:t>
      </w:r>
      <w:r w:rsidR="00DC5C9B">
        <w:rPr>
          <w:rFonts w:hint="eastAsia"/>
        </w:rPr>
        <w:t xml:space="preserve"> </w:t>
      </w:r>
      <w:r w:rsidR="00DC5C9B">
        <w:rPr>
          <w:rFonts w:hint="eastAsia"/>
        </w:rPr>
        <w:t>위해</w:t>
      </w:r>
      <w:r w:rsidR="00DC5C9B">
        <w:rPr>
          <w:rFonts w:hint="eastAsia"/>
        </w:rPr>
        <w:t xml:space="preserve"> </w:t>
      </w:r>
      <w:r w:rsidR="00DC5C9B">
        <w:rPr>
          <w:rFonts w:hint="eastAsia"/>
        </w:rPr>
        <w:t>특별히</w:t>
      </w:r>
      <w:r w:rsidR="00DC5C9B">
        <w:rPr>
          <w:rFonts w:hint="eastAsia"/>
        </w:rPr>
        <w:t xml:space="preserve"> </w:t>
      </w:r>
      <w:r w:rsidR="00DC5C9B">
        <w:rPr>
          <w:rFonts w:hint="eastAsia"/>
        </w:rPr>
        <w:t>설계된</w:t>
      </w:r>
      <w:r w:rsidR="00DC5C9B">
        <w:rPr>
          <w:rFonts w:hint="eastAsia"/>
        </w:rPr>
        <w:t xml:space="preserve"> </w:t>
      </w:r>
      <w:r w:rsidR="00DC5C9B">
        <w:t xml:space="preserve">BlackWell GPU </w:t>
      </w:r>
      <w:r w:rsidR="00DC5C9B">
        <w:rPr>
          <w:rFonts w:hint="eastAsia"/>
        </w:rPr>
        <w:t>아키텍처를</w:t>
      </w:r>
      <w:r w:rsidR="00DC5C9B">
        <w:rPr>
          <w:rFonts w:hint="eastAsia"/>
        </w:rPr>
        <w:t xml:space="preserve"> </w:t>
      </w:r>
      <w:r w:rsidR="00DC5C9B">
        <w:rPr>
          <w:rFonts w:hint="eastAsia"/>
        </w:rPr>
        <w:t>기반으로</w:t>
      </w:r>
      <w:r w:rsidR="00DC5C9B">
        <w:rPr>
          <w:rFonts w:hint="eastAsia"/>
        </w:rPr>
        <w:t xml:space="preserve"> </w:t>
      </w:r>
      <w:r w:rsidR="00DC5C9B">
        <w:rPr>
          <w:rFonts w:hint="eastAsia"/>
        </w:rPr>
        <w:t>함</w:t>
      </w:r>
    </w:p>
  </w:comment>
  <w:comment w:id="8" w:author="지현 최" w:date="2025-10-20T16:28:00Z" w:initials="지최">
    <w:p w14:paraId="54BE78D6" w14:textId="374586DD" w:rsidR="00397A1A" w:rsidRDefault="00397A1A" w:rsidP="00397A1A">
      <w:pPr>
        <w:pStyle w:val="afc"/>
      </w:pPr>
      <w:r>
        <w:rPr>
          <w:rStyle w:val="afb"/>
        </w:rPr>
        <w:annotationRef/>
      </w:r>
      <w:r>
        <w:rPr>
          <w:rFonts w:hint="eastAsia"/>
        </w:rPr>
        <w:t>현재</w:t>
      </w:r>
      <w:r>
        <w:rPr>
          <w:rFonts w:hint="eastAsia"/>
        </w:rPr>
        <w:t xml:space="preserve"> </w:t>
      </w:r>
      <w:r>
        <w:rPr>
          <w:rFonts w:hint="eastAsia"/>
        </w:rPr>
        <w:t>상황</w:t>
      </w:r>
      <w:r>
        <w:rPr>
          <w:rFonts w:hint="eastAsia"/>
        </w:rPr>
        <w:t xml:space="preserve"> </w:t>
      </w:r>
      <w:r>
        <w:rPr>
          <w:rFonts w:hint="eastAsia"/>
        </w:rPr>
        <w:t>확인</w:t>
      </w:r>
      <w:r w:rsidR="00DC5C9B">
        <w:br/>
        <w:t>(1</w:t>
      </w:r>
      <w:r w:rsidR="00DC5C9B">
        <w:rPr>
          <w:rFonts w:hint="eastAsia"/>
        </w:rPr>
        <w:t>회차에서</w:t>
      </w:r>
      <w:r w:rsidR="00DC5C9B">
        <w:rPr>
          <w:rFonts w:hint="eastAsia"/>
        </w:rPr>
        <w:t xml:space="preserve"> </w:t>
      </w:r>
      <w:r w:rsidR="00DC5C9B">
        <w:rPr>
          <w:rFonts w:hint="eastAsia"/>
        </w:rPr>
        <w:t>작성한</w:t>
      </w:r>
      <w:r w:rsidR="00DC5C9B">
        <w:rPr>
          <w:rFonts w:hint="eastAsia"/>
        </w:rPr>
        <w:t xml:space="preserve"> </w:t>
      </w:r>
      <w:r w:rsidR="00DC5C9B">
        <w:rPr>
          <w:rFonts w:hint="eastAsia"/>
        </w:rPr>
        <w:t>내용과</w:t>
      </w:r>
      <w:r w:rsidR="00DC5C9B">
        <w:rPr>
          <w:rFonts w:hint="eastAsia"/>
        </w:rPr>
        <w:t xml:space="preserve"> </w:t>
      </w:r>
      <w:r w:rsidR="00DC5C9B">
        <w:rPr>
          <w:rFonts w:hint="eastAsia"/>
        </w:rPr>
        <w:t>동일해보임</w:t>
      </w:r>
      <w:r w:rsidR="00DC5C9B">
        <w:rPr>
          <w:rFonts w:hint="eastAsia"/>
        </w:rPr>
        <w:t xml:space="preserve"> </w:t>
      </w:r>
      <w:r w:rsidR="00DC5C9B">
        <w:t xml:space="preserve">-&gt; </w:t>
      </w:r>
      <w:r w:rsidR="00DC5C9B">
        <w:rPr>
          <w:rFonts w:hint="eastAsia"/>
        </w:rPr>
        <w:t>최신</w:t>
      </w:r>
      <w:r w:rsidR="00DC5C9B">
        <w:rPr>
          <w:rFonts w:hint="eastAsia"/>
        </w:rPr>
        <w:t xml:space="preserve"> </w:t>
      </w:r>
      <w:r w:rsidR="00DC5C9B">
        <w:rPr>
          <w:rFonts w:hint="eastAsia"/>
        </w:rPr>
        <w:t>정보로</w:t>
      </w:r>
      <w:r w:rsidR="00DC5C9B">
        <w:rPr>
          <w:rFonts w:hint="eastAsia"/>
        </w:rPr>
        <w:t xml:space="preserve"> </w:t>
      </w:r>
      <w:r w:rsidR="00DC5C9B">
        <w:rPr>
          <w:rFonts w:hint="eastAsia"/>
        </w:rPr>
        <w:t>업데이트</w:t>
      </w:r>
      <w:r w:rsidR="00DC5C9B">
        <w:rPr>
          <w:rFonts w:hint="eastAsia"/>
        </w:rPr>
        <w:t xml:space="preserve"> </w:t>
      </w:r>
      <w:r w:rsidR="00DC5C9B">
        <w:rPr>
          <w:rFonts w:hint="eastAsia"/>
        </w:rPr>
        <w:t>할</w:t>
      </w:r>
      <w:r w:rsidR="00DC5C9B">
        <w:rPr>
          <w:rFonts w:hint="eastAsia"/>
        </w:rPr>
        <w:t xml:space="preserve"> </w:t>
      </w:r>
      <w:r w:rsidR="00DC5C9B">
        <w:rPr>
          <w:rFonts w:hint="eastAsia"/>
        </w:rPr>
        <w:t>것</w:t>
      </w:r>
      <w:r w:rsidR="00DC5C9B">
        <w:rPr>
          <w:rFonts w:hint="eastAsia"/>
        </w:rPr>
        <w:t>)</w:t>
      </w:r>
    </w:p>
    <w:p w14:paraId="2A2E8C93" w14:textId="77777777" w:rsidR="00397A1A" w:rsidRPr="00DC5C9B" w:rsidRDefault="00397A1A" w:rsidP="00397A1A">
      <w:pPr>
        <w:pStyle w:val="afc"/>
        <w:ind w:left="0" w:firstLine="0"/>
      </w:pPr>
    </w:p>
  </w:comment>
  <w:comment w:id="9" w:author="지현 최" w:date="2025-10-20T17:23:00Z" w:initials="지최">
    <w:p w14:paraId="11AB80BF" w14:textId="77777777" w:rsidR="00397A1A" w:rsidRDefault="00397A1A" w:rsidP="00397A1A">
      <w:pPr>
        <w:pStyle w:val="afc"/>
      </w:pPr>
      <w:r>
        <w:rPr>
          <w:rStyle w:val="afb"/>
        </w:rPr>
        <w:annotationRef/>
      </w:r>
      <w:r>
        <w:rPr>
          <w:rFonts w:hint="eastAsia"/>
        </w:rPr>
        <w:t>사실확인</w:t>
      </w:r>
    </w:p>
  </w:comment>
  <w:comment w:id="10" w:author="지현 최" w:date="2025-10-02T09:39:00Z" w:initials="지최">
    <w:p w14:paraId="651C39B7" w14:textId="77777777" w:rsidR="009C56D6" w:rsidRDefault="009C56D6">
      <w:pPr>
        <w:pStyle w:val="afc"/>
      </w:pPr>
      <w:r>
        <w:rPr>
          <w:rStyle w:val="afb"/>
        </w:rPr>
        <w:annotationRef/>
      </w:r>
      <w:r w:rsidR="00B7071F">
        <w:rPr>
          <w:rFonts w:hint="eastAsia"/>
        </w:rPr>
        <w:t>[</w:t>
      </w:r>
      <w:r w:rsidR="00B7071F">
        <w:t>1</w:t>
      </w:r>
      <w:r w:rsidR="00B7071F">
        <w:rPr>
          <w:rFonts w:hint="eastAsia"/>
        </w:rPr>
        <w:t>차</w:t>
      </w:r>
      <w:r w:rsidR="00B7071F">
        <w:rPr>
          <w:rFonts w:hint="eastAsia"/>
        </w:rPr>
        <w:t xml:space="preserve"> </w:t>
      </w:r>
      <w:r w:rsidR="00B7071F">
        <w:rPr>
          <w:rFonts w:hint="eastAsia"/>
        </w:rPr>
        <w:t>피드백</w:t>
      </w:r>
      <w:r w:rsidR="00B7071F">
        <w:rPr>
          <w:rFonts w:hint="eastAsia"/>
        </w:rPr>
        <w:t>,</w:t>
      </w:r>
      <w:r w:rsidR="00B7071F">
        <w:t xml:space="preserve"> </w:t>
      </w:r>
      <w:r w:rsidR="00B7071F">
        <w:rPr>
          <w:rFonts w:hint="eastAsia"/>
        </w:rPr>
        <w:t>왕전임님</w:t>
      </w:r>
      <w:r w:rsidR="00B7071F">
        <w:rPr>
          <w:rFonts w:hint="eastAsia"/>
        </w:rPr>
        <w:t xml:space="preserve"> </w:t>
      </w:r>
      <w:r w:rsidR="00B7071F">
        <w:t>]</w:t>
      </w:r>
      <w:r w:rsidR="00B7071F">
        <w:rPr>
          <w:rFonts w:hint="eastAsia"/>
        </w:rPr>
        <w:t xml:space="preserve"> </w:t>
      </w:r>
      <w:r>
        <w:rPr>
          <w:rFonts w:hint="eastAsia"/>
        </w:rPr>
        <w:t>아래</w:t>
      </w:r>
      <w:r>
        <w:rPr>
          <w:rFonts w:hint="eastAsia"/>
        </w:rPr>
        <w:t xml:space="preserve"> </w:t>
      </w:r>
      <w:r>
        <w:rPr>
          <w:rFonts w:hint="eastAsia"/>
        </w:rPr>
        <w:t>그림</w:t>
      </w:r>
      <w:r>
        <w:rPr>
          <w:rFonts w:hint="eastAsia"/>
        </w:rPr>
        <w:t xml:space="preserve"> </w:t>
      </w:r>
      <w:r>
        <w:rPr>
          <w:rFonts w:hint="eastAsia"/>
        </w:rPr>
        <w:t>내용</w:t>
      </w:r>
      <w:r>
        <w:rPr>
          <w:rFonts w:hint="eastAsia"/>
        </w:rPr>
        <w:t xml:space="preserve"> </w:t>
      </w:r>
      <w:r>
        <w:rPr>
          <w:rFonts w:hint="eastAsia"/>
        </w:rPr>
        <w:t>합쳐서</w:t>
      </w:r>
      <w:r>
        <w:rPr>
          <w:rFonts w:hint="eastAsia"/>
        </w:rPr>
        <w:t xml:space="preserve"> </w:t>
      </w:r>
      <w:r>
        <w:rPr>
          <w:rFonts w:hint="eastAsia"/>
        </w:rPr>
        <w:t>줄</w:t>
      </w:r>
      <w:r w:rsidR="00B7071F">
        <w:rPr>
          <w:rFonts w:hint="eastAsia"/>
        </w:rPr>
        <w:t>글로</w:t>
      </w:r>
      <w:r w:rsidR="00B7071F">
        <w:rPr>
          <w:rFonts w:hint="eastAsia"/>
        </w:rPr>
        <w:t xml:space="preserve"> </w:t>
      </w:r>
      <w:r w:rsidR="00B7071F">
        <w:rPr>
          <w:rFonts w:hint="eastAsia"/>
        </w:rPr>
        <w:t>작성</w:t>
      </w:r>
      <w:r w:rsidR="001178EF">
        <w:rPr>
          <w:rFonts w:hint="eastAsia"/>
        </w:rPr>
        <w:t>(</w:t>
      </w:r>
      <w:r w:rsidR="001178EF">
        <w:t>133</w:t>
      </w:r>
      <w:r w:rsidR="00831E21">
        <w:t>p</w:t>
      </w:r>
      <w:r w:rsidR="00831E21">
        <w:rPr>
          <w:rFonts w:hint="eastAsia"/>
        </w:rPr>
        <w:t>내용</w:t>
      </w:r>
      <w:r w:rsidR="001178EF">
        <w:t>)</w:t>
      </w:r>
    </w:p>
    <w:p w14:paraId="39050948" w14:textId="77777777" w:rsidR="008C5A14" w:rsidRDefault="008C5A14">
      <w:pPr>
        <w:pStyle w:val="afc"/>
      </w:pPr>
    </w:p>
    <w:p w14:paraId="7CCA516B" w14:textId="60D77843" w:rsidR="008C5A14" w:rsidRDefault="008C5A14">
      <w:pPr>
        <w:pStyle w:val="afc"/>
      </w:pPr>
      <w:r>
        <w:rPr>
          <w:rFonts w:hint="eastAsia"/>
        </w:rPr>
        <w:t>[</w:t>
      </w:r>
      <w:r>
        <w:t>2</w:t>
      </w:r>
      <w:r>
        <w:rPr>
          <w:rFonts w:hint="eastAsia"/>
        </w:rPr>
        <w:t>차</w:t>
      </w:r>
      <w:r>
        <w:t xml:space="preserve"> </w:t>
      </w:r>
      <w:r>
        <w:rPr>
          <w:rFonts w:hint="eastAsia"/>
        </w:rPr>
        <w:t>피드백</w:t>
      </w:r>
      <w:r>
        <w:rPr>
          <w:rFonts w:hint="eastAsia"/>
        </w:rPr>
        <w:t>,</w:t>
      </w:r>
      <w:r>
        <w:t xml:space="preserve"> </w:t>
      </w:r>
      <w:r>
        <w:rPr>
          <w:rFonts w:hint="eastAsia"/>
        </w:rPr>
        <w:t>최지현</w:t>
      </w:r>
      <w:r>
        <w:rPr>
          <w:rFonts w:hint="eastAsia"/>
        </w:rPr>
        <w:t>]</w:t>
      </w:r>
      <w:r>
        <w:t xml:space="preserve"> </w:t>
      </w:r>
      <w:r>
        <w:rPr>
          <w:rFonts w:hint="eastAsia"/>
        </w:rPr>
        <w:t>표의</w:t>
      </w:r>
      <w:r>
        <w:rPr>
          <w:rFonts w:hint="eastAsia"/>
        </w:rPr>
        <w:t xml:space="preserve"> </w:t>
      </w:r>
      <w:r>
        <w:rPr>
          <w:rFonts w:hint="eastAsia"/>
        </w:rPr>
        <w:t>기업의</w:t>
      </w:r>
      <w:r>
        <w:rPr>
          <w:rFonts w:hint="eastAsia"/>
        </w:rPr>
        <w:t xml:space="preserve"> </w:t>
      </w:r>
      <w:r>
        <w:rPr>
          <w:rFonts w:hint="eastAsia"/>
        </w:rPr>
        <w:t>상세</w:t>
      </w:r>
      <w:r>
        <w:rPr>
          <w:rFonts w:hint="eastAsia"/>
        </w:rPr>
        <w:t xml:space="preserve"> </w:t>
      </w:r>
      <w:r>
        <w:rPr>
          <w:rFonts w:hint="eastAsia"/>
        </w:rPr>
        <w:t>내용은</w:t>
      </w:r>
      <w:r>
        <w:rPr>
          <w:rFonts w:hint="eastAsia"/>
        </w:rPr>
        <w:t xml:space="preserve"> </w:t>
      </w:r>
      <w:r>
        <w:rPr>
          <w:rFonts w:hint="eastAsia"/>
        </w:rPr>
        <w:t>불필요한</w:t>
      </w:r>
      <w:r>
        <w:rPr>
          <w:rFonts w:hint="eastAsia"/>
        </w:rPr>
        <w:t xml:space="preserve"> </w:t>
      </w:r>
      <w:r>
        <w:rPr>
          <w:rFonts w:hint="eastAsia"/>
        </w:rPr>
        <w:t>것으로</w:t>
      </w:r>
      <w:r>
        <w:rPr>
          <w:rFonts w:hint="eastAsia"/>
        </w:rPr>
        <w:t xml:space="preserve"> </w:t>
      </w:r>
      <w:r>
        <w:rPr>
          <w:rFonts w:hint="eastAsia"/>
        </w:rPr>
        <w:t>판단</w:t>
      </w:r>
      <w:r>
        <w:rPr>
          <w:rFonts w:hint="eastAsia"/>
        </w:rPr>
        <w:t>,</w:t>
      </w:r>
      <w:r>
        <w:t xml:space="preserve"> </w:t>
      </w:r>
      <w:r>
        <w:rPr>
          <w:rFonts w:hint="eastAsia"/>
        </w:rPr>
        <w:t>삭제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1142D3" w15:done="0"/>
  <w15:commentEx w15:paraId="2FA0207B" w15:done="0"/>
  <w15:commentEx w15:paraId="74288D71" w15:done="0"/>
  <w15:commentEx w15:paraId="377F42E6" w15:done="0"/>
  <w15:commentEx w15:paraId="6CE2D2D0" w15:done="0"/>
  <w15:commentEx w15:paraId="2A2E8C93" w15:done="0"/>
  <w15:commentEx w15:paraId="11AB80BF" w15:done="0"/>
  <w15:commentEx w15:paraId="7CCA516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C88CC3C" w16cex:dateUtc="2025-10-02T01:02:00Z"/>
  <w16cex:commentExtensible w16cex:durableId="2C88CC99" w16cex:dateUtc="2025-10-02T01:04:00Z"/>
  <w16cex:commentExtensible w16cex:durableId="2CAA275D" w16cex:dateUtc="2025-10-27T08:16:00Z"/>
  <w16cex:commentExtensible w16cex:durableId="2C88CFE4" w16cex:dateUtc="2025-10-02T01:18:00Z"/>
  <w16cex:commentExtensible w16cex:durableId="2CA0E0FC" w16cex:dateUtc="2025-10-20T07:25:00Z"/>
  <w16cex:commentExtensible w16cex:durableId="2CA0E197" w16cex:dateUtc="2025-10-20T07:28:00Z"/>
  <w16cex:commentExtensible w16cex:durableId="2CA0EE8C" w16cex:dateUtc="2025-10-20T08:23:00Z"/>
  <w16cex:commentExtensible w16cex:durableId="2C88C6E2" w16cex:dateUtc="2025-10-02T0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1142D3" w16cid:durableId="2C88CC3C"/>
  <w16cid:commentId w16cid:paraId="2FA0207B" w16cid:durableId="2C88CC99"/>
  <w16cid:commentId w16cid:paraId="74288D71" w16cid:durableId="2CAA275D"/>
  <w16cid:commentId w16cid:paraId="377F42E6" w16cid:durableId="2C88CFE4"/>
  <w16cid:commentId w16cid:paraId="6CE2D2D0" w16cid:durableId="2CA0E0FC"/>
  <w16cid:commentId w16cid:paraId="2A2E8C93" w16cid:durableId="2CA0E197"/>
  <w16cid:commentId w16cid:paraId="11AB80BF" w16cid:durableId="2CA0EE8C"/>
  <w16cid:commentId w16cid:paraId="7CCA516B" w16cid:durableId="2C88C6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85189" w14:textId="77777777" w:rsidR="00A353EC" w:rsidRDefault="00A353EC" w:rsidP="007C5B56">
      <w:r>
        <w:separator/>
      </w:r>
    </w:p>
  </w:endnote>
  <w:endnote w:type="continuationSeparator" w:id="0">
    <w:p w14:paraId="297C436E" w14:textId="77777777" w:rsidR="00A353EC" w:rsidRDefault="00A353EC" w:rsidP="007C5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Light">
    <w:altName w:val="Source Sans Pro Light"/>
    <w:charset w:val="00"/>
    <w:family w:val="swiss"/>
    <w:pitch w:val="variable"/>
    <w:sig w:usb0="600002F7" w:usb1="02000001" w:usb2="0000000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KoPubWorld돋움체 Medium">
    <w:panose1 w:val="00000600000000000000"/>
    <w:charset w:val="81"/>
    <w:family w:val="auto"/>
    <w:pitch w:val="variable"/>
    <w:sig w:usb0="B000AABF" w:usb1="79D7F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함초롬바탕">
    <w:panose1 w:val="02030604000101010101"/>
    <w:charset w:val="81"/>
    <w:family w:val="roma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 w:name="Google Sans Tex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51DC2" w14:textId="373C8097" w:rsidR="00571D39" w:rsidRDefault="002A22AF" w:rsidP="002A22AF">
    <w:pPr>
      <w:pStyle w:val="a4"/>
      <w:ind w:left="4980" w:firstLine="0"/>
    </w:pPr>
    <w:r>
      <w:rPr>
        <w:rFonts w:hint="eastAsia"/>
      </w:rPr>
      <w:t>-</w:t>
    </w:r>
    <w:r>
      <w:t xml:space="preserve"> </w:t>
    </w:r>
    <w:sdt>
      <w:sdtPr>
        <w:id w:val="943352945"/>
        <w:docPartObj>
          <w:docPartGallery w:val="Page Numbers (Bottom of Page)"/>
          <w:docPartUnique/>
        </w:docPartObj>
      </w:sdtPr>
      <w:sdtContent>
        <w:r w:rsidR="00571D39">
          <w:fldChar w:fldCharType="begin"/>
        </w:r>
        <w:r w:rsidR="00571D39">
          <w:instrText>PAGE   \* MERGEFORMAT</w:instrText>
        </w:r>
        <w:r w:rsidR="00571D39">
          <w:fldChar w:fldCharType="separate"/>
        </w:r>
        <w:r w:rsidR="00571D39">
          <w:rPr>
            <w:lang w:val="ko-KR"/>
          </w:rPr>
          <w:t>2</w:t>
        </w:r>
        <w:r w:rsidR="00571D39">
          <w:fldChar w:fldCharType="end"/>
        </w:r>
        <w:r>
          <w:rPr>
            <w:rFonts w:hint="eastAsia"/>
          </w:rPr>
          <w:t xml:space="preserve"> -</w:t>
        </w:r>
      </w:sdtContent>
    </w:sdt>
  </w:p>
  <w:p w14:paraId="6B8C6800" w14:textId="78911664" w:rsidR="009F59D9" w:rsidRPr="00265954" w:rsidRDefault="009F59D9" w:rsidP="00265954">
    <w:pPr>
      <w:pStyle w:val="a4"/>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5D32D2" w14:textId="77777777" w:rsidR="00A353EC" w:rsidRDefault="00A353EC" w:rsidP="007C5B56">
      <w:r>
        <w:separator/>
      </w:r>
    </w:p>
  </w:footnote>
  <w:footnote w:type="continuationSeparator" w:id="0">
    <w:p w14:paraId="0F0B6605" w14:textId="77777777" w:rsidR="00A353EC" w:rsidRDefault="00A353EC" w:rsidP="007C5B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B4AFF"/>
    <w:multiLevelType w:val="hybridMultilevel"/>
    <w:tmpl w:val="72D00298"/>
    <w:lvl w:ilvl="0" w:tplc="FC7A9592">
      <w:start w:val="2024"/>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9773F31"/>
    <w:multiLevelType w:val="hybridMultilevel"/>
    <w:tmpl w:val="E7262D86"/>
    <w:lvl w:ilvl="0" w:tplc="24BE031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AE056E2"/>
    <w:multiLevelType w:val="hybridMultilevel"/>
    <w:tmpl w:val="0818CA6A"/>
    <w:lvl w:ilvl="0" w:tplc="C08E7E92">
      <w:start w:val="2024"/>
      <w:numFmt w:val="bullet"/>
      <w:lvlText w:val="-"/>
      <w:lvlJc w:val="left"/>
      <w:pPr>
        <w:ind w:left="644" w:hanging="360"/>
      </w:pPr>
      <w:rPr>
        <w:rFonts w:ascii="맑은 고딕" w:eastAsia="맑은 고딕" w:hAnsi="맑은 고딕" w:cstheme="minorBidi" w:hint="eastAsia"/>
      </w:rPr>
    </w:lvl>
    <w:lvl w:ilvl="1" w:tplc="04090003">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3" w15:restartNumberingAfterBreak="0">
    <w:nsid w:val="0FE50624"/>
    <w:multiLevelType w:val="hybridMultilevel"/>
    <w:tmpl w:val="91D06C22"/>
    <w:lvl w:ilvl="0" w:tplc="04090003">
      <w:start w:val="1"/>
      <w:numFmt w:val="bullet"/>
      <w:lvlText w:val=""/>
      <w:lvlJc w:val="left"/>
      <w:pPr>
        <w:ind w:left="684" w:hanging="400"/>
      </w:pPr>
      <w:rPr>
        <w:rFonts w:ascii="Wingdings" w:hAnsi="Wingdings" w:hint="default"/>
      </w:rPr>
    </w:lvl>
    <w:lvl w:ilvl="1" w:tplc="24BE0310">
      <w:start w:val="1"/>
      <w:numFmt w:val="bullet"/>
      <w:lvlText w:val=""/>
      <w:lvlJc w:val="left"/>
      <w:pPr>
        <w:ind w:left="1044" w:hanging="360"/>
      </w:pPr>
      <w:rPr>
        <w:rFonts w:ascii="Wingdings" w:hAnsi="Wingdings" w:hint="default"/>
      </w:rPr>
    </w:lvl>
    <w:lvl w:ilvl="2" w:tplc="24BE0310">
      <w:start w:val="1"/>
      <w:numFmt w:val="bullet"/>
      <w:lvlText w:val=""/>
      <w:lvlJc w:val="left"/>
      <w:pPr>
        <w:ind w:left="1444" w:hanging="36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4" w15:restartNumberingAfterBreak="0">
    <w:nsid w:val="138B7591"/>
    <w:multiLevelType w:val="hybridMultilevel"/>
    <w:tmpl w:val="B4DE59FA"/>
    <w:lvl w:ilvl="0" w:tplc="DBDC0680">
      <w:numFmt w:val="bullet"/>
      <w:lvlText w:val="-"/>
      <w:lvlJc w:val="left"/>
      <w:pPr>
        <w:ind w:left="760" w:hanging="360"/>
      </w:pPr>
      <w:rPr>
        <w:rFonts w:ascii="Source Sans Pro Light" w:eastAsia="맑은 고딕" w:hAnsi="Source Sans Pro Light"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3B36658"/>
    <w:multiLevelType w:val="hybridMultilevel"/>
    <w:tmpl w:val="12AC9CD0"/>
    <w:lvl w:ilvl="0" w:tplc="6492A2BC">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4D430A1"/>
    <w:multiLevelType w:val="hybridMultilevel"/>
    <w:tmpl w:val="9B467794"/>
    <w:lvl w:ilvl="0" w:tplc="C1C8C89C">
      <w:start w:val="202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55E6636"/>
    <w:multiLevelType w:val="hybridMultilevel"/>
    <w:tmpl w:val="A8F4336C"/>
    <w:lvl w:ilvl="0" w:tplc="6492A2BC">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845319D"/>
    <w:multiLevelType w:val="hybridMultilevel"/>
    <w:tmpl w:val="641ABB96"/>
    <w:lvl w:ilvl="0" w:tplc="05BEA584">
      <w:numFmt w:val="bullet"/>
      <w:lvlText w:val="•"/>
      <w:lvlJc w:val="left"/>
      <w:pPr>
        <w:ind w:left="760" w:hanging="360"/>
      </w:pPr>
      <w:rPr>
        <w:rFonts w:ascii="맑은 고딕" w:eastAsia="맑은 고딕" w:hAnsi="맑은 고딕" w:cs="굴림" w:hint="eastAsia"/>
        <w:sz w:val="16"/>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D23361"/>
    <w:multiLevelType w:val="hybridMultilevel"/>
    <w:tmpl w:val="A122116A"/>
    <w:lvl w:ilvl="0" w:tplc="24BE0310">
      <w:start w:val="1"/>
      <w:numFmt w:val="bullet"/>
      <w:lvlText w:val=""/>
      <w:lvlJc w:val="left"/>
      <w:pPr>
        <w:ind w:left="684" w:hanging="400"/>
      </w:pPr>
      <w:rPr>
        <w:rFonts w:ascii="Wingdings" w:hAnsi="Wingdings"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10" w15:restartNumberingAfterBreak="0">
    <w:nsid w:val="1A00240A"/>
    <w:multiLevelType w:val="hybridMultilevel"/>
    <w:tmpl w:val="37E00FE0"/>
    <w:lvl w:ilvl="0" w:tplc="5386CA36">
      <w:numFmt w:val="bullet"/>
      <w:lvlText w:val="-"/>
      <w:lvlJc w:val="left"/>
      <w:pPr>
        <w:ind w:left="760" w:hanging="360"/>
      </w:pPr>
      <w:rPr>
        <w:rFonts w:ascii="맑은 고딕" w:eastAsia="맑은 고딕" w:hAnsi="맑은 고딕" w:cs="KoPubWorld돋움체 Medium" w:hint="eastAsia"/>
        <w:b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2B493A49"/>
    <w:multiLevelType w:val="hybridMultilevel"/>
    <w:tmpl w:val="254666C8"/>
    <w:lvl w:ilvl="0" w:tplc="24BE0310">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CFB43FF"/>
    <w:multiLevelType w:val="hybridMultilevel"/>
    <w:tmpl w:val="9E10366E"/>
    <w:lvl w:ilvl="0" w:tplc="FA2853B4">
      <w:start w:val="1"/>
      <w:numFmt w:val="bullet"/>
      <w:lvlText w:val="-"/>
      <w:lvlJc w:val="left"/>
      <w:pPr>
        <w:ind w:left="760" w:hanging="360"/>
      </w:pPr>
      <w:rPr>
        <w:rFonts w:ascii="Source Sans Pro Light" w:eastAsia="맑은 고딕" w:hAnsi="Source Sans Pro Light"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F0F0141"/>
    <w:multiLevelType w:val="hybridMultilevel"/>
    <w:tmpl w:val="60D42352"/>
    <w:lvl w:ilvl="0" w:tplc="51103C6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2F2F5D85"/>
    <w:multiLevelType w:val="hybridMultilevel"/>
    <w:tmpl w:val="36EA383E"/>
    <w:lvl w:ilvl="0" w:tplc="24BE031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15" w15:restartNumberingAfterBreak="0">
    <w:nsid w:val="33D65118"/>
    <w:multiLevelType w:val="hybridMultilevel"/>
    <w:tmpl w:val="AA3C5152"/>
    <w:lvl w:ilvl="0" w:tplc="24BE0310">
      <w:start w:val="1"/>
      <w:numFmt w:val="bullet"/>
      <w:lvlText w:val=""/>
      <w:lvlJc w:val="left"/>
      <w:pPr>
        <w:ind w:left="684" w:hanging="400"/>
      </w:pPr>
      <w:rPr>
        <w:rFonts w:ascii="Wingdings" w:hAnsi="Wingdings" w:hint="default"/>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16" w15:restartNumberingAfterBreak="0">
    <w:nsid w:val="351068ED"/>
    <w:multiLevelType w:val="hybridMultilevel"/>
    <w:tmpl w:val="58E00F70"/>
    <w:lvl w:ilvl="0" w:tplc="04090001">
      <w:start w:val="1"/>
      <w:numFmt w:val="bullet"/>
      <w:lvlText w:val=""/>
      <w:lvlJc w:val="left"/>
      <w:pPr>
        <w:ind w:left="1367" w:hanging="400"/>
      </w:pPr>
      <w:rPr>
        <w:rFonts w:ascii="Wingdings" w:hAnsi="Wingdings" w:hint="default"/>
      </w:rPr>
    </w:lvl>
    <w:lvl w:ilvl="1" w:tplc="04090003" w:tentative="1">
      <w:start w:val="1"/>
      <w:numFmt w:val="bullet"/>
      <w:lvlText w:val=""/>
      <w:lvlJc w:val="left"/>
      <w:pPr>
        <w:ind w:left="1767" w:hanging="400"/>
      </w:pPr>
      <w:rPr>
        <w:rFonts w:ascii="Wingdings" w:hAnsi="Wingdings" w:hint="default"/>
      </w:rPr>
    </w:lvl>
    <w:lvl w:ilvl="2" w:tplc="04090005" w:tentative="1">
      <w:start w:val="1"/>
      <w:numFmt w:val="bullet"/>
      <w:lvlText w:val=""/>
      <w:lvlJc w:val="left"/>
      <w:pPr>
        <w:ind w:left="2167" w:hanging="400"/>
      </w:pPr>
      <w:rPr>
        <w:rFonts w:ascii="Wingdings" w:hAnsi="Wingdings" w:hint="default"/>
      </w:rPr>
    </w:lvl>
    <w:lvl w:ilvl="3" w:tplc="04090001" w:tentative="1">
      <w:start w:val="1"/>
      <w:numFmt w:val="bullet"/>
      <w:lvlText w:val=""/>
      <w:lvlJc w:val="left"/>
      <w:pPr>
        <w:ind w:left="2567" w:hanging="400"/>
      </w:pPr>
      <w:rPr>
        <w:rFonts w:ascii="Wingdings" w:hAnsi="Wingdings" w:hint="default"/>
      </w:rPr>
    </w:lvl>
    <w:lvl w:ilvl="4" w:tplc="04090003" w:tentative="1">
      <w:start w:val="1"/>
      <w:numFmt w:val="bullet"/>
      <w:lvlText w:val=""/>
      <w:lvlJc w:val="left"/>
      <w:pPr>
        <w:ind w:left="2967" w:hanging="400"/>
      </w:pPr>
      <w:rPr>
        <w:rFonts w:ascii="Wingdings" w:hAnsi="Wingdings" w:hint="default"/>
      </w:rPr>
    </w:lvl>
    <w:lvl w:ilvl="5" w:tplc="04090005" w:tentative="1">
      <w:start w:val="1"/>
      <w:numFmt w:val="bullet"/>
      <w:lvlText w:val=""/>
      <w:lvlJc w:val="left"/>
      <w:pPr>
        <w:ind w:left="3367" w:hanging="400"/>
      </w:pPr>
      <w:rPr>
        <w:rFonts w:ascii="Wingdings" w:hAnsi="Wingdings" w:hint="default"/>
      </w:rPr>
    </w:lvl>
    <w:lvl w:ilvl="6" w:tplc="04090001" w:tentative="1">
      <w:start w:val="1"/>
      <w:numFmt w:val="bullet"/>
      <w:lvlText w:val=""/>
      <w:lvlJc w:val="left"/>
      <w:pPr>
        <w:ind w:left="3767" w:hanging="400"/>
      </w:pPr>
      <w:rPr>
        <w:rFonts w:ascii="Wingdings" w:hAnsi="Wingdings" w:hint="default"/>
      </w:rPr>
    </w:lvl>
    <w:lvl w:ilvl="7" w:tplc="04090003" w:tentative="1">
      <w:start w:val="1"/>
      <w:numFmt w:val="bullet"/>
      <w:lvlText w:val=""/>
      <w:lvlJc w:val="left"/>
      <w:pPr>
        <w:ind w:left="4167" w:hanging="400"/>
      </w:pPr>
      <w:rPr>
        <w:rFonts w:ascii="Wingdings" w:hAnsi="Wingdings" w:hint="default"/>
      </w:rPr>
    </w:lvl>
    <w:lvl w:ilvl="8" w:tplc="04090005" w:tentative="1">
      <w:start w:val="1"/>
      <w:numFmt w:val="bullet"/>
      <w:lvlText w:val=""/>
      <w:lvlJc w:val="left"/>
      <w:pPr>
        <w:ind w:left="4567" w:hanging="400"/>
      </w:pPr>
      <w:rPr>
        <w:rFonts w:ascii="Wingdings" w:hAnsi="Wingdings" w:hint="default"/>
      </w:rPr>
    </w:lvl>
  </w:abstractNum>
  <w:abstractNum w:abstractNumId="17" w15:restartNumberingAfterBreak="0">
    <w:nsid w:val="37F55EA3"/>
    <w:multiLevelType w:val="hybridMultilevel"/>
    <w:tmpl w:val="F08CD218"/>
    <w:lvl w:ilvl="0" w:tplc="FFFFFFFF">
      <w:start w:val="1"/>
      <w:numFmt w:val="bullet"/>
      <w:lvlText w:val=""/>
      <w:lvlJc w:val="left"/>
      <w:pPr>
        <w:ind w:left="684" w:hanging="400"/>
      </w:pPr>
      <w:rPr>
        <w:rFonts w:ascii="Wingdings" w:hAnsi="Wingdings" w:hint="default"/>
      </w:rPr>
    </w:lvl>
    <w:lvl w:ilvl="1" w:tplc="24BE0310">
      <w:start w:val="1"/>
      <w:numFmt w:val="bullet"/>
      <w:lvlText w:val=""/>
      <w:lvlJc w:val="left"/>
      <w:pPr>
        <w:ind w:left="1044" w:hanging="360"/>
      </w:pPr>
      <w:rPr>
        <w:rFonts w:ascii="Wingdings" w:hAnsi="Wingdings" w:hint="default"/>
      </w:rPr>
    </w:lvl>
    <w:lvl w:ilvl="2" w:tplc="FFFFFFFF" w:tentative="1">
      <w:start w:val="1"/>
      <w:numFmt w:val="bullet"/>
      <w:lvlText w:val=""/>
      <w:lvlJc w:val="left"/>
      <w:pPr>
        <w:ind w:left="1484" w:hanging="400"/>
      </w:pPr>
      <w:rPr>
        <w:rFonts w:ascii="Wingdings" w:hAnsi="Wingdings" w:hint="default"/>
      </w:rPr>
    </w:lvl>
    <w:lvl w:ilvl="3" w:tplc="FFFFFFFF" w:tentative="1">
      <w:start w:val="1"/>
      <w:numFmt w:val="bullet"/>
      <w:lvlText w:val=""/>
      <w:lvlJc w:val="left"/>
      <w:pPr>
        <w:ind w:left="1884" w:hanging="400"/>
      </w:pPr>
      <w:rPr>
        <w:rFonts w:ascii="Wingdings" w:hAnsi="Wingdings" w:hint="default"/>
      </w:rPr>
    </w:lvl>
    <w:lvl w:ilvl="4" w:tplc="FFFFFFFF" w:tentative="1">
      <w:start w:val="1"/>
      <w:numFmt w:val="bullet"/>
      <w:lvlText w:val=""/>
      <w:lvlJc w:val="left"/>
      <w:pPr>
        <w:ind w:left="2284" w:hanging="400"/>
      </w:pPr>
      <w:rPr>
        <w:rFonts w:ascii="Wingdings" w:hAnsi="Wingdings" w:hint="default"/>
      </w:rPr>
    </w:lvl>
    <w:lvl w:ilvl="5" w:tplc="FFFFFFFF" w:tentative="1">
      <w:start w:val="1"/>
      <w:numFmt w:val="bullet"/>
      <w:lvlText w:val=""/>
      <w:lvlJc w:val="left"/>
      <w:pPr>
        <w:ind w:left="2684" w:hanging="400"/>
      </w:pPr>
      <w:rPr>
        <w:rFonts w:ascii="Wingdings" w:hAnsi="Wingdings" w:hint="default"/>
      </w:rPr>
    </w:lvl>
    <w:lvl w:ilvl="6" w:tplc="FFFFFFFF" w:tentative="1">
      <w:start w:val="1"/>
      <w:numFmt w:val="bullet"/>
      <w:lvlText w:val=""/>
      <w:lvlJc w:val="left"/>
      <w:pPr>
        <w:ind w:left="3084" w:hanging="400"/>
      </w:pPr>
      <w:rPr>
        <w:rFonts w:ascii="Wingdings" w:hAnsi="Wingdings" w:hint="default"/>
      </w:rPr>
    </w:lvl>
    <w:lvl w:ilvl="7" w:tplc="FFFFFFFF" w:tentative="1">
      <w:start w:val="1"/>
      <w:numFmt w:val="bullet"/>
      <w:lvlText w:val=""/>
      <w:lvlJc w:val="left"/>
      <w:pPr>
        <w:ind w:left="3484" w:hanging="400"/>
      </w:pPr>
      <w:rPr>
        <w:rFonts w:ascii="Wingdings" w:hAnsi="Wingdings" w:hint="default"/>
      </w:rPr>
    </w:lvl>
    <w:lvl w:ilvl="8" w:tplc="FFFFFFFF" w:tentative="1">
      <w:start w:val="1"/>
      <w:numFmt w:val="bullet"/>
      <w:lvlText w:val=""/>
      <w:lvlJc w:val="left"/>
      <w:pPr>
        <w:ind w:left="3884" w:hanging="400"/>
      </w:pPr>
      <w:rPr>
        <w:rFonts w:ascii="Wingdings" w:hAnsi="Wingdings" w:hint="default"/>
      </w:rPr>
    </w:lvl>
  </w:abstractNum>
  <w:abstractNum w:abstractNumId="18" w15:restartNumberingAfterBreak="0">
    <w:nsid w:val="395A7E35"/>
    <w:multiLevelType w:val="hybridMultilevel"/>
    <w:tmpl w:val="123E2E98"/>
    <w:lvl w:ilvl="0" w:tplc="24BE0310">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844" w:hanging="400"/>
      </w:pPr>
      <w:rPr>
        <w:rFonts w:ascii="Wingdings" w:hAnsi="Wingdings" w:hint="default"/>
      </w:rPr>
    </w:lvl>
    <w:lvl w:ilvl="2" w:tplc="04090005" w:tentative="1">
      <w:start w:val="1"/>
      <w:numFmt w:val="bullet"/>
      <w:lvlText w:val=""/>
      <w:lvlJc w:val="left"/>
      <w:pPr>
        <w:ind w:left="2244" w:hanging="400"/>
      </w:pPr>
      <w:rPr>
        <w:rFonts w:ascii="Wingdings" w:hAnsi="Wingdings" w:hint="default"/>
      </w:rPr>
    </w:lvl>
    <w:lvl w:ilvl="3" w:tplc="04090001" w:tentative="1">
      <w:start w:val="1"/>
      <w:numFmt w:val="bullet"/>
      <w:lvlText w:val=""/>
      <w:lvlJc w:val="left"/>
      <w:pPr>
        <w:ind w:left="2644" w:hanging="400"/>
      </w:pPr>
      <w:rPr>
        <w:rFonts w:ascii="Wingdings" w:hAnsi="Wingdings" w:hint="default"/>
      </w:rPr>
    </w:lvl>
    <w:lvl w:ilvl="4" w:tplc="04090003" w:tentative="1">
      <w:start w:val="1"/>
      <w:numFmt w:val="bullet"/>
      <w:lvlText w:val=""/>
      <w:lvlJc w:val="left"/>
      <w:pPr>
        <w:ind w:left="3044" w:hanging="400"/>
      </w:pPr>
      <w:rPr>
        <w:rFonts w:ascii="Wingdings" w:hAnsi="Wingdings" w:hint="default"/>
      </w:rPr>
    </w:lvl>
    <w:lvl w:ilvl="5" w:tplc="04090005" w:tentative="1">
      <w:start w:val="1"/>
      <w:numFmt w:val="bullet"/>
      <w:lvlText w:val=""/>
      <w:lvlJc w:val="left"/>
      <w:pPr>
        <w:ind w:left="3444" w:hanging="400"/>
      </w:pPr>
      <w:rPr>
        <w:rFonts w:ascii="Wingdings" w:hAnsi="Wingdings" w:hint="default"/>
      </w:rPr>
    </w:lvl>
    <w:lvl w:ilvl="6" w:tplc="04090001" w:tentative="1">
      <w:start w:val="1"/>
      <w:numFmt w:val="bullet"/>
      <w:lvlText w:val=""/>
      <w:lvlJc w:val="left"/>
      <w:pPr>
        <w:ind w:left="3844" w:hanging="400"/>
      </w:pPr>
      <w:rPr>
        <w:rFonts w:ascii="Wingdings" w:hAnsi="Wingdings" w:hint="default"/>
      </w:rPr>
    </w:lvl>
    <w:lvl w:ilvl="7" w:tplc="04090003" w:tentative="1">
      <w:start w:val="1"/>
      <w:numFmt w:val="bullet"/>
      <w:lvlText w:val=""/>
      <w:lvlJc w:val="left"/>
      <w:pPr>
        <w:ind w:left="4244" w:hanging="400"/>
      </w:pPr>
      <w:rPr>
        <w:rFonts w:ascii="Wingdings" w:hAnsi="Wingdings" w:hint="default"/>
      </w:rPr>
    </w:lvl>
    <w:lvl w:ilvl="8" w:tplc="04090005" w:tentative="1">
      <w:start w:val="1"/>
      <w:numFmt w:val="bullet"/>
      <w:lvlText w:val=""/>
      <w:lvlJc w:val="left"/>
      <w:pPr>
        <w:ind w:left="4644" w:hanging="400"/>
      </w:pPr>
      <w:rPr>
        <w:rFonts w:ascii="Wingdings" w:hAnsi="Wingdings" w:hint="default"/>
      </w:rPr>
    </w:lvl>
  </w:abstractNum>
  <w:abstractNum w:abstractNumId="19" w15:restartNumberingAfterBreak="0">
    <w:nsid w:val="480F3E33"/>
    <w:multiLevelType w:val="hybridMultilevel"/>
    <w:tmpl w:val="BE8EF4DC"/>
    <w:lvl w:ilvl="0" w:tplc="BA04C6DE">
      <w:start w:val="1"/>
      <w:numFmt w:val="decimal"/>
      <w:lvlText w:val="%1."/>
      <w:lvlJc w:val="left"/>
      <w:pPr>
        <w:ind w:left="760" w:hanging="360"/>
      </w:pPr>
      <w:rPr>
        <w:rFonts w:hint="default"/>
        <w:i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AB42E55"/>
    <w:multiLevelType w:val="multilevel"/>
    <w:tmpl w:val="65ACDBD8"/>
    <w:lvl w:ilvl="0">
      <w:start w:val="1"/>
      <w:numFmt w:val="decimal"/>
      <w:lvlText w:val="%1."/>
      <w:lvlJc w:val="left"/>
      <w:pPr>
        <w:ind w:left="567" w:hanging="567"/>
      </w:pPr>
      <w:rPr>
        <w:rFonts w:hint="eastAsia"/>
        <w:b w:val="0"/>
        <w:bCs w:val="0"/>
        <w:sz w:val="28"/>
        <w:szCs w:val="28"/>
      </w:rPr>
    </w:lvl>
    <w:lvl w:ilvl="1">
      <w:start w:val="1"/>
      <w:numFmt w:val="decimal"/>
      <w:lvlText w:val="%1.%2."/>
      <w:lvlJc w:val="left"/>
      <w:pPr>
        <w:ind w:left="567" w:hanging="283"/>
      </w:pPr>
      <w:rPr>
        <w:rFonts w:hint="eastAsia"/>
      </w:rPr>
    </w:lvl>
    <w:lvl w:ilvl="2">
      <w:start w:val="1"/>
      <w:numFmt w:val="decimal"/>
      <w:suff w:val="space"/>
      <w:lvlText w:val="%1.%2.%3."/>
      <w:lvlJc w:val="left"/>
      <w:pPr>
        <w:ind w:left="3260" w:hanging="2976"/>
      </w:pPr>
      <w:rPr>
        <w:rFonts w:hint="eastAsia"/>
      </w:rPr>
    </w:lvl>
    <w:lvl w:ilvl="3">
      <w:start w:val="1"/>
      <w:numFmt w:val="decimal"/>
      <w:lvlText w:val="%1.%2.%3.%4."/>
      <w:lvlJc w:val="left"/>
      <w:pPr>
        <w:ind w:left="567" w:hanging="283"/>
      </w:pPr>
      <w:rPr>
        <w:rFonts w:hint="eastAsia"/>
        <w:color w:val="000000"/>
      </w:rPr>
    </w:lvl>
    <w:lvl w:ilvl="4">
      <w:start w:val="1"/>
      <w:numFmt w:val="decimal"/>
      <w:lvlText w:val="%1.%2.%3.%4.%5."/>
      <w:lvlJc w:val="left"/>
      <w:pPr>
        <w:ind w:left="567" w:hanging="283"/>
      </w:pPr>
      <w:rPr>
        <w:rFonts w:hint="eastAsia"/>
      </w:rPr>
    </w:lvl>
    <w:lvl w:ilvl="5">
      <w:start w:val="1"/>
      <w:numFmt w:val="lowerRoman"/>
      <w:lvlText w:val="%6."/>
      <w:lvlJc w:val="right"/>
      <w:pPr>
        <w:tabs>
          <w:tab w:val="num" w:pos="2398"/>
        </w:tabs>
        <w:ind w:left="2800" w:hanging="402"/>
      </w:pPr>
      <w:rPr>
        <w:rFonts w:hint="eastAsia"/>
      </w:rPr>
    </w:lvl>
    <w:lvl w:ilvl="6">
      <w:start w:val="1"/>
      <w:numFmt w:val="decimal"/>
      <w:lvlText w:val="%7."/>
      <w:lvlJc w:val="left"/>
      <w:pPr>
        <w:tabs>
          <w:tab w:val="num" w:pos="2801"/>
        </w:tabs>
        <w:ind w:left="3200" w:hanging="399"/>
      </w:pPr>
      <w:rPr>
        <w:rFonts w:hint="eastAsia"/>
      </w:rPr>
    </w:lvl>
    <w:lvl w:ilvl="7">
      <w:start w:val="1"/>
      <w:numFmt w:val="upperLetter"/>
      <w:lvlText w:val="%8."/>
      <w:lvlJc w:val="left"/>
      <w:pPr>
        <w:tabs>
          <w:tab w:val="num" w:pos="3198"/>
        </w:tabs>
        <w:ind w:left="3600" w:hanging="402"/>
      </w:pPr>
      <w:rPr>
        <w:rFonts w:hint="eastAsia"/>
      </w:rPr>
    </w:lvl>
    <w:lvl w:ilvl="8">
      <w:start w:val="1"/>
      <w:numFmt w:val="lowerRoman"/>
      <w:lvlText w:val="%9."/>
      <w:lvlJc w:val="right"/>
      <w:pPr>
        <w:tabs>
          <w:tab w:val="num" w:pos="3600"/>
        </w:tabs>
        <w:ind w:left="4000" w:hanging="400"/>
      </w:pPr>
      <w:rPr>
        <w:rFonts w:hint="eastAsia"/>
      </w:rPr>
    </w:lvl>
  </w:abstractNum>
  <w:abstractNum w:abstractNumId="21" w15:restartNumberingAfterBreak="0">
    <w:nsid w:val="506E465B"/>
    <w:multiLevelType w:val="hybridMultilevel"/>
    <w:tmpl w:val="6146272C"/>
    <w:lvl w:ilvl="0" w:tplc="02F235DA">
      <w:numFmt w:val="bullet"/>
      <w:lvlText w:val="-"/>
      <w:lvlJc w:val="left"/>
      <w:pPr>
        <w:ind w:left="760" w:hanging="360"/>
      </w:pPr>
      <w:rPr>
        <w:rFonts w:ascii="Source Sans Pro Light" w:eastAsia="맑은 고딕" w:hAnsi="Source Sans Pro Light"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58EE765E"/>
    <w:multiLevelType w:val="hybridMultilevel"/>
    <w:tmpl w:val="8D4C1FE8"/>
    <w:lvl w:ilvl="0" w:tplc="24BE0310">
      <w:start w:val="1"/>
      <w:numFmt w:val="bullet"/>
      <w:lvlText w:val=""/>
      <w:lvlJc w:val="left"/>
      <w:pPr>
        <w:ind w:left="516"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9C51C57"/>
    <w:multiLevelType w:val="multilevel"/>
    <w:tmpl w:val="C72C936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D5312AC"/>
    <w:multiLevelType w:val="hybridMultilevel"/>
    <w:tmpl w:val="9E1E7B86"/>
    <w:lvl w:ilvl="0" w:tplc="24BE0310">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5D777490"/>
    <w:multiLevelType w:val="hybridMultilevel"/>
    <w:tmpl w:val="3648EF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F133625"/>
    <w:multiLevelType w:val="hybridMultilevel"/>
    <w:tmpl w:val="C78E512A"/>
    <w:lvl w:ilvl="0" w:tplc="24BE031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24E1706"/>
    <w:multiLevelType w:val="hybridMultilevel"/>
    <w:tmpl w:val="7FC08256"/>
    <w:lvl w:ilvl="0" w:tplc="B0CC2B2C">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6D5469A"/>
    <w:multiLevelType w:val="hybridMultilevel"/>
    <w:tmpl w:val="391E7BF8"/>
    <w:lvl w:ilvl="0" w:tplc="1154395E">
      <w:start w:val="1"/>
      <w:numFmt w:val="bullet"/>
      <w:lvlText w:val="-"/>
      <w:lvlJc w:val="left"/>
      <w:pPr>
        <w:ind w:left="760" w:hanging="360"/>
      </w:pPr>
      <w:rPr>
        <w:rFonts w:ascii="Source Sans Pro Light" w:eastAsia="맑은 고딕" w:hAnsi="Source Sans Pro Light"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69B87933"/>
    <w:multiLevelType w:val="hybridMultilevel"/>
    <w:tmpl w:val="71B6D858"/>
    <w:lvl w:ilvl="0" w:tplc="24BE0310">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6B3651F6"/>
    <w:multiLevelType w:val="hybridMultilevel"/>
    <w:tmpl w:val="07081AD0"/>
    <w:lvl w:ilvl="0" w:tplc="24BE031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70A35EA6"/>
    <w:multiLevelType w:val="hybridMultilevel"/>
    <w:tmpl w:val="BAC21EA2"/>
    <w:lvl w:ilvl="0" w:tplc="24BE0310">
      <w:start w:val="1"/>
      <w:numFmt w:val="bullet"/>
      <w:lvlText w:val=""/>
      <w:lvlJc w:val="left"/>
      <w:pPr>
        <w:ind w:left="116" w:hanging="400"/>
      </w:pPr>
      <w:rPr>
        <w:rFonts w:ascii="Wingdings" w:hAnsi="Wingdings" w:hint="default"/>
      </w:rPr>
    </w:lvl>
    <w:lvl w:ilvl="1" w:tplc="24BE0310">
      <w:start w:val="1"/>
      <w:numFmt w:val="bullet"/>
      <w:lvlText w:val=""/>
      <w:lvlJc w:val="left"/>
      <w:pPr>
        <w:ind w:left="516" w:hanging="400"/>
      </w:pPr>
      <w:rPr>
        <w:rFonts w:ascii="Wingdings" w:hAnsi="Wingdings" w:hint="default"/>
      </w:rPr>
    </w:lvl>
    <w:lvl w:ilvl="2" w:tplc="04090005">
      <w:start w:val="1"/>
      <w:numFmt w:val="bullet"/>
      <w:lvlText w:val=""/>
      <w:lvlJc w:val="left"/>
      <w:pPr>
        <w:ind w:left="916" w:hanging="400"/>
      </w:pPr>
      <w:rPr>
        <w:rFonts w:ascii="Wingdings" w:hAnsi="Wingdings" w:hint="default"/>
      </w:rPr>
    </w:lvl>
    <w:lvl w:ilvl="3" w:tplc="04090001" w:tentative="1">
      <w:start w:val="1"/>
      <w:numFmt w:val="bullet"/>
      <w:lvlText w:val=""/>
      <w:lvlJc w:val="left"/>
      <w:pPr>
        <w:ind w:left="1316" w:hanging="400"/>
      </w:pPr>
      <w:rPr>
        <w:rFonts w:ascii="Wingdings" w:hAnsi="Wingdings" w:hint="default"/>
      </w:rPr>
    </w:lvl>
    <w:lvl w:ilvl="4" w:tplc="04090003" w:tentative="1">
      <w:start w:val="1"/>
      <w:numFmt w:val="bullet"/>
      <w:lvlText w:val=""/>
      <w:lvlJc w:val="left"/>
      <w:pPr>
        <w:ind w:left="1716" w:hanging="400"/>
      </w:pPr>
      <w:rPr>
        <w:rFonts w:ascii="Wingdings" w:hAnsi="Wingdings" w:hint="default"/>
      </w:rPr>
    </w:lvl>
    <w:lvl w:ilvl="5" w:tplc="04090005" w:tentative="1">
      <w:start w:val="1"/>
      <w:numFmt w:val="bullet"/>
      <w:lvlText w:val=""/>
      <w:lvlJc w:val="left"/>
      <w:pPr>
        <w:ind w:left="2116" w:hanging="400"/>
      </w:pPr>
      <w:rPr>
        <w:rFonts w:ascii="Wingdings" w:hAnsi="Wingdings" w:hint="default"/>
      </w:rPr>
    </w:lvl>
    <w:lvl w:ilvl="6" w:tplc="04090001" w:tentative="1">
      <w:start w:val="1"/>
      <w:numFmt w:val="bullet"/>
      <w:lvlText w:val=""/>
      <w:lvlJc w:val="left"/>
      <w:pPr>
        <w:ind w:left="2516" w:hanging="400"/>
      </w:pPr>
      <w:rPr>
        <w:rFonts w:ascii="Wingdings" w:hAnsi="Wingdings" w:hint="default"/>
      </w:rPr>
    </w:lvl>
    <w:lvl w:ilvl="7" w:tplc="04090003" w:tentative="1">
      <w:start w:val="1"/>
      <w:numFmt w:val="bullet"/>
      <w:lvlText w:val=""/>
      <w:lvlJc w:val="left"/>
      <w:pPr>
        <w:ind w:left="2916" w:hanging="400"/>
      </w:pPr>
      <w:rPr>
        <w:rFonts w:ascii="Wingdings" w:hAnsi="Wingdings" w:hint="default"/>
      </w:rPr>
    </w:lvl>
    <w:lvl w:ilvl="8" w:tplc="04090005" w:tentative="1">
      <w:start w:val="1"/>
      <w:numFmt w:val="bullet"/>
      <w:lvlText w:val=""/>
      <w:lvlJc w:val="left"/>
      <w:pPr>
        <w:ind w:left="3316" w:hanging="400"/>
      </w:pPr>
      <w:rPr>
        <w:rFonts w:ascii="Wingdings" w:hAnsi="Wingdings" w:hint="default"/>
      </w:rPr>
    </w:lvl>
  </w:abstractNum>
  <w:abstractNum w:abstractNumId="32" w15:restartNumberingAfterBreak="0">
    <w:nsid w:val="718D7CDC"/>
    <w:multiLevelType w:val="hybridMultilevel"/>
    <w:tmpl w:val="5862295E"/>
    <w:lvl w:ilvl="0" w:tplc="788E6A3E">
      <w:numFmt w:val="bullet"/>
      <w:lvlText w:val=""/>
      <w:lvlJc w:val="left"/>
      <w:pPr>
        <w:ind w:left="1084" w:hanging="360"/>
      </w:pPr>
      <w:rPr>
        <w:rFonts w:ascii="Wingdings" w:eastAsia="맑은 고딕" w:hAnsi="Wingdings" w:cstheme="minorBidi" w:hint="default"/>
      </w:rPr>
    </w:lvl>
    <w:lvl w:ilvl="1" w:tplc="04090003" w:tentative="1">
      <w:start w:val="1"/>
      <w:numFmt w:val="bullet"/>
      <w:lvlText w:val=""/>
      <w:lvlJc w:val="left"/>
      <w:pPr>
        <w:ind w:left="1524" w:hanging="400"/>
      </w:pPr>
      <w:rPr>
        <w:rFonts w:ascii="Wingdings" w:hAnsi="Wingdings" w:hint="default"/>
      </w:rPr>
    </w:lvl>
    <w:lvl w:ilvl="2" w:tplc="04090005" w:tentative="1">
      <w:start w:val="1"/>
      <w:numFmt w:val="bullet"/>
      <w:lvlText w:val=""/>
      <w:lvlJc w:val="left"/>
      <w:pPr>
        <w:ind w:left="1924" w:hanging="400"/>
      </w:pPr>
      <w:rPr>
        <w:rFonts w:ascii="Wingdings" w:hAnsi="Wingdings" w:hint="default"/>
      </w:rPr>
    </w:lvl>
    <w:lvl w:ilvl="3" w:tplc="04090001" w:tentative="1">
      <w:start w:val="1"/>
      <w:numFmt w:val="bullet"/>
      <w:lvlText w:val=""/>
      <w:lvlJc w:val="left"/>
      <w:pPr>
        <w:ind w:left="2324" w:hanging="400"/>
      </w:pPr>
      <w:rPr>
        <w:rFonts w:ascii="Wingdings" w:hAnsi="Wingdings" w:hint="default"/>
      </w:rPr>
    </w:lvl>
    <w:lvl w:ilvl="4" w:tplc="04090003" w:tentative="1">
      <w:start w:val="1"/>
      <w:numFmt w:val="bullet"/>
      <w:lvlText w:val=""/>
      <w:lvlJc w:val="left"/>
      <w:pPr>
        <w:ind w:left="2724" w:hanging="400"/>
      </w:pPr>
      <w:rPr>
        <w:rFonts w:ascii="Wingdings" w:hAnsi="Wingdings" w:hint="default"/>
      </w:rPr>
    </w:lvl>
    <w:lvl w:ilvl="5" w:tplc="04090005" w:tentative="1">
      <w:start w:val="1"/>
      <w:numFmt w:val="bullet"/>
      <w:lvlText w:val=""/>
      <w:lvlJc w:val="left"/>
      <w:pPr>
        <w:ind w:left="3124" w:hanging="400"/>
      </w:pPr>
      <w:rPr>
        <w:rFonts w:ascii="Wingdings" w:hAnsi="Wingdings" w:hint="default"/>
      </w:rPr>
    </w:lvl>
    <w:lvl w:ilvl="6" w:tplc="04090001" w:tentative="1">
      <w:start w:val="1"/>
      <w:numFmt w:val="bullet"/>
      <w:lvlText w:val=""/>
      <w:lvlJc w:val="left"/>
      <w:pPr>
        <w:ind w:left="3524" w:hanging="400"/>
      </w:pPr>
      <w:rPr>
        <w:rFonts w:ascii="Wingdings" w:hAnsi="Wingdings" w:hint="default"/>
      </w:rPr>
    </w:lvl>
    <w:lvl w:ilvl="7" w:tplc="04090003" w:tentative="1">
      <w:start w:val="1"/>
      <w:numFmt w:val="bullet"/>
      <w:lvlText w:val=""/>
      <w:lvlJc w:val="left"/>
      <w:pPr>
        <w:ind w:left="3924" w:hanging="400"/>
      </w:pPr>
      <w:rPr>
        <w:rFonts w:ascii="Wingdings" w:hAnsi="Wingdings" w:hint="default"/>
      </w:rPr>
    </w:lvl>
    <w:lvl w:ilvl="8" w:tplc="04090005" w:tentative="1">
      <w:start w:val="1"/>
      <w:numFmt w:val="bullet"/>
      <w:lvlText w:val=""/>
      <w:lvlJc w:val="left"/>
      <w:pPr>
        <w:ind w:left="4324" w:hanging="400"/>
      </w:pPr>
      <w:rPr>
        <w:rFonts w:ascii="Wingdings" w:hAnsi="Wingdings" w:hint="default"/>
      </w:rPr>
    </w:lvl>
  </w:abstractNum>
  <w:abstractNum w:abstractNumId="33" w15:restartNumberingAfterBreak="0">
    <w:nsid w:val="72D64D07"/>
    <w:multiLevelType w:val="multilevel"/>
    <w:tmpl w:val="E67A9556"/>
    <w:lvl w:ilvl="0">
      <w:start w:val="1"/>
      <w:numFmt w:val="decimal"/>
      <w:lvlText w:val="%1."/>
      <w:lvlJc w:val="left"/>
      <w:pPr>
        <w:ind w:left="760" w:hanging="360"/>
      </w:pPr>
      <w:rPr>
        <w:rFonts w:hint="default"/>
        <w:b w:val="0"/>
        <w:bCs/>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34" w15:restartNumberingAfterBreak="0">
    <w:nsid w:val="72EB7631"/>
    <w:multiLevelType w:val="hybridMultilevel"/>
    <w:tmpl w:val="2D9E7B98"/>
    <w:lvl w:ilvl="0" w:tplc="47B68560">
      <w:numFmt w:val="bullet"/>
      <w:lvlText w:val="-"/>
      <w:lvlJc w:val="left"/>
      <w:pPr>
        <w:ind w:left="760" w:hanging="360"/>
      </w:pPr>
      <w:rPr>
        <w:rFonts w:ascii="KoPubWorld돋움체 Medium" w:eastAsia="KoPubWorld돋움체 Medium" w:hAnsi="KoPubWorld돋움체 Medium" w:cs="KoPubWorld돋움체 Medium"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76795D0B"/>
    <w:multiLevelType w:val="hybridMultilevel"/>
    <w:tmpl w:val="975E5DA8"/>
    <w:lvl w:ilvl="0" w:tplc="24BE0310">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77682483"/>
    <w:multiLevelType w:val="hybridMultilevel"/>
    <w:tmpl w:val="84202FC6"/>
    <w:lvl w:ilvl="0" w:tplc="A0E84BBA">
      <w:numFmt w:val="bullet"/>
      <w:lvlText w:val="-"/>
      <w:lvlJc w:val="left"/>
      <w:pPr>
        <w:ind w:left="719" w:hanging="435"/>
      </w:pPr>
      <w:rPr>
        <w:rFonts w:ascii="맑은 고딕" w:eastAsia="맑은 고딕" w:hAnsi="맑은 고딕" w:cstheme="minorBidi" w:hint="eastAsia"/>
      </w:rPr>
    </w:lvl>
    <w:lvl w:ilvl="1" w:tplc="04090003" w:tentative="1">
      <w:start w:val="1"/>
      <w:numFmt w:val="bullet"/>
      <w:lvlText w:val=""/>
      <w:lvlJc w:val="left"/>
      <w:pPr>
        <w:ind w:left="1084" w:hanging="400"/>
      </w:pPr>
      <w:rPr>
        <w:rFonts w:ascii="Wingdings" w:hAnsi="Wingdings" w:hint="default"/>
      </w:rPr>
    </w:lvl>
    <w:lvl w:ilvl="2" w:tplc="04090005" w:tentative="1">
      <w:start w:val="1"/>
      <w:numFmt w:val="bullet"/>
      <w:lvlText w:val=""/>
      <w:lvlJc w:val="left"/>
      <w:pPr>
        <w:ind w:left="1484" w:hanging="400"/>
      </w:pPr>
      <w:rPr>
        <w:rFonts w:ascii="Wingdings" w:hAnsi="Wingdings" w:hint="default"/>
      </w:rPr>
    </w:lvl>
    <w:lvl w:ilvl="3" w:tplc="04090001" w:tentative="1">
      <w:start w:val="1"/>
      <w:numFmt w:val="bullet"/>
      <w:lvlText w:val=""/>
      <w:lvlJc w:val="left"/>
      <w:pPr>
        <w:ind w:left="1884" w:hanging="400"/>
      </w:pPr>
      <w:rPr>
        <w:rFonts w:ascii="Wingdings" w:hAnsi="Wingdings" w:hint="default"/>
      </w:rPr>
    </w:lvl>
    <w:lvl w:ilvl="4" w:tplc="04090003" w:tentative="1">
      <w:start w:val="1"/>
      <w:numFmt w:val="bullet"/>
      <w:lvlText w:val=""/>
      <w:lvlJc w:val="left"/>
      <w:pPr>
        <w:ind w:left="2284" w:hanging="400"/>
      </w:pPr>
      <w:rPr>
        <w:rFonts w:ascii="Wingdings" w:hAnsi="Wingdings" w:hint="default"/>
      </w:rPr>
    </w:lvl>
    <w:lvl w:ilvl="5" w:tplc="04090005" w:tentative="1">
      <w:start w:val="1"/>
      <w:numFmt w:val="bullet"/>
      <w:lvlText w:val=""/>
      <w:lvlJc w:val="left"/>
      <w:pPr>
        <w:ind w:left="2684" w:hanging="400"/>
      </w:pPr>
      <w:rPr>
        <w:rFonts w:ascii="Wingdings" w:hAnsi="Wingdings" w:hint="default"/>
      </w:rPr>
    </w:lvl>
    <w:lvl w:ilvl="6" w:tplc="04090001" w:tentative="1">
      <w:start w:val="1"/>
      <w:numFmt w:val="bullet"/>
      <w:lvlText w:val=""/>
      <w:lvlJc w:val="left"/>
      <w:pPr>
        <w:ind w:left="3084" w:hanging="400"/>
      </w:pPr>
      <w:rPr>
        <w:rFonts w:ascii="Wingdings" w:hAnsi="Wingdings" w:hint="default"/>
      </w:rPr>
    </w:lvl>
    <w:lvl w:ilvl="7" w:tplc="04090003" w:tentative="1">
      <w:start w:val="1"/>
      <w:numFmt w:val="bullet"/>
      <w:lvlText w:val=""/>
      <w:lvlJc w:val="left"/>
      <w:pPr>
        <w:ind w:left="3484" w:hanging="400"/>
      </w:pPr>
      <w:rPr>
        <w:rFonts w:ascii="Wingdings" w:hAnsi="Wingdings" w:hint="default"/>
      </w:rPr>
    </w:lvl>
    <w:lvl w:ilvl="8" w:tplc="04090005" w:tentative="1">
      <w:start w:val="1"/>
      <w:numFmt w:val="bullet"/>
      <w:lvlText w:val=""/>
      <w:lvlJc w:val="left"/>
      <w:pPr>
        <w:ind w:left="3884" w:hanging="400"/>
      </w:pPr>
      <w:rPr>
        <w:rFonts w:ascii="Wingdings" w:hAnsi="Wingdings" w:hint="default"/>
      </w:rPr>
    </w:lvl>
  </w:abstractNum>
  <w:abstractNum w:abstractNumId="37" w15:restartNumberingAfterBreak="0">
    <w:nsid w:val="77EF4EE3"/>
    <w:multiLevelType w:val="hybridMultilevel"/>
    <w:tmpl w:val="122A4A7C"/>
    <w:lvl w:ilvl="0" w:tplc="347E4400">
      <w:start w:val="1"/>
      <w:numFmt w:val="bullet"/>
      <w:lvlText w:val="-"/>
      <w:lvlJc w:val="left"/>
      <w:pPr>
        <w:ind w:left="4980" w:hanging="360"/>
      </w:pPr>
      <w:rPr>
        <w:rFonts w:ascii="Source Sans Pro Light" w:eastAsia="맑은 고딕" w:hAnsi="Source Sans Pro Light" w:cstheme="minorBidi" w:hint="default"/>
      </w:rPr>
    </w:lvl>
    <w:lvl w:ilvl="1" w:tplc="04090003" w:tentative="1">
      <w:start w:val="1"/>
      <w:numFmt w:val="bullet"/>
      <w:lvlText w:val=""/>
      <w:lvlJc w:val="left"/>
      <w:pPr>
        <w:ind w:left="5500" w:hanging="440"/>
      </w:pPr>
      <w:rPr>
        <w:rFonts w:ascii="Wingdings" w:hAnsi="Wingdings" w:hint="default"/>
      </w:rPr>
    </w:lvl>
    <w:lvl w:ilvl="2" w:tplc="04090005" w:tentative="1">
      <w:start w:val="1"/>
      <w:numFmt w:val="bullet"/>
      <w:lvlText w:val=""/>
      <w:lvlJc w:val="left"/>
      <w:pPr>
        <w:ind w:left="5940" w:hanging="440"/>
      </w:pPr>
      <w:rPr>
        <w:rFonts w:ascii="Wingdings" w:hAnsi="Wingdings" w:hint="default"/>
      </w:rPr>
    </w:lvl>
    <w:lvl w:ilvl="3" w:tplc="04090001" w:tentative="1">
      <w:start w:val="1"/>
      <w:numFmt w:val="bullet"/>
      <w:lvlText w:val=""/>
      <w:lvlJc w:val="left"/>
      <w:pPr>
        <w:ind w:left="6380" w:hanging="440"/>
      </w:pPr>
      <w:rPr>
        <w:rFonts w:ascii="Wingdings" w:hAnsi="Wingdings" w:hint="default"/>
      </w:rPr>
    </w:lvl>
    <w:lvl w:ilvl="4" w:tplc="04090003" w:tentative="1">
      <w:start w:val="1"/>
      <w:numFmt w:val="bullet"/>
      <w:lvlText w:val=""/>
      <w:lvlJc w:val="left"/>
      <w:pPr>
        <w:ind w:left="6820" w:hanging="440"/>
      </w:pPr>
      <w:rPr>
        <w:rFonts w:ascii="Wingdings" w:hAnsi="Wingdings" w:hint="default"/>
      </w:rPr>
    </w:lvl>
    <w:lvl w:ilvl="5" w:tplc="04090005" w:tentative="1">
      <w:start w:val="1"/>
      <w:numFmt w:val="bullet"/>
      <w:lvlText w:val=""/>
      <w:lvlJc w:val="left"/>
      <w:pPr>
        <w:ind w:left="7260" w:hanging="440"/>
      </w:pPr>
      <w:rPr>
        <w:rFonts w:ascii="Wingdings" w:hAnsi="Wingdings" w:hint="default"/>
      </w:rPr>
    </w:lvl>
    <w:lvl w:ilvl="6" w:tplc="04090001" w:tentative="1">
      <w:start w:val="1"/>
      <w:numFmt w:val="bullet"/>
      <w:lvlText w:val=""/>
      <w:lvlJc w:val="left"/>
      <w:pPr>
        <w:ind w:left="7700" w:hanging="440"/>
      </w:pPr>
      <w:rPr>
        <w:rFonts w:ascii="Wingdings" w:hAnsi="Wingdings" w:hint="default"/>
      </w:rPr>
    </w:lvl>
    <w:lvl w:ilvl="7" w:tplc="04090003" w:tentative="1">
      <w:start w:val="1"/>
      <w:numFmt w:val="bullet"/>
      <w:lvlText w:val=""/>
      <w:lvlJc w:val="left"/>
      <w:pPr>
        <w:ind w:left="8140" w:hanging="440"/>
      </w:pPr>
      <w:rPr>
        <w:rFonts w:ascii="Wingdings" w:hAnsi="Wingdings" w:hint="default"/>
      </w:rPr>
    </w:lvl>
    <w:lvl w:ilvl="8" w:tplc="04090005" w:tentative="1">
      <w:start w:val="1"/>
      <w:numFmt w:val="bullet"/>
      <w:lvlText w:val=""/>
      <w:lvlJc w:val="left"/>
      <w:pPr>
        <w:ind w:left="8580" w:hanging="440"/>
      </w:pPr>
      <w:rPr>
        <w:rFonts w:ascii="Wingdings" w:hAnsi="Wingdings" w:hint="default"/>
      </w:rPr>
    </w:lvl>
  </w:abstractNum>
  <w:num w:numId="1" w16cid:durableId="898713700">
    <w:abstractNumId w:val="34"/>
  </w:num>
  <w:num w:numId="2" w16cid:durableId="2023047056">
    <w:abstractNumId w:val="20"/>
  </w:num>
  <w:num w:numId="3" w16cid:durableId="244801267">
    <w:abstractNumId w:val="27"/>
  </w:num>
  <w:num w:numId="4" w16cid:durableId="265649949">
    <w:abstractNumId w:val="7"/>
  </w:num>
  <w:num w:numId="5" w16cid:durableId="1644265236">
    <w:abstractNumId w:val="5"/>
  </w:num>
  <w:num w:numId="6" w16cid:durableId="2136019959">
    <w:abstractNumId w:val="33"/>
  </w:num>
  <w:num w:numId="7" w16cid:durableId="549223747">
    <w:abstractNumId w:val="37"/>
  </w:num>
  <w:num w:numId="8" w16cid:durableId="474374021">
    <w:abstractNumId w:val="13"/>
  </w:num>
  <w:num w:numId="9" w16cid:durableId="1474179993">
    <w:abstractNumId w:val="21"/>
  </w:num>
  <w:num w:numId="10" w16cid:durableId="1379741144">
    <w:abstractNumId w:val="4"/>
  </w:num>
  <w:num w:numId="11" w16cid:durableId="302929770">
    <w:abstractNumId w:val="32"/>
  </w:num>
  <w:num w:numId="12" w16cid:durableId="103572960">
    <w:abstractNumId w:val="19"/>
  </w:num>
  <w:num w:numId="13" w16cid:durableId="2090954913">
    <w:abstractNumId w:val="28"/>
  </w:num>
  <w:num w:numId="14" w16cid:durableId="594361798">
    <w:abstractNumId w:val="12"/>
  </w:num>
  <w:num w:numId="15" w16cid:durableId="1150945292">
    <w:abstractNumId w:val="10"/>
  </w:num>
  <w:num w:numId="16" w16cid:durableId="1343506547">
    <w:abstractNumId w:val="25"/>
  </w:num>
  <w:num w:numId="17" w16cid:durableId="898977838">
    <w:abstractNumId w:val="8"/>
  </w:num>
  <w:num w:numId="18" w16cid:durableId="940797682">
    <w:abstractNumId w:val="16"/>
  </w:num>
  <w:num w:numId="19" w16cid:durableId="787890140">
    <w:abstractNumId w:val="23"/>
  </w:num>
  <w:num w:numId="20" w16cid:durableId="1094546792">
    <w:abstractNumId w:val="6"/>
  </w:num>
  <w:num w:numId="21" w16cid:durableId="611132605">
    <w:abstractNumId w:val="0"/>
  </w:num>
  <w:num w:numId="22" w16cid:durableId="1258635594">
    <w:abstractNumId w:val="2"/>
  </w:num>
  <w:num w:numId="23" w16cid:durableId="320277495">
    <w:abstractNumId w:val="3"/>
  </w:num>
  <w:num w:numId="24" w16cid:durableId="224798295">
    <w:abstractNumId w:val="36"/>
  </w:num>
  <w:num w:numId="25" w16cid:durableId="1647471917">
    <w:abstractNumId w:val="29"/>
  </w:num>
  <w:num w:numId="26" w16cid:durableId="192420523">
    <w:abstractNumId w:val="31"/>
  </w:num>
  <w:num w:numId="27" w16cid:durableId="1159923060">
    <w:abstractNumId w:val="26"/>
  </w:num>
  <w:num w:numId="28" w16cid:durableId="913200003">
    <w:abstractNumId w:val="15"/>
  </w:num>
  <w:num w:numId="29" w16cid:durableId="3212336">
    <w:abstractNumId w:val="9"/>
  </w:num>
  <w:num w:numId="30" w16cid:durableId="679505838">
    <w:abstractNumId w:val="22"/>
  </w:num>
  <w:num w:numId="31" w16cid:durableId="907500482">
    <w:abstractNumId w:val="14"/>
  </w:num>
  <w:num w:numId="32" w16cid:durableId="1977562453">
    <w:abstractNumId w:val="18"/>
  </w:num>
  <w:num w:numId="33" w16cid:durableId="1323048550">
    <w:abstractNumId w:val="11"/>
  </w:num>
  <w:num w:numId="34" w16cid:durableId="1285499144">
    <w:abstractNumId w:val="35"/>
  </w:num>
  <w:num w:numId="35" w16cid:durableId="1124348091">
    <w:abstractNumId w:val="30"/>
  </w:num>
  <w:num w:numId="36" w16cid:durableId="663970723">
    <w:abstractNumId w:val="24"/>
  </w:num>
  <w:num w:numId="37" w16cid:durableId="1378166824">
    <w:abstractNumId w:val="1"/>
  </w:num>
  <w:num w:numId="38" w16cid:durableId="1496609679">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지현 최">
    <w15:presenceInfo w15:providerId="Windows Live" w15:userId="9179d3e68001fc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DateAndTime/>
  <w:displayBackgroundShape/>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DC1"/>
    <w:rsid w:val="00003826"/>
    <w:rsid w:val="000048B5"/>
    <w:rsid w:val="00005149"/>
    <w:rsid w:val="000144F1"/>
    <w:rsid w:val="00017006"/>
    <w:rsid w:val="000206F6"/>
    <w:rsid w:val="00022E3E"/>
    <w:rsid w:val="00024D84"/>
    <w:rsid w:val="0002571C"/>
    <w:rsid w:val="00025D60"/>
    <w:rsid w:val="000268C1"/>
    <w:rsid w:val="00032EE2"/>
    <w:rsid w:val="000348DA"/>
    <w:rsid w:val="00034970"/>
    <w:rsid w:val="00045091"/>
    <w:rsid w:val="00050E37"/>
    <w:rsid w:val="00053891"/>
    <w:rsid w:val="00054902"/>
    <w:rsid w:val="00055D41"/>
    <w:rsid w:val="000575F9"/>
    <w:rsid w:val="00057CE9"/>
    <w:rsid w:val="000654E4"/>
    <w:rsid w:val="00066226"/>
    <w:rsid w:val="000714AC"/>
    <w:rsid w:val="00071686"/>
    <w:rsid w:val="0007264C"/>
    <w:rsid w:val="0008542F"/>
    <w:rsid w:val="0008651C"/>
    <w:rsid w:val="00090186"/>
    <w:rsid w:val="00095189"/>
    <w:rsid w:val="00096B43"/>
    <w:rsid w:val="000A2C92"/>
    <w:rsid w:val="000A3071"/>
    <w:rsid w:val="000A386D"/>
    <w:rsid w:val="000A4AF4"/>
    <w:rsid w:val="000A55F0"/>
    <w:rsid w:val="000A689E"/>
    <w:rsid w:val="000A6B77"/>
    <w:rsid w:val="000A7C39"/>
    <w:rsid w:val="000B6792"/>
    <w:rsid w:val="000B7FCD"/>
    <w:rsid w:val="000C2D37"/>
    <w:rsid w:val="000C508E"/>
    <w:rsid w:val="000C61E7"/>
    <w:rsid w:val="000C6FA2"/>
    <w:rsid w:val="000C7C58"/>
    <w:rsid w:val="000D03BA"/>
    <w:rsid w:val="000D0CFE"/>
    <w:rsid w:val="000D27FF"/>
    <w:rsid w:val="000D2DE0"/>
    <w:rsid w:val="000D32A2"/>
    <w:rsid w:val="000D664C"/>
    <w:rsid w:val="000D701E"/>
    <w:rsid w:val="000E3E6A"/>
    <w:rsid w:val="000E3EE0"/>
    <w:rsid w:val="000E7A74"/>
    <w:rsid w:val="000F0146"/>
    <w:rsid w:val="000F4CFC"/>
    <w:rsid w:val="000F4FEB"/>
    <w:rsid w:val="000F7842"/>
    <w:rsid w:val="00105C82"/>
    <w:rsid w:val="0010780B"/>
    <w:rsid w:val="00107835"/>
    <w:rsid w:val="0011222E"/>
    <w:rsid w:val="001178EF"/>
    <w:rsid w:val="00124836"/>
    <w:rsid w:val="001338C4"/>
    <w:rsid w:val="00133906"/>
    <w:rsid w:val="00133996"/>
    <w:rsid w:val="001358D0"/>
    <w:rsid w:val="00135BCE"/>
    <w:rsid w:val="00142AF9"/>
    <w:rsid w:val="00146034"/>
    <w:rsid w:val="00151833"/>
    <w:rsid w:val="0015306A"/>
    <w:rsid w:val="00153C2E"/>
    <w:rsid w:val="00156BB8"/>
    <w:rsid w:val="001601FA"/>
    <w:rsid w:val="00160A32"/>
    <w:rsid w:val="00161B1F"/>
    <w:rsid w:val="00167C83"/>
    <w:rsid w:val="001713CC"/>
    <w:rsid w:val="001762A0"/>
    <w:rsid w:val="00176CC5"/>
    <w:rsid w:val="001822EB"/>
    <w:rsid w:val="00186010"/>
    <w:rsid w:val="00187497"/>
    <w:rsid w:val="00190872"/>
    <w:rsid w:val="0019090C"/>
    <w:rsid w:val="0019459B"/>
    <w:rsid w:val="00196238"/>
    <w:rsid w:val="00196850"/>
    <w:rsid w:val="001A125E"/>
    <w:rsid w:val="001A3B2A"/>
    <w:rsid w:val="001A54D6"/>
    <w:rsid w:val="001A5AC8"/>
    <w:rsid w:val="001A6E50"/>
    <w:rsid w:val="001A7F54"/>
    <w:rsid w:val="001B475C"/>
    <w:rsid w:val="001B5200"/>
    <w:rsid w:val="001B7A84"/>
    <w:rsid w:val="001C06F8"/>
    <w:rsid w:val="001C0A1D"/>
    <w:rsid w:val="001C0D33"/>
    <w:rsid w:val="001C1D1D"/>
    <w:rsid w:val="001C3B25"/>
    <w:rsid w:val="001C6D21"/>
    <w:rsid w:val="001D143F"/>
    <w:rsid w:val="001D1951"/>
    <w:rsid w:val="001D22E2"/>
    <w:rsid w:val="001D2E20"/>
    <w:rsid w:val="001D2F35"/>
    <w:rsid w:val="001D5F0D"/>
    <w:rsid w:val="001E39A2"/>
    <w:rsid w:val="001E3DF0"/>
    <w:rsid w:val="001E3E24"/>
    <w:rsid w:val="001E76C6"/>
    <w:rsid w:val="001F014F"/>
    <w:rsid w:val="001F181B"/>
    <w:rsid w:val="001F1DAA"/>
    <w:rsid w:val="001F35AF"/>
    <w:rsid w:val="001F5B81"/>
    <w:rsid w:val="001F6922"/>
    <w:rsid w:val="002001C7"/>
    <w:rsid w:val="00202A3E"/>
    <w:rsid w:val="00206FDF"/>
    <w:rsid w:val="0020756B"/>
    <w:rsid w:val="00210A22"/>
    <w:rsid w:val="002117E7"/>
    <w:rsid w:val="0021215E"/>
    <w:rsid w:val="00213E45"/>
    <w:rsid w:val="00221E02"/>
    <w:rsid w:val="002249E2"/>
    <w:rsid w:val="0022648A"/>
    <w:rsid w:val="00230D66"/>
    <w:rsid w:val="00234EE6"/>
    <w:rsid w:val="00252A63"/>
    <w:rsid w:val="0025506F"/>
    <w:rsid w:val="00255915"/>
    <w:rsid w:val="00257D72"/>
    <w:rsid w:val="00265954"/>
    <w:rsid w:val="00265BAA"/>
    <w:rsid w:val="002724AA"/>
    <w:rsid w:val="002738DE"/>
    <w:rsid w:val="00275D9D"/>
    <w:rsid w:val="00275F81"/>
    <w:rsid w:val="00280C18"/>
    <w:rsid w:val="0028226B"/>
    <w:rsid w:val="0028278D"/>
    <w:rsid w:val="002836F3"/>
    <w:rsid w:val="00283D01"/>
    <w:rsid w:val="00294F03"/>
    <w:rsid w:val="002956B9"/>
    <w:rsid w:val="002973CC"/>
    <w:rsid w:val="002A22AF"/>
    <w:rsid w:val="002A4889"/>
    <w:rsid w:val="002B446D"/>
    <w:rsid w:val="002C1118"/>
    <w:rsid w:val="002C3732"/>
    <w:rsid w:val="002C4C58"/>
    <w:rsid w:val="002D44D2"/>
    <w:rsid w:val="002E67CF"/>
    <w:rsid w:val="002E6DAA"/>
    <w:rsid w:val="002E7674"/>
    <w:rsid w:val="002F54D0"/>
    <w:rsid w:val="002F634A"/>
    <w:rsid w:val="003007B2"/>
    <w:rsid w:val="00303C82"/>
    <w:rsid w:val="00304CFE"/>
    <w:rsid w:val="0031446F"/>
    <w:rsid w:val="003158C6"/>
    <w:rsid w:val="00322181"/>
    <w:rsid w:val="00327614"/>
    <w:rsid w:val="00327646"/>
    <w:rsid w:val="00330094"/>
    <w:rsid w:val="00331F25"/>
    <w:rsid w:val="00333727"/>
    <w:rsid w:val="00337CD3"/>
    <w:rsid w:val="00340706"/>
    <w:rsid w:val="00340CCF"/>
    <w:rsid w:val="00342175"/>
    <w:rsid w:val="00342B94"/>
    <w:rsid w:val="003440BE"/>
    <w:rsid w:val="00352CC0"/>
    <w:rsid w:val="00356130"/>
    <w:rsid w:val="00362A91"/>
    <w:rsid w:val="003639A7"/>
    <w:rsid w:val="0036502F"/>
    <w:rsid w:val="003715F6"/>
    <w:rsid w:val="00374FD1"/>
    <w:rsid w:val="00390AB7"/>
    <w:rsid w:val="00391E8B"/>
    <w:rsid w:val="00392572"/>
    <w:rsid w:val="0039483D"/>
    <w:rsid w:val="00396AAC"/>
    <w:rsid w:val="00397A1A"/>
    <w:rsid w:val="003A1BCC"/>
    <w:rsid w:val="003A20D8"/>
    <w:rsid w:val="003A3998"/>
    <w:rsid w:val="003A415B"/>
    <w:rsid w:val="003A4F13"/>
    <w:rsid w:val="003A56B2"/>
    <w:rsid w:val="003A5BAB"/>
    <w:rsid w:val="003B57D6"/>
    <w:rsid w:val="003B588E"/>
    <w:rsid w:val="003B673B"/>
    <w:rsid w:val="003C0996"/>
    <w:rsid w:val="003C32F7"/>
    <w:rsid w:val="003C442A"/>
    <w:rsid w:val="003D5685"/>
    <w:rsid w:val="003D7327"/>
    <w:rsid w:val="003E202C"/>
    <w:rsid w:val="003F0534"/>
    <w:rsid w:val="003F352D"/>
    <w:rsid w:val="003F4B32"/>
    <w:rsid w:val="00402C01"/>
    <w:rsid w:val="00404271"/>
    <w:rsid w:val="0040580B"/>
    <w:rsid w:val="004058D0"/>
    <w:rsid w:val="00414946"/>
    <w:rsid w:val="00416633"/>
    <w:rsid w:val="00420B37"/>
    <w:rsid w:val="0042166F"/>
    <w:rsid w:val="004254D7"/>
    <w:rsid w:val="0043109D"/>
    <w:rsid w:val="0043203B"/>
    <w:rsid w:val="00432ACB"/>
    <w:rsid w:val="00432CE7"/>
    <w:rsid w:val="004349FB"/>
    <w:rsid w:val="0044050D"/>
    <w:rsid w:val="00446A24"/>
    <w:rsid w:val="00447803"/>
    <w:rsid w:val="00454EDB"/>
    <w:rsid w:val="00455E8B"/>
    <w:rsid w:val="00460C31"/>
    <w:rsid w:val="004701E3"/>
    <w:rsid w:val="00470F53"/>
    <w:rsid w:val="004735A2"/>
    <w:rsid w:val="00473EC7"/>
    <w:rsid w:val="00474C52"/>
    <w:rsid w:val="00474F06"/>
    <w:rsid w:val="00475F7F"/>
    <w:rsid w:val="00476540"/>
    <w:rsid w:val="00477232"/>
    <w:rsid w:val="00482A90"/>
    <w:rsid w:val="00484878"/>
    <w:rsid w:val="00484C84"/>
    <w:rsid w:val="00492917"/>
    <w:rsid w:val="00494763"/>
    <w:rsid w:val="004958FA"/>
    <w:rsid w:val="00497C5D"/>
    <w:rsid w:val="004A0D29"/>
    <w:rsid w:val="004A1C14"/>
    <w:rsid w:val="004A3642"/>
    <w:rsid w:val="004A6B7A"/>
    <w:rsid w:val="004A7EF6"/>
    <w:rsid w:val="004B065E"/>
    <w:rsid w:val="004B5B70"/>
    <w:rsid w:val="004B7506"/>
    <w:rsid w:val="004C32B6"/>
    <w:rsid w:val="004C5CD0"/>
    <w:rsid w:val="004C645B"/>
    <w:rsid w:val="004C71B0"/>
    <w:rsid w:val="004D0CBE"/>
    <w:rsid w:val="004E410A"/>
    <w:rsid w:val="004E4C98"/>
    <w:rsid w:val="004E7815"/>
    <w:rsid w:val="004E78B0"/>
    <w:rsid w:val="004F1FC7"/>
    <w:rsid w:val="004F26E8"/>
    <w:rsid w:val="004F3331"/>
    <w:rsid w:val="004F4588"/>
    <w:rsid w:val="00506736"/>
    <w:rsid w:val="00506D4D"/>
    <w:rsid w:val="0050710D"/>
    <w:rsid w:val="00507C79"/>
    <w:rsid w:val="00513991"/>
    <w:rsid w:val="0051606E"/>
    <w:rsid w:val="00516F8A"/>
    <w:rsid w:val="0052045E"/>
    <w:rsid w:val="00527EFF"/>
    <w:rsid w:val="005308ED"/>
    <w:rsid w:val="00534860"/>
    <w:rsid w:val="005431E1"/>
    <w:rsid w:val="00546F91"/>
    <w:rsid w:val="00547855"/>
    <w:rsid w:val="00550DB4"/>
    <w:rsid w:val="00553B5A"/>
    <w:rsid w:val="00562008"/>
    <w:rsid w:val="00565B41"/>
    <w:rsid w:val="00565D20"/>
    <w:rsid w:val="0056686F"/>
    <w:rsid w:val="00567AB3"/>
    <w:rsid w:val="00570BFA"/>
    <w:rsid w:val="0057109F"/>
    <w:rsid w:val="005719A5"/>
    <w:rsid w:val="00571D39"/>
    <w:rsid w:val="005724C1"/>
    <w:rsid w:val="00574EEA"/>
    <w:rsid w:val="005751BF"/>
    <w:rsid w:val="005776B6"/>
    <w:rsid w:val="00582826"/>
    <w:rsid w:val="00582CFF"/>
    <w:rsid w:val="00582DB2"/>
    <w:rsid w:val="00583D7E"/>
    <w:rsid w:val="00585395"/>
    <w:rsid w:val="005853D0"/>
    <w:rsid w:val="00594B7D"/>
    <w:rsid w:val="005954CC"/>
    <w:rsid w:val="005A4D1A"/>
    <w:rsid w:val="005A55AA"/>
    <w:rsid w:val="005A57B9"/>
    <w:rsid w:val="005B06D8"/>
    <w:rsid w:val="005B4DD1"/>
    <w:rsid w:val="005B5244"/>
    <w:rsid w:val="005B7F78"/>
    <w:rsid w:val="005C414B"/>
    <w:rsid w:val="005C53FD"/>
    <w:rsid w:val="005C784E"/>
    <w:rsid w:val="005D3BBC"/>
    <w:rsid w:val="005E2127"/>
    <w:rsid w:val="005E423A"/>
    <w:rsid w:val="005E45C0"/>
    <w:rsid w:val="005E59FF"/>
    <w:rsid w:val="005E637B"/>
    <w:rsid w:val="005F0712"/>
    <w:rsid w:val="005F7EB1"/>
    <w:rsid w:val="006024CD"/>
    <w:rsid w:val="00606CA2"/>
    <w:rsid w:val="00610B07"/>
    <w:rsid w:val="00612A08"/>
    <w:rsid w:val="00615F37"/>
    <w:rsid w:val="006161C5"/>
    <w:rsid w:val="0061757A"/>
    <w:rsid w:val="00617A33"/>
    <w:rsid w:val="00625C8B"/>
    <w:rsid w:val="00641406"/>
    <w:rsid w:val="0064293D"/>
    <w:rsid w:val="006459D7"/>
    <w:rsid w:val="006468EA"/>
    <w:rsid w:val="006522DB"/>
    <w:rsid w:val="00654B4B"/>
    <w:rsid w:val="00654E31"/>
    <w:rsid w:val="00655D29"/>
    <w:rsid w:val="006568D5"/>
    <w:rsid w:val="00656B57"/>
    <w:rsid w:val="00656EED"/>
    <w:rsid w:val="00660073"/>
    <w:rsid w:val="00664E72"/>
    <w:rsid w:val="00665F27"/>
    <w:rsid w:val="006809BF"/>
    <w:rsid w:val="00683770"/>
    <w:rsid w:val="006865B8"/>
    <w:rsid w:val="0069044B"/>
    <w:rsid w:val="00694619"/>
    <w:rsid w:val="0069484E"/>
    <w:rsid w:val="00697221"/>
    <w:rsid w:val="006A1832"/>
    <w:rsid w:val="006A401E"/>
    <w:rsid w:val="006B1331"/>
    <w:rsid w:val="006B2031"/>
    <w:rsid w:val="006B2C7D"/>
    <w:rsid w:val="006B34F1"/>
    <w:rsid w:val="006C31C4"/>
    <w:rsid w:val="006C4B7B"/>
    <w:rsid w:val="006D0481"/>
    <w:rsid w:val="006D6612"/>
    <w:rsid w:val="006D7877"/>
    <w:rsid w:val="006E0647"/>
    <w:rsid w:val="006E08CC"/>
    <w:rsid w:val="006E3198"/>
    <w:rsid w:val="006E5322"/>
    <w:rsid w:val="006E6BCB"/>
    <w:rsid w:val="006F09D5"/>
    <w:rsid w:val="006F3C45"/>
    <w:rsid w:val="006F5036"/>
    <w:rsid w:val="0070058A"/>
    <w:rsid w:val="00702F6F"/>
    <w:rsid w:val="00703DA4"/>
    <w:rsid w:val="00705C23"/>
    <w:rsid w:val="007107AE"/>
    <w:rsid w:val="00714CA6"/>
    <w:rsid w:val="00715FA5"/>
    <w:rsid w:val="00716AF9"/>
    <w:rsid w:val="00720931"/>
    <w:rsid w:val="00724773"/>
    <w:rsid w:val="00736EA3"/>
    <w:rsid w:val="00750A25"/>
    <w:rsid w:val="007553C1"/>
    <w:rsid w:val="00757234"/>
    <w:rsid w:val="0075781A"/>
    <w:rsid w:val="00770761"/>
    <w:rsid w:val="00770D1A"/>
    <w:rsid w:val="00772ADE"/>
    <w:rsid w:val="007733C1"/>
    <w:rsid w:val="00776D91"/>
    <w:rsid w:val="007872FF"/>
    <w:rsid w:val="00794673"/>
    <w:rsid w:val="007A6DEF"/>
    <w:rsid w:val="007B07EA"/>
    <w:rsid w:val="007B65A6"/>
    <w:rsid w:val="007B6F54"/>
    <w:rsid w:val="007B7463"/>
    <w:rsid w:val="007C3547"/>
    <w:rsid w:val="007C41ED"/>
    <w:rsid w:val="007C5B56"/>
    <w:rsid w:val="007D1A5B"/>
    <w:rsid w:val="007D31D7"/>
    <w:rsid w:val="007D4048"/>
    <w:rsid w:val="007D6A4B"/>
    <w:rsid w:val="007E3734"/>
    <w:rsid w:val="007E3F1C"/>
    <w:rsid w:val="007E48D3"/>
    <w:rsid w:val="007E58C2"/>
    <w:rsid w:val="007F0741"/>
    <w:rsid w:val="007F3C69"/>
    <w:rsid w:val="007F4122"/>
    <w:rsid w:val="007F7FE4"/>
    <w:rsid w:val="00810F6E"/>
    <w:rsid w:val="008252CD"/>
    <w:rsid w:val="00831E21"/>
    <w:rsid w:val="008377C1"/>
    <w:rsid w:val="0083789A"/>
    <w:rsid w:val="0084323F"/>
    <w:rsid w:val="00843716"/>
    <w:rsid w:val="008457D9"/>
    <w:rsid w:val="008475A1"/>
    <w:rsid w:val="00850138"/>
    <w:rsid w:val="00850DC1"/>
    <w:rsid w:val="00852A6B"/>
    <w:rsid w:val="00855C29"/>
    <w:rsid w:val="00857DDF"/>
    <w:rsid w:val="0086118C"/>
    <w:rsid w:val="00861506"/>
    <w:rsid w:val="00862DD8"/>
    <w:rsid w:val="00866DDC"/>
    <w:rsid w:val="00867E82"/>
    <w:rsid w:val="00871C2D"/>
    <w:rsid w:val="0087573E"/>
    <w:rsid w:val="008836E7"/>
    <w:rsid w:val="008906D9"/>
    <w:rsid w:val="00892C86"/>
    <w:rsid w:val="0089471D"/>
    <w:rsid w:val="008A1941"/>
    <w:rsid w:val="008A3213"/>
    <w:rsid w:val="008B3FF3"/>
    <w:rsid w:val="008C2C1D"/>
    <w:rsid w:val="008C34AE"/>
    <w:rsid w:val="008C5A14"/>
    <w:rsid w:val="008D7176"/>
    <w:rsid w:val="008E215E"/>
    <w:rsid w:val="008E7241"/>
    <w:rsid w:val="008F02BF"/>
    <w:rsid w:val="008F11C4"/>
    <w:rsid w:val="008F5C1B"/>
    <w:rsid w:val="008F78D5"/>
    <w:rsid w:val="009005D5"/>
    <w:rsid w:val="00910BC7"/>
    <w:rsid w:val="009112FE"/>
    <w:rsid w:val="0091400F"/>
    <w:rsid w:val="00914E4E"/>
    <w:rsid w:val="00920DA0"/>
    <w:rsid w:val="00921F50"/>
    <w:rsid w:val="00922B3A"/>
    <w:rsid w:val="0092617C"/>
    <w:rsid w:val="00927E34"/>
    <w:rsid w:val="00927F21"/>
    <w:rsid w:val="00935D2F"/>
    <w:rsid w:val="00945CA4"/>
    <w:rsid w:val="00950039"/>
    <w:rsid w:val="00950B42"/>
    <w:rsid w:val="00953E49"/>
    <w:rsid w:val="009562C0"/>
    <w:rsid w:val="00957D6F"/>
    <w:rsid w:val="009629D5"/>
    <w:rsid w:val="00963FA2"/>
    <w:rsid w:val="00964E03"/>
    <w:rsid w:val="0097099D"/>
    <w:rsid w:val="0097393E"/>
    <w:rsid w:val="009757A1"/>
    <w:rsid w:val="00980C56"/>
    <w:rsid w:val="00983A26"/>
    <w:rsid w:val="00983A97"/>
    <w:rsid w:val="00984201"/>
    <w:rsid w:val="0099018C"/>
    <w:rsid w:val="009904B5"/>
    <w:rsid w:val="00991AC5"/>
    <w:rsid w:val="00992C83"/>
    <w:rsid w:val="009947AE"/>
    <w:rsid w:val="009A0787"/>
    <w:rsid w:val="009A1004"/>
    <w:rsid w:val="009B56E7"/>
    <w:rsid w:val="009B5A1F"/>
    <w:rsid w:val="009C2315"/>
    <w:rsid w:val="009C49E7"/>
    <w:rsid w:val="009C50D9"/>
    <w:rsid w:val="009C56D6"/>
    <w:rsid w:val="009D0130"/>
    <w:rsid w:val="009D0A1A"/>
    <w:rsid w:val="009D1967"/>
    <w:rsid w:val="009D2F54"/>
    <w:rsid w:val="009D428C"/>
    <w:rsid w:val="009D6E20"/>
    <w:rsid w:val="009D7613"/>
    <w:rsid w:val="009E0B8D"/>
    <w:rsid w:val="009E0E48"/>
    <w:rsid w:val="009E34AF"/>
    <w:rsid w:val="009E3F5E"/>
    <w:rsid w:val="009E75F5"/>
    <w:rsid w:val="009F0493"/>
    <w:rsid w:val="009F1C75"/>
    <w:rsid w:val="009F23B5"/>
    <w:rsid w:val="009F352B"/>
    <w:rsid w:val="009F59D9"/>
    <w:rsid w:val="00A005EB"/>
    <w:rsid w:val="00A018AC"/>
    <w:rsid w:val="00A03AF3"/>
    <w:rsid w:val="00A03C60"/>
    <w:rsid w:val="00A06598"/>
    <w:rsid w:val="00A20A27"/>
    <w:rsid w:val="00A253FB"/>
    <w:rsid w:val="00A25A7C"/>
    <w:rsid w:val="00A25BF0"/>
    <w:rsid w:val="00A27DA1"/>
    <w:rsid w:val="00A319F0"/>
    <w:rsid w:val="00A353EC"/>
    <w:rsid w:val="00A35659"/>
    <w:rsid w:val="00A35F18"/>
    <w:rsid w:val="00A3795E"/>
    <w:rsid w:val="00A4607B"/>
    <w:rsid w:val="00A501A7"/>
    <w:rsid w:val="00A50CB0"/>
    <w:rsid w:val="00A511F8"/>
    <w:rsid w:val="00A535CE"/>
    <w:rsid w:val="00A553E0"/>
    <w:rsid w:val="00A61DEB"/>
    <w:rsid w:val="00A62FA3"/>
    <w:rsid w:val="00A67159"/>
    <w:rsid w:val="00A6755D"/>
    <w:rsid w:val="00A73D33"/>
    <w:rsid w:val="00A74121"/>
    <w:rsid w:val="00A74AAC"/>
    <w:rsid w:val="00A75CE8"/>
    <w:rsid w:val="00A764DA"/>
    <w:rsid w:val="00A77030"/>
    <w:rsid w:val="00A80859"/>
    <w:rsid w:val="00A80CD9"/>
    <w:rsid w:val="00A906BC"/>
    <w:rsid w:val="00A90D6E"/>
    <w:rsid w:val="00A930B1"/>
    <w:rsid w:val="00A95E91"/>
    <w:rsid w:val="00AA2D6D"/>
    <w:rsid w:val="00AA71C8"/>
    <w:rsid w:val="00AA78D1"/>
    <w:rsid w:val="00AB2157"/>
    <w:rsid w:val="00AB2D66"/>
    <w:rsid w:val="00AB2D82"/>
    <w:rsid w:val="00AB2EE8"/>
    <w:rsid w:val="00AC4576"/>
    <w:rsid w:val="00AC586E"/>
    <w:rsid w:val="00AC7A97"/>
    <w:rsid w:val="00AD2979"/>
    <w:rsid w:val="00AD29FB"/>
    <w:rsid w:val="00AD557E"/>
    <w:rsid w:val="00AD6588"/>
    <w:rsid w:val="00AD6758"/>
    <w:rsid w:val="00AE07BF"/>
    <w:rsid w:val="00AE0B2B"/>
    <w:rsid w:val="00AE2EDF"/>
    <w:rsid w:val="00AE64C8"/>
    <w:rsid w:val="00AE6F2C"/>
    <w:rsid w:val="00AE7218"/>
    <w:rsid w:val="00AF05F3"/>
    <w:rsid w:val="00AF1C21"/>
    <w:rsid w:val="00AF34FF"/>
    <w:rsid w:val="00AF546E"/>
    <w:rsid w:val="00AF5AA7"/>
    <w:rsid w:val="00B017FC"/>
    <w:rsid w:val="00B021A9"/>
    <w:rsid w:val="00B05A26"/>
    <w:rsid w:val="00B139A7"/>
    <w:rsid w:val="00B151A5"/>
    <w:rsid w:val="00B1653A"/>
    <w:rsid w:val="00B21CBE"/>
    <w:rsid w:val="00B2235A"/>
    <w:rsid w:val="00B23B6F"/>
    <w:rsid w:val="00B32205"/>
    <w:rsid w:val="00B3387D"/>
    <w:rsid w:val="00B339C9"/>
    <w:rsid w:val="00B352ED"/>
    <w:rsid w:val="00B3556B"/>
    <w:rsid w:val="00B42C70"/>
    <w:rsid w:val="00B43F8A"/>
    <w:rsid w:val="00B47511"/>
    <w:rsid w:val="00B57DF1"/>
    <w:rsid w:val="00B61A31"/>
    <w:rsid w:val="00B7071F"/>
    <w:rsid w:val="00B73B9F"/>
    <w:rsid w:val="00B7688B"/>
    <w:rsid w:val="00B802F6"/>
    <w:rsid w:val="00B803A6"/>
    <w:rsid w:val="00B80FF1"/>
    <w:rsid w:val="00B8588A"/>
    <w:rsid w:val="00B93682"/>
    <w:rsid w:val="00B93B06"/>
    <w:rsid w:val="00B95D01"/>
    <w:rsid w:val="00B974B4"/>
    <w:rsid w:val="00BA1609"/>
    <w:rsid w:val="00BA1F62"/>
    <w:rsid w:val="00BA326C"/>
    <w:rsid w:val="00BA34C0"/>
    <w:rsid w:val="00BA35F5"/>
    <w:rsid w:val="00BA6320"/>
    <w:rsid w:val="00BC2206"/>
    <w:rsid w:val="00BC289D"/>
    <w:rsid w:val="00BC499D"/>
    <w:rsid w:val="00BC7625"/>
    <w:rsid w:val="00BD0545"/>
    <w:rsid w:val="00BD4380"/>
    <w:rsid w:val="00BD7E48"/>
    <w:rsid w:val="00BE250D"/>
    <w:rsid w:val="00BF3BB5"/>
    <w:rsid w:val="00C1079B"/>
    <w:rsid w:val="00C1265C"/>
    <w:rsid w:val="00C14082"/>
    <w:rsid w:val="00C248E4"/>
    <w:rsid w:val="00C26A2A"/>
    <w:rsid w:val="00C26F0F"/>
    <w:rsid w:val="00C27686"/>
    <w:rsid w:val="00C27A0A"/>
    <w:rsid w:val="00C31B5D"/>
    <w:rsid w:val="00C365E7"/>
    <w:rsid w:val="00C41498"/>
    <w:rsid w:val="00C4724A"/>
    <w:rsid w:val="00C47454"/>
    <w:rsid w:val="00C47EB9"/>
    <w:rsid w:val="00C54EF0"/>
    <w:rsid w:val="00C55D39"/>
    <w:rsid w:val="00C56A0F"/>
    <w:rsid w:val="00C61895"/>
    <w:rsid w:val="00C61D87"/>
    <w:rsid w:val="00C627E5"/>
    <w:rsid w:val="00C66764"/>
    <w:rsid w:val="00C70368"/>
    <w:rsid w:val="00C83A0C"/>
    <w:rsid w:val="00C916D3"/>
    <w:rsid w:val="00C9499A"/>
    <w:rsid w:val="00CA42B3"/>
    <w:rsid w:val="00CA6F2A"/>
    <w:rsid w:val="00CB24BB"/>
    <w:rsid w:val="00CB24F8"/>
    <w:rsid w:val="00CB49D4"/>
    <w:rsid w:val="00CB5A85"/>
    <w:rsid w:val="00CB5B6C"/>
    <w:rsid w:val="00CB68A8"/>
    <w:rsid w:val="00CC1E4E"/>
    <w:rsid w:val="00CC25E5"/>
    <w:rsid w:val="00CC35D5"/>
    <w:rsid w:val="00CC4A48"/>
    <w:rsid w:val="00CD0531"/>
    <w:rsid w:val="00CD0A04"/>
    <w:rsid w:val="00CD185A"/>
    <w:rsid w:val="00CD5623"/>
    <w:rsid w:val="00CD7D8A"/>
    <w:rsid w:val="00CD7F71"/>
    <w:rsid w:val="00CE1520"/>
    <w:rsid w:val="00CE2D8F"/>
    <w:rsid w:val="00CE2ED7"/>
    <w:rsid w:val="00CE7E35"/>
    <w:rsid w:val="00CF07AF"/>
    <w:rsid w:val="00CF4F33"/>
    <w:rsid w:val="00D01384"/>
    <w:rsid w:val="00D0635A"/>
    <w:rsid w:val="00D07868"/>
    <w:rsid w:val="00D10912"/>
    <w:rsid w:val="00D14403"/>
    <w:rsid w:val="00D15EC2"/>
    <w:rsid w:val="00D162F9"/>
    <w:rsid w:val="00D20FB1"/>
    <w:rsid w:val="00D230F5"/>
    <w:rsid w:val="00D23301"/>
    <w:rsid w:val="00D302F9"/>
    <w:rsid w:val="00D32C2F"/>
    <w:rsid w:val="00D367D5"/>
    <w:rsid w:val="00D37ADB"/>
    <w:rsid w:val="00D40480"/>
    <w:rsid w:val="00D42D2F"/>
    <w:rsid w:val="00D44D8E"/>
    <w:rsid w:val="00D45F14"/>
    <w:rsid w:val="00D47B91"/>
    <w:rsid w:val="00D54C5F"/>
    <w:rsid w:val="00D561C2"/>
    <w:rsid w:val="00D56312"/>
    <w:rsid w:val="00D5756D"/>
    <w:rsid w:val="00D63012"/>
    <w:rsid w:val="00D71D82"/>
    <w:rsid w:val="00D726DD"/>
    <w:rsid w:val="00D75725"/>
    <w:rsid w:val="00D80703"/>
    <w:rsid w:val="00D839DC"/>
    <w:rsid w:val="00D9131A"/>
    <w:rsid w:val="00D91D43"/>
    <w:rsid w:val="00D93B48"/>
    <w:rsid w:val="00D94D14"/>
    <w:rsid w:val="00D97E16"/>
    <w:rsid w:val="00DA0599"/>
    <w:rsid w:val="00DA3E4D"/>
    <w:rsid w:val="00DA70F9"/>
    <w:rsid w:val="00DA73BD"/>
    <w:rsid w:val="00DA7C76"/>
    <w:rsid w:val="00DC071B"/>
    <w:rsid w:val="00DC15BB"/>
    <w:rsid w:val="00DC20F3"/>
    <w:rsid w:val="00DC2313"/>
    <w:rsid w:val="00DC421A"/>
    <w:rsid w:val="00DC48F3"/>
    <w:rsid w:val="00DC5C9B"/>
    <w:rsid w:val="00DC6AF7"/>
    <w:rsid w:val="00DE1781"/>
    <w:rsid w:val="00DE56D2"/>
    <w:rsid w:val="00DE5726"/>
    <w:rsid w:val="00DF0F6C"/>
    <w:rsid w:val="00DF652C"/>
    <w:rsid w:val="00E0265A"/>
    <w:rsid w:val="00E06296"/>
    <w:rsid w:val="00E06F52"/>
    <w:rsid w:val="00E07831"/>
    <w:rsid w:val="00E105E1"/>
    <w:rsid w:val="00E1205D"/>
    <w:rsid w:val="00E12AA4"/>
    <w:rsid w:val="00E12DD0"/>
    <w:rsid w:val="00E15287"/>
    <w:rsid w:val="00E24DCC"/>
    <w:rsid w:val="00E275C5"/>
    <w:rsid w:val="00E36633"/>
    <w:rsid w:val="00E366F4"/>
    <w:rsid w:val="00E43318"/>
    <w:rsid w:val="00E44749"/>
    <w:rsid w:val="00E46916"/>
    <w:rsid w:val="00E46B62"/>
    <w:rsid w:val="00E46FB3"/>
    <w:rsid w:val="00E47FD7"/>
    <w:rsid w:val="00E5589C"/>
    <w:rsid w:val="00E56B58"/>
    <w:rsid w:val="00E57AD0"/>
    <w:rsid w:val="00E57E8D"/>
    <w:rsid w:val="00E64307"/>
    <w:rsid w:val="00E662B8"/>
    <w:rsid w:val="00E720BE"/>
    <w:rsid w:val="00E801A5"/>
    <w:rsid w:val="00E832DA"/>
    <w:rsid w:val="00E8671A"/>
    <w:rsid w:val="00E93161"/>
    <w:rsid w:val="00E9634E"/>
    <w:rsid w:val="00EA0F1E"/>
    <w:rsid w:val="00EA163A"/>
    <w:rsid w:val="00EA289A"/>
    <w:rsid w:val="00EA3A15"/>
    <w:rsid w:val="00EC136E"/>
    <w:rsid w:val="00EC3209"/>
    <w:rsid w:val="00EC54C5"/>
    <w:rsid w:val="00ED1813"/>
    <w:rsid w:val="00ED2B56"/>
    <w:rsid w:val="00ED6A3D"/>
    <w:rsid w:val="00EE011D"/>
    <w:rsid w:val="00EF13C2"/>
    <w:rsid w:val="00EF2C0D"/>
    <w:rsid w:val="00EF3279"/>
    <w:rsid w:val="00EF51C0"/>
    <w:rsid w:val="00F00A55"/>
    <w:rsid w:val="00F0108D"/>
    <w:rsid w:val="00F02A16"/>
    <w:rsid w:val="00F050E3"/>
    <w:rsid w:val="00F051A7"/>
    <w:rsid w:val="00F05749"/>
    <w:rsid w:val="00F12204"/>
    <w:rsid w:val="00F12BCF"/>
    <w:rsid w:val="00F2152B"/>
    <w:rsid w:val="00F31F04"/>
    <w:rsid w:val="00F32C77"/>
    <w:rsid w:val="00F32E85"/>
    <w:rsid w:val="00F35485"/>
    <w:rsid w:val="00F365CF"/>
    <w:rsid w:val="00F40EAE"/>
    <w:rsid w:val="00F42F65"/>
    <w:rsid w:val="00F463D4"/>
    <w:rsid w:val="00F46A52"/>
    <w:rsid w:val="00F5760A"/>
    <w:rsid w:val="00F6242F"/>
    <w:rsid w:val="00F6286B"/>
    <w:rsid w:val="00F84604"/>
    <w:rsid w:val="00F869BE"/>
    <w:rsid w:val="00F872AB"/>
    <w:rsid w:val="00F877E9"/>
    <w:rsid w:val="00F90FBB"/>
    <w:rsid w:val="00F93486"/>
    <w:rsid w:val="00F96536"/>
    <w:rsid w:val="00FA23BF"/>
    <w:rsid w:val="00FB0AC0"/>
    <w:rsid w:val="00FB1AF2"/>
    <w:rsid w:val="00FB2AC5"/>
    <w:rsid w:val="00FB4B8B"/>
    <w:rsid w:val="00FB4E03"/>
    <w:rsid w:val="00FC0697"/>
    <w:rsid w:val="00FC3567"/>
    <w:rsid w:val="00FC6336"/>
    <w:rsid w:val="00FD16CB"/>
    <w:rsid w:val="00FD2041"/>
    <w:rsid w:val="00FD21AF"/>
    <w:rsid w:val="00FE3603"/>
    <w:rsid w:val="00FF0810"/>
    <w:rsid w:val="00FF4038"/>
    <w:rsid w:val="00FF4FC5"/>
    <w:rsid w:val="00FF685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6BE11"/>
  <w15:chartTrackingRefBased/>
  <w15:docId w15:val="{1E414BD0-3F31-4103-B66E-F1BFF91A8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ind w:left="284" w:hanging="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1D39"/>
    <w:rPr>
      <w:rFonts w:eastAsia="맑은 고딕"/>
      <w:color w:val="000000" w:themeColor="text1"/>
    </w:rPr>
  </w:style>
  <w:style w:type="paragraph" w:styleId="1">
    <w:name w:val="heading 1"/>
    <w:basedOn w:val="a"/>
    <w:next w:val="a"/>
    <w:link w:val="1Char"/>
    <w:uiPriority w:val="9"/>
    <w:qFormat/>
    <w:rsid w:val="00206FDF"/>
    <w:pPr>
      <w:keepNext/>
      <w:keepLines/>
      <w:spacing w:before="240" w:after="120"/>
      <w:outlineLvl w:val="0"/>
    </w:pPr>
    <w:rPr>
      <w:rFonts w:asciiTheme="majorHAnsi" w:hAnsiTheme="majorHAnsi" w:cstheme="majorBidi"/>
      <w:sz w:val="36"/>
      <w:szCs w:val="32"/>
    </w:rPr>
  </w:style>
  <w:style w:type="paragraph" w:styleId="2">
    <w:name w:val="heading 2"/>
    <w:basedOn w:val="a"/>
    <w:next w:val="a"/>
    <w:link w:val="2Char"/>
    <w:uiPriority w:val="9"/>
    <w:qFormat/>
    <w:rsid w:val="00206FDF"/>
    <w:pPr>
      <w:keepNext/>
      <w:keepLines/>
      <w:spacing w:before="40"/>
      <w:outlineLvl w:val="1"/>
    </w:pPr>
    <w:rPr>
      <w:rFonts w:asciiTheme="majorHAnsi" w:hAnsiTheme="majorHAnsi" w:cstheme="majorBidi"/>
      <w:color w:val="833C0B" w:themeColor="accent2" w:themeShade="80"/>
      <w:sz w:val="28"/>
      <w:szCs w:val="26"/>
    </w:rPr>
  </w:style>
  <w:style w:type="paragraph" w:styleId="3">
    <w:name w:val="heading 3"/>
    <w:basedOn w:val="a"/>
    <w:next w:val="a"/>
    <w:link w:val="3Char"/>
    <w:uiPriority w:val="9"/>
    <w:semiHidden/>
    <w:rsid w:val="00655D29"/>
    <w:pPr>
      <w:keepNext/>
      <w:keepLines/>
      <w:spacing w:before="40"/>
      <w:outlineLvl w:val="2"/>
    </w:pPr>
    <w:rPr>
      <w:rFonts w:eastAsiaTheme="majorEastAsia" w:cstheme="majorBidi"/>
      <w:sz w:val="24"/>
      <w:szCs w:val="24"/>
    </w:rPr>
  </w:style>
  <w:style w:type="paragraph" w:styleId="6">
    <w:name w:val="heading 6"/>
    <w:basedOn w:val="a"/>
    <w:next w:val="a"/>
    <w:link w:val="6Char"/>
    <w:uiPriority w:val="9"/>
    <w:semiHidden/>
    <w:qFormat/>
    <w:rsid w:val="00E0265A"/>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206FDF"/>
    <w:pPr>
      <w:tabs>
        <w:tab w:val="center" w:pos="4680"/>
        <w:tab w:val="right" w:pos="9360"/>
      </w:tabs>
    </w:pPr>
  </w:style>
  <w:style w:type="character" w:customStyle="1" w:styleId="Char">
    <w:name w:val="머리글 Char"/>
    <w:basedOn w:val="a0"/>
    <w:link w:val="a3"/>
    <w:uiPriority w:val="99"/>
    <w:rsid w:val="00206FDF"/>
    <w:rPr>
      <w:rFonts w:eastAsia="맑은 고딕"/>
      <w:color w:val="000000" w:themeColor="text1"/>
    </w:rPr>
  </w:style>
  <w:style w:type="paragraph" w:styleId="a4">
    <w:name w:val="footer"/>
    <w:basedOn w:val="a"/>
    <w:link w:val="Char0"/>
    <w:uiPriority w:val="99"/>
    <w:rsid w:val="00206FDF"/>
    <w:pPr>
      <w:tabs>
        <w:tab w:val="center" w:pos="4680"/>
        <w:tab w:val="right" w:pos="9360"/>
      </w:tabs>
    </w:pPr>
  </w:style>
  <w:style w:type="character" w:customStyle="1" w:styleId="Char0">
    <w:name w:val="바닥글 Char"/>
    <w:basedOn w:val="a0"/>
    <w:link w:val="a4"/>
    <w:uiPriority w:val="99"/>
    <w:rsid w:val="00206FDF"/>
    <w:rPr>
      <w:rFonts w:eastAsia="맑은 고딕"/>
      <w:color w:val="000000" w:themeColor="text1"/>
    </w:rPr>
  </w:style>
  <w:style w:type="character" w:customStyle="1" w:styleId="2Char">
    <w:name w:val="제목 2 Char"/>
    <w:basedOn w:val="a0"/>
    <w:link w:val="2"/>
    <w:uiPriority w:val="9"/>
    <w:rsid w:val="00206FDF"/>
    <w:rPr>
      <w:rFonts w:asciiTheme="majorHAnsi" w:eastAsia="맑은 고딕" w:hAnsiTheme="majorHAnsi" w:cstheme="majorBidi"/>
      <w:color w:val="833C0B" w:themeColor="accent2" w:themeShade="80"/>
      <w:sz w:val="28"/>
      <w:szCs w:val="26"/>
    </w:rPr>
  </w:style>
  <w:style w:type="character" w:customStyle="1" w:styleId="1Char">
    <w:name w:val="제목 1 Char"/>
    <w:basedOn w:val="a0"/>
    <w:link w:val="1"/>
    <w:uiPriority w:val="9"/>
    <w:rsid w:val="00206FDF"/>
    <w:rPr>
      <w:rFonts w:asciiTheme="majorHAnsi" w:eastAsia="맑은 고딕" w:hAnsiTheme="majorHAnsi" w:cstheme="majorBidi"/>
      <w:color w:val="000000" w:themeColor="text1"/>
      <w:sz w:val="36"/>
      <w:szCs w:val="32"/>
    </w:rPr>
  </w:style>
  <w:style w:type="table" w:styleId="a5">
    <w:name w:val="Table Grid"/>
    <w:basedOn w:val="a1"/>
    <w:uiPriority w:val="39"/>
    <w:rsid w:val="007C5B5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Emphasis"/>
    <w:basedOn w:val="a0"/>
    <w:uiPriority w:val="20"/>
    <w:qFormat/>
    <w:rsid w:val="00FB4B8B"/>
    <w:rPr>
      <w:i/>
      <w:iCs/>
    </w:rPr>
  </w:style>
  <w:style w:type="character" w:customStyle="1" w:styleId="3Char">
    <w:name w:val="제목 3 Char"/>
    <w:basedOn w:val="a0"/>
    <w:link w:val="3"/>
    <w:uiPriority w:val="9"/>
    <w:semiHidden/>
    <w:rsid w:val="00A25A7C"/>
    <w:rPr>
      <w:rFonts w:eastAsiaTheme="majorEastAsia" w:cstheme="majorBidi"/>
      <w:color w:val="000000" w:themeColor="text1"/>
      <w:sz w:val="24"/>
      <w:szCs w:val="24"/>
    </w:rPr>
  </w:style>
  <w:style w:type="paragraph" w:customStyle="1" w:styleId="a7">
    <w:name w:val="회사 주소"/>
    <w:basedOn w:val="a"/>
    <w:qFormat/>
    <w:rsid w:val="004C5CD0"/>
    <w:pPr>
      <w:jc w:val="right"/>
    </w:pPr>
    <w:rPr>
      <w:color w:val="595959" w:themeColor="text1" w:themeTint="A6"/>
      <w:sz w:val="20"/>
      <w:szCs w:val="20"/>
    </w:rPr>
  </w:style>
  <w:style w:type="paragraph" w:styleId="a8">
    <w:name w:val="Subtitle"/>
    <w:basedOn w:val="a"/>
    <w:next w:val="a"/>
    <w:link w:val="Char1"/>
    <w:uiPriority w:val="11"/>
    <w:qFormat/>
    <w:rsid w:val="00206FDF"/>
    <w:pPr>
      <w:numPr>
        <w:ilvl w:val="1"/>
      </w:numPr>
      <w:ind w:left="284" w:hanging="284"/>
      <w:jc w:val="right"/>
    </w:pPr>
    <w:rPr>
      <w:color w:val="5A5A5A" w:themeColor="text1" w:themeTint="A5"/>
      <w:spacing w:val="15"/>
    </w:rPr>
  </w:style>
  <w:style w:type="character" w:customStyle="1" w:styleId="Char1">
    <w:name w:val="부제 Char"/>
    <w:basedOn w:val="a0"/>
    <w:link w:val="a8"/>
    <w:uiPriority w:val="11"/>
    <w:rsid w:val="00206FDF"/>
    <w:rPr>
      <w:rFonts w:eastAsia="맑은 고딕"/>
      <w:color w:val="5A5A5A" w:themeColor="text1" w:themeTint="A5"/>
      <w:spacing w:val="15"/>
    </w:rPr>
  </w:style>
  <w:style w:type="character" w:styleId="a9">
    <w:name w:val="Subtle Emphasis"/>
    <w:basedOn w:val="a0"/>
    <w:uiPriority w:val="19"/>
    <w:semiHidden/>
    <w:rsid w:val="004C71B0"/>
    <w:rPr>
      <w:i/>
      <w:iCs/>
      <w:color w:val="404040" w:themeColor="text1" w:themeTint="BF"/>
    </w:rPr>
  </w:style>
  <w:style w:type="paragraph" w:customStyle="1" w:styleId="aa">
    <w:name w:val="그래픽 개체 틀"/>
    <w:basedOn w:val="a"/>
    <w:qFormat/>
    <w:rsid w:val="00206FDF"/>
    <w:rPr>
      <w:noProof/>
      <w:sz w:val="12"/>
      <w:szCs w:val="12"/>
    </w:rPr>
  </w:style>
  <w:style w:type="paragraph" w:customStyle="1" w:styleId="ab">
    <w:name w:val="회사 이름"/>
    <w:basedOn w:val="a"/>
    <w:qFormat/>
    <w:rsid w:val="004C5CD0"/>
    <w:pPr>
      <w:spacing w:before="240" w:after="120"/>
      <w:jc w:val="right"/>
    </w:pPr>
    <w:rPr>
      <w:rFonts w:asciiTheme="majorHAnsi" w:hAnsiTheme="majorHAnsi"/>
      <w:sz w:val="36"/>
    </w:rPr>
  </w:style>
  <w:style w:type="character" w:styleId="ac">
    <w:name w:val="Placeholder Text"/>
    <w:basedOn w:val="a0"/>
    <w:uiPriority w:val="99"/>
    <w:semiHidden/>
    <w:rsid w:val="004C5CD0"/>
    <w:rPr>
      <w:color w:val="808080"/>
    </w:rPr>
  </w:style>
  <w:style w:type="paragraph" w:customStyle="1" w:styleId="ad">
    <w:name w:val="수신자 이름 및 주소"/>
    <w:basedOn w:val="a"/>
    <w:qFormat/>
    <w:rsid w:val="00206FDF"/>
  </w:style>
  <w:style w:type="paragraph" w:styleId="ae">
    <w:name w:val="Closing"/>
    <w:basedOn w:val="a"/>
    <w:link w:val="Char2"/>
    <w:uiPriority w:val="99"/>
    <w:rsid w:val="00206FDF"/>
    <w:pPr>
      <w:spacing w:before="360"/>
    </w:pPr>
  </w:style>
  <w:style w:type="character" w:customStyle="1" w:styleId="Char2">
    <w:name w:val="맺음말 Char"/>
    <w:basedOn w:val="a0"/>
    <w:link w:val="ae"/>
    <w:uiPriority w:val="99"/>
    <w:rsid w:val="00206FDF"/>
    <w:rPr>
      <w:rFonts w:eastAsia="맑은 고딕"/>
      <w:color w:val="000000" w:themeColor="text1"/>
    </w:rPr>
  </w:style>
  <w:style w:type="paragraph" w:customStyle="1" w:styleId="10">
    <w:name w:val="서명 줄 1"/>
    <w:basedOn w:val="a"/>
    <w:qFormat/>
    <w:rsid w:val="00206FDF"/>
    <w:rPr>
      <w:rFonts w:asciiTheme="majorHAnsi" w:hAnsiTheme="majorHAnsi"/>
      <w:sz w:val="28"/>
    </w:rPr>
  </w:style>
  <w:style w:type="paragraph" w:customStyle="1" w:styleId="20">
    <w:name w:val="서명 줄 2"/>
    <w:basedOn w:val="a"/>
    <w:qFormat/>
    <w:rsid w:val="00206FDF"/>
  </w:style>
  <w:style w:type="character" w:styleId="af">
    <w:name w:val="Hyperlink"/>
    <w:basedOn w:val="a0"/>
    <w:uiPriority w:val="99"/>
    <w:unhideWhenUsed/>
    <w:rsid w:val="00206FDF"/>
    <w:rPr>
      <w:rFonts w:eastAsia="맑은 고딕"/>
      <w:color w:val="0563C1" w:themeColor="hyperlink"/>
      <w:u w:val="single"/>
    </w:rPr>
  </w:style>
  <w:style w:type="character" w:styleId="af0">
    <w:name w:val="Unresolved Mention"/>
    <w:basedOn w:val="a0"/>
    <w:uiPriority w:val="99"/>
    <w:semiHidden/>
    <w:unhideWhenUsed/>
    <w:rsid w:val="0011222E"/>
    <w:rPr>
      <w:color w:val="605E5C"/>
      <w:shd w:val="clear" w:color="auto" w:fill="E1DFDD"/>
    </w:rPr>
  </w:style>
  <w:style w:type="paragraph" w:styleId="af1">
    <w:name w:val="Salutation"/>
    <w:basedOn w:val="a"/>
    <w:next w:val="a"/>
    <w:link w:val="Char3"/>
    <w:uiPriority w:val="99"/>
    <w:rsid w:val="00206FDF"/>
  </w:style>
  <w:style w:type="character" w:customStyle="1" w:styleId="Char3">
    <w:name w:val="인사말 Char"/>
    <w:basedOn w:val="a0"/>
    <w:link w:val="af1"/>
    <w:uiPriority w:val="99"/>
    <w:rsid w:val="00206FDF"/>
    <w:rPr>
      <w:rFonts w:eastAsia="맑은 고딕"/>
      <w:color w:val="000000" w:themeColor="text1"/>
    </w:rPr>
  </w:style>
  <w:style w:type="paragraph" w:customStyle="1" w:styleId="21">
    <w:name w:val="회사 주소 2"/>
    <w:basedOn w:val="a7"/>
    <w:qFormat/>
    <w:rsid w:val="00096B43"/>
    <w:pPr>
      <w:jc w:val="left"/>
    </w:pPr>
  </w:style>
  <w:style w:type="paragraph" w:customStyle="1" w:styleId="af2">
    <w:name w:val="흰"/>
    <w:basedOn w:val="ab"/>
    <w:qFormat/>
    <w:rsid w:val="005E59FF"/>
    <w:pPr>
      <w:spacing w:after="240"/>
      <w:jc w:val="center"/>
    </w:pPr>
    <w:rPr>
      <w:color w:val="FFFFFF" w:themeColor="background1"/>
    </w:rPr>
  </w:style>
  <w:style w:type="paragraph" w:styleId="af3">
    <w:name w:val="No Spacing"/>
    <w:link w:val="Char4"/>
    <w:uiPriority w:val="1"/>
    <w:qFormat/>
    <w:rsid w:val="00206FDF"/>
    <w:pPr>
      <w:spacing w:after="0"/>
    </w:pPr>
    <w:rPr>
      <w:rFonts w:eastAsia="맑은 고딕"/>
      <w:color w:val="000000" w:themeColor="text1"/>
    </w:rPr>
  </w:style>
  <w:style w:type="paragraph" w:styleId="af4">
    <w:name w:val="Signature"/>
    <w:basedOn w:val="a"/>
    <w:link w:val="Char5"/>
    <w:uiPriority w:val="99"/>
    <w:rsid w:val="00206FDF"/>
    <w:pPr>
      <w:ind w:leftChars="2100" w:left="100"/>
    </w:pPr>
  </w:style>
  <w:style w:type="character" w:customStyle="1" w:styleId="Char5">
    <w:name w:val="서명 Char"/>
    <w:basedOn w:val="a0"/>
    <w:link w:val="af4"/>
    <w:uiPriority w:val="99"/>
    <w:rsid w:val="00206FDF"/>
    <w:rPr>
      <w:rFonts w:eastAsia="맑은 고딕"/>
      <w:color w:val="000000" w:themeColor="text1"/>
    </w:rPr>
  </w:style>
  <w:style w:type="paragraph" w:styleId="af5">
    <w:name w:val="Title"/>
    <w:basedOn w:val="a"/>
    <w:next w:val="a"/>
    <w:link w:val="Char6"/>
    <w:uiPriority w:val="10"/>
    <w:rsid w:val="00206FDF"/>
    <w:pPr>
      <w:spacing w:before="240" w:after="120"/>
      <w:jc w:val="center"/>
      <w:outlineLvl w:val="0"/>
    </w:pPr>
    <w:rPr>
      <w:rFonts w:asciiTheme="majorHAnsi" w:hAnsiTheme="majorHAnsi" w:cstheme="majorBidi"/>
      <w:b/>
      <w:bCs/>
      <w:sz w:val="32"/>
      <w:szCs w:val="32"/>
    </w:rPr>
  </w:style>
  <w:style w:type="character" w:customStyle="1" w:styleId="Char6">
    <w:name w:val="제목 Char"/>
    <w:basedOn w:val="a0"/>
    <w:link w:val="af5"/>
    <w:uiPriority w:val="10"/>
    <w:rsid w:val="00206FDF"/>
    <w:rPr>
      <w:rFonts w:asciiTheme="majorHAnsi" w:eastAsia="맑은 고딕" w:hAnsiTheme="majorHAnsi" w:cstheme="majorBidi"/>
      <w:b/>
      <w:bCs/>
      <w:color w:val="000000" w:themeColor="text1"/>
      <w:sz w:val="32"/>
      <w:szCs w:val="32"/>
    </w:rPr>
  </w:style>
  <w:style w:type="paragraph" w:customStyle="1" w:styleId="af6">
    <w:name w:val="바탕글"/>
    <w:basedOn w:val="a"/>
    <w:rsid w:val="00850DC1"/>
    <w:pPr>
      <w:widowControl w:val="0"/>
      <w:wordWrap w:val="0"/>
      <w:autoSpaceDE w:val="0"/>
      <w:autoSpaceDN w:val="0"/>
      <w:spacing w:line="384" w:lineRule="auto"/>
      <w:jc w:val="both"/>
      <w:textAlignment w:val="baseline"/>
    </w:pPr>
    <w:rPr>
      <w:rFonts w:ascii="함초롬바탕" w:eastAsia="굴림" w:hAnsi="굴림" w:cs="굴림"/>
      <w:color w:val="000000"/>
      <w:sz w:val="20"/>
      <w:szCs w:val="20"/>
    </w:rPr>
  </w:style>
  <w:style w:type="character" w:customStyle="1" w:styleId="Char4">
    <w:name w:val="간격 없음 Char"/>
    <w:basedOn w:val="a0"/>
    <w:link w:val="af3"/>
    <w:uiPriority w:val="1"/>
    <w:rsid w:val="002C4C58"/>
    <w:rPr>
      <w:rFonts w:eastAsia="맑은 고딕"/>
      <w:color w:val="000000" w:themeColor="text1"/>
    </w:rPr>
  </w:style>
  <w:style w:type="paragraph" w:styleId="af7">
    <w:name w:val="Date"/>
    <w:basedOn w:val="a"/>
    <w:next w:val="a"/>
    <w:link w:val="Char7"/>
    <w:uiPriority w:val="99"/>
    <w:qFormat/>
    <w:rsid w:val="0084323F"/>
    <w:pPr>
      <w:spacing w:after="80" w:line="288" w:lineRule="auto"/>
    </w:pPr>
    <w:rPr>
      <w:rFonts w:ascii="맑은 고딕" w:hAnsi="맑은 고딕"/>
      <w:i/>
      <w:sz w:val="20"/>
    </w:rPr>
  </w:style>
  <w:style w:type="character" w:customStyle="1" w:styleId="Char7">
    <w:name w:val="날짜 Char"/>
    <w:basedOn w:val="a0"/>
    <w:link w:val="af7"/>
    <w:uiPriority w:val="99"/>
    <w:rsid w:val="0084323F"/>
    <w:rPr>
      <w:rFonts w:ascii="맑은 고딕" w:eastAsia="맑은 고딕" w:hAnsi="맑은 고딕"/>
      <w:i/>
      <w:color w:val="000000" w:themeColor="text1"/>
      <w:sz w:val="20"/>
    </w:rPr>
  </w:style>
  <w:style w:type="paragraph" w:styleId="af8">
    <w:name w:val="caption"/>
    <w:basedOn w:val="a"/>
    <w:next w:val="a"/>
    <w:uiPriority w:val="35"/>
    <w:unhideWhenUsed/>
    <w:qFormat/>
    <w:rsid w:val="00625C8B"/>
    <w:rPr>
      <w:b/>
      <w:bCs/>
      <w:sz w:val="20"/>
      <w:szCs w:val="20"/>
    </w:rPr>
  </w:style>
  <w:style w:type="paragraph" w:styleId="af9">
    <w:name w:val="List Paragraph"/>
    <w:basedOn w:val="a"/>
    <w:uiPriority w:val="34"/>
    <w:rsid w:val="00283D01"/>
    <w:pPr>
      <w:ind w:leftChars="400" w:left="800"/>
    </w:pPr>
  </w:style>
  <w:style w:type="character" w:styleId="afa">
    <w:name w:val="Strong"/>
    <w:basedOn w:val="a0"/>
    <w:uiPriority w:val="22"/>
    <w:qFormat/>
    <w:rsid w:val="00D44D8E"/>
    <w:rPr>
      <w:b/>
      <w:bCs/>
    </w:rPr>
  </w:style>
  <w:style w:type="character" w:styleId="afb">
    <w:name w:val="annotation reference"/>
    <w:basedOn w:val="a0"/>
    <w:uiPriority w:val="99"/>
    <w:semiHidden/>
    <w:unhideWhenUsed/>
    <w:rsid w:val="00340CCF"/>
    <w:rPr>
      <w:sz w:val="18"/>
      <w:szCs w:val="18"/>
    </w:rPr>
  </w:style>
  <w:style w:type="paragraph" w:styleId="afc">
    <w:name w:val="annotation text"/>
    <w:basedOn w:val="a"/>
    <w:link w:val="Char8"/>
    <w:uiPriority w:val="99"/>
    <w:unhideWhenUsed/>
    <w:rsid w:val="00340CCF"/>
  </w:style>
  <w:style w:type="character" w:customStyle="1" w:styleId="Char8">
    <w:name w:val="메모 텍스트 Char"/>
    <w:basedOn w:val="a0"/>
    <w:link w:val="afc"/>
    <w:uiPriority w:val="99"/>
    <w:rsid w:val="00340CCF"/>
    <w:rPr>
      <w:rFonts w:eastAsia="맑은 고딕"/>
      <w:color w:val="000000" w:themeColor="text1"/>
    </w:rPr>
  </w:style>
  <w:style w:type="paragraph" w:styleId="afd">
    <w:name w:val="annotation subject"/>
    <w:basedOn w:val="afc"/>
    <w:next w:val="afc"/>
    <w:link w:val="Char9"/>
    <w:uiPriority w:val="99"/>
    <w:semiHidden/>
    <w:unhideWhenUsed/>
    <w:rsid w:val="00340CCF"/>
    <w:rPr>
      <w:b/>
      <w:bCs/>
    </w:rPr>
  </w:style>
  <w:style w:type="character" w:customStyle="1" w:styleId="Char9">
    <w:name w:val="메모 주제 Char"/>
    <w:basedOn w:val="Char8"/>
    <w:link w:val="afd"/>
    <w:uiPriority w:val="99"/>
    <w:semiHidden/>
    <w:rsid w:val="00340CCF"/>
    <w:rPr>
      <w:rFonts w:eastAsia="맑은 고딕"/>
      <w:b/>
      <w:bCs/>
      <w:color w:val="000000" w:themeColor="text1"/>
    </w:rPr>
  </w:style>
  <w:style w:type="paragraph" w:styleId="afe">
    <w:name w:val="footnote text"/>
    <w:basedOn w:val="a"/>
    <w:link w:val="Chara"/>
    <w:uiPriority w:val="99"/>
    <w:semiHidden/>
    <w:unhideWhenUsed/>
    <w:rsid w:val="00A4607B"/>
    <w:pPr>
      <w:snapToGrid w:val="0"/>
    </w:pPr>
  </w:style>
  <w:style w:type="character" w:customStyle="1" w:styleId="Chara">
    <w:name w:val="각주 텍스트 Char"/>
    <w:basedOn w:val="a0"/>
    <w:link w:val="afe"/>
    <w:uiPriority w:val="99"/>
    <w:semiHidden/>
    <w:rsid w:val="00A4607B"/>
    <w:rPr>
      <w:rFonts w:eastAsia="맑은 고딕"/>
      <w:color w:val="000000" w:themeColor="text1"/>
    </w:rPr>
  </w:style>
  <w:style w:type="character" w:styleId="aff">
    <w:name w:val="footnote reference"/>
    <w:basedOn w:val="a0"/>
    <w:uiPriority w:val="99"/>
    <w:semiHidden/>
    <w:unhideWhenUsed/>
    <w:rsid w:val="00A4607B"/>
    <w:rPr>
      <w:vertAlign w:val="superscript"/>
    </w:rPr>
  </w:style>
  <w:style w:type="character" w:customStyle="1" w:styleId="notion-enable-hover">
    <w:name w:val="notion-enable-hover"/>
    <w:basedOn w:val="a0"/>
    <w:rsid w:val="005C53FD"/>
  </w:style>
  <w:style w:type="paragraph" w:styleId="TOC">
    <w:name w:val="TOC Heading"/>
    <w:basedOn w:val="1"/>
    <w:next w:val="a"/>
    <w:uiPriority w:val="39"/>
    <w:unhideWhenUsed/>
    <w:qFormat/>
    <w:rsid w:val="00D97E16"/>
    <w:pPr>
      <w:spacing w:after="0" w:line="259" w:lineRule="auto"/>
      <w:ind w:left="0" w:firstLine="0"/>
      <w:outlineLvl w:val="9"/>
    </w:pPr>
    <w:rPr>
      <w:rFonts w:eastAsiaTheme="majorEastAsia"/>
      <w:color w:val="2F5496" w:themeColor="accent1" w:themeShade="BF"/>
      <w:sz w:val="32"/>
    </w:rPr>
  </w:style>
  <w:style w:type="paragraph" w:styleId="22">
    <w:name w:val="toc 2"/>
    <w:basedOn w:val="a"/>
    <w:next w:val="a"/>
    <w:autoRedefine/>
    <w:uiPriority w:val="39"/>
    <w:unhideWhenUsed/>
    <w:rsid w:val="00D97E16"/>
    <w:pPr>
      <w:spacing w:after="100" w:line="259" w:lineRule="auto"/>
      <w:ind w:left="220" w:firstLine="0"/>
    </w:pPr>
    <w:rPr>
      <w:rFonts w:eastAsiaTheme="minorEastAsia" w:cs="Times New Roman"/>
      <w:color w:val="auto"/>
    </w:rPr>
  </w:style>
  <w:style w:type="paragraph" w:styleId="11">
    <w:name w:val="toc 1"/>
    <w:basedOn w:val="a"/>
    <w:next w:val="a"/>
    <w:autoRedefine/>
    <w:uiPriority w:val="39"/>
    <w:unhideWhenUsed/>
    <w:rsid w:val="00D97E16"/>
    <w:pPr>
      <w:spacing w:after="100" w:line="259" w:lineRule="auto"/>
      <w:ind w:left="0" w:firstLine="0"/>
    </w:pPr>
    <w:rPr>
      <w:rFonts w:eastAsiaTheme="minorEastAsia" w:cs="Times New Roman"/>
      <w:color w:val="auto"/>
    </w:rPr>
  </w:style>
  <w:style w:type="paragraph" w:styleId="30">
    <w:name w:val="toc 3"/>
    <w:basedOn w:val="a"/>
    <w:next w:val="a"/>
    <w:autoRedefine/>
    <w:uiPriority w:val="39"/>
    <w:unhideWhenUsed/>
    <w:rsid w:val="00D97E16"/>
    <w:pPr>
      <w:spacing w:after="100" w:line="259" w:lineRule="auto"/>
      <w:ind w:left="440" w:firstLine="0"/>
    </w:pPr>
    <w:rPr>
      <w:rFonts w:eastAsiaTheme="minorEastAsia" w:cs="Times New Roman"/>
      <w:color w:val="auto"/>
    </w:rPr>
  </w:style>
  <w:style w:type="paragraph" w:styleId="aff0">
    <w:name w:val="Normal (Web)"/>
    <w:basedOn w:val="a"/>
    <w:uiPriority w:val="99"/>
    <w:unhideWhenUsed/>
    <w:rsid w:val="00447803"/>
    <w:rPr>
      <w:rFonts w:ascii="Times New Roman" w:hAnsi="Times New Roman" w:cs="Times New Roman"/>
      <w:sz w:val="24"/>
      <w:szCs w:val="24"/>
    </w:rPr>
  </w:style>
  <w:style w:type="character" w:customStyle="1" w:styleId="6Char">
    <w:name w:val="제목 6 Char"/>
    <w:basedOn w:val="a0"/>
    <w:link w:val="6"/>
    <w:uiPriority w:val="9"/>
    <w:semiHidden/>
    <w:rsid w:val="00E0265A"/>
    <w:rPr>
      <w:rFonts w:eastAsia="맑은 고딕"/>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537">
      <w:bodyDiv w:val="1"/>
      <w:marLeft w:val="0"/>
      <w:marRight w:val="0"/>
      <w:marTop w:val="0"/>
      <w:marBottom w:val="0"/>
      <w:divBdr>
        <w:top w:val="none" w:sz="0" w:space="0" w:color="auto"/>
        <w:left w:val="none" w:sz="0" w:space="0" w:color="auto"/>
        <w:bottom w:val="none" w:sz="0" w:space="0" w:color="auto"/>
        <w:right w:val="none" w:sz="0" w:space="0" w:color="auto"/>
      </w:divBdr>
    </w:div>
    <w:div w:id="20908999">
      <w:bodyDiv w:val="1"/>
      <w:marLeft w:val="0"/>
      <w:marRight w:val="0"/>
      <w:marTop w:val="0"/>
      <w:marBottom w:val="0"/>
      <w:divBdr>
        <w:top w:val="none" w:sz="0" w:space="0" w:color="auto"/>
        <w:left w:val="none" w:sz="0" w:space="0" w:color="auto"/>
        <w:bottom w:val="none" w:sz="0" w:space="0" w:color="auto"/>
        <w:right w:val="none" w:sz="0" w:space="0" w:color="auto"/>
      </w:divBdr>
    </w:div>
    <w:div w:id="130252460">
      <w:bodyDiv w:val="1"/>
      <w:marLeft w:val="0"/>
      <w:marRight w:val="0"/>
      <w:marTop w:val="0"/>
      <w:marBottom w:val="0"/>
      <w:divBdr>
        <w:top w:val="none" w:sz="0" w:space="0" w:color="auto"/>
        <w:left w:val="none" w:sz="0" w:space="0" w:color="auto"/>
        <w:bottom w:val="none" w:sz="0" w:space="0" w:color="auto"/>
        <w:right w:val="none" w:sz="0" w:space="0" w:color="auto"/>
      </w:divBdr>
    </w:div>
    <w:div w:id="148447095">
      <w:bodyDiv w:val="1"/>
      <w:marLeft w:val="0"/>
      <w:marRight w:val="0"/>
      <w:marTop w:val="0"/>
      <w:marBottom w:val="0"/>
      <w:divBdr>
        <w:top w:val="none" w:sz="0" w:space="0" w:color="auto"/>
        <w:left w:val="none" w:sz="0" w:space="0" w:color="auto"/>
        <w:bottom w:val="none" w:sz="0" w:space="0" w:color="auto"/>
        <w:right w:val="none" w:sz="0" w:space="0" w:color="auto"/>
      </w:divBdr>
    </w:div>
    <w:div w:id="176623049">
      <w:bodyDiv w:val="1"/>
      <w:marLeft w:val="0"/>
      <w:marRight w:val="0"/>
      <w:marTop w:val="0"/>
      <w:marBottom w:val="0"/>
      <w:divBdr>
        <w:top w:val="none" w:sz="0" w:space="0" w:color="auto"/>
        <w:left w:val="none" w:sz="0" w:space="0" w:color="auto"/>
        <w:bottom w:val="none" w:sz="0" w:space="0" w:color="auto"/>
        <w:right w:val="none" w:sz="0" w:space="0" w:color="auto"/>
      </w:divBdr>
    </w:div>
    <w:div w:id="193156121">
      <w:bodyDiv w:val="1"/>
      <w:marLeft w:val="0"/>
      <w:marRight w:val="0"/>
      <w:marTop w:val="0"/>
      <w:marBottom w:val="0"/>
      <w:divBdr>
        <w:top w:val="none" w:sz="0" w:space="0" w:color="auto"/>
        <w:left w:val="none" w:sz="0" w:space="0" w:color="auto"/>
        <w:bottom w:val="none" w:sz="0" w:space="0" w:color="auto"/>
        <w:right w:val="none" w:sz="0" w:space="0" w:color="auto"/>
      </w:divBdr>
    </w:div>
    <w:div w:id="203255302">
      <w:bodyDiv w:val="1"/>
      <w:marLeft w:val="0"/>
      <w:marRight w:val="0"/>
      <w:marTop w:val="0"/>
      <w:marBottom w:val="0"/>
      <w:divBdr>
        <w:top w:val="none" w:sz="0" w:space="0" w:color="auto"/>
        <w:left w:val="none" w:sz="0" w:space="0" w:color="auto"/>
        <w:bottom w:val="none" w:sz="0" w:space="0" w:color="auto"/>
        <w:right w:val="none" w:sz="0" w:space="0" w:color="auto"/>
      </w:divBdr>
    </w:div>
    <w:div w:id="212935289">
      <w:bodyDiv w:val="1"/>
      <w:marLeft w:val="0"/>
      <w:marRight w:val="0"/>
      <w:marTop w:val="0"/>
      <w:marBottom w:val="0"/>
      <w:divBdr>
        <w:top w:val="none" w:sz="0" w:space="0" w:color="auto"/>
        <w:left w:val="none" w:sz="0" w:space="0" w:color="auto"/>
        <w:bottom w:val="none" w:sz="0" w:space="0" w:color="auto"/>
        <w:right w:val="none" w:sz="0" w:space="0" w:color="auto"/>
      </w:divBdr>
    </w:div>
    <w:div w:id="229733120">
      <w:bodyDiv w:val="1"/>
      <w:marLeft w:val="0"/>
      <w:marRight w:val="0"/>
      <w:marTop w:val="0"/>
      <w:marBottom w:val="0"/>
      <w:divBdr>
        <w:top w:val="none" w:sz="0" w:space="0" w:color="auto"/>
        <w:left w:val="none" w:sz="0" w:space="0" w:color="auto"/>
        <w:bottom w:val="none" w:sz="0" w:space="0" w:color="auto"/>
        <w:right w:val="none" w:sz="0" w:space="0" w:color="auto"/>
      </w:divBdr>
    </w:div>
    <w:div w:id="269900427">
      <w:bodyDiv w:val="1"/>
      <w:marLeft w:val="0"/>
      <w:marRight w:val="0"/>
      <w:marTop w:val="0"/>
      <w:marBottom w:val="0"/>
      <w:divBdr>
        <w:top w:val="none" w:sz="0" w:space="0" w:color="auto"/>
        <w:left w:val="none" w:sz="0" w:space="0" w:color="auto"/>
        <w:bottom w:val="none" w:sz="0" w:space="0" w:color="auto"/>
        <w:right w:val="none" w:sz="0" w:space="0" w:color="auto"/>
      </w:divBdr>
    </w:div>
    <w:div w:id="282738879">
      <w:bodyDiv w:val="1"/>
      <w:marLeft w:val="0"/>
      <w:marRight w:val="0"/>
      <w:marTop w:val="0"/>
      <w:marBottom w:val="0"/>
      <w:divBdr>
        <w:top w:val="none" w:sz="0" w:space="0" w:color="auto"/>
        <w:left w:val="none" w:sz="0" w:space="0" w:color="auto"/>
        <w:bottom w:val="none" w:sz="0" w:space="0" w:color="auto"/>
        <w:right w:val="none" w:sz="0" w:space="0" w:color="auto"/>
      </w:divBdr>
    </w:div>
    <w:div w:id="381444691">
      <w:bodyDiv w:val="1"/>
      <w:marLeft w:val="0"/>
      <w:marRight w:val="0"/>
      <w:marTop w:val="0"/>
      <w:marBottom w:val="0"/>
      <w:divBdr>
        <w:top w:val="none" w:sz="0" w:space="0" w:color="auto"/>
        <w:left w:val="none" w:sz="0" w:space="0" w:color="auto"/>
        <w:bottom w:val="none" w:sz="0" w:space="0" w:color="auto"/>
        <w:right w:val="none" w:sz="0" w:space="0" w:color="auto"/>
      </w:divBdr>
    </w:div>
    <w:div w:id="385033053">
      <w:bodyDiv w:val="1"/>
      <w:marLeft w:val="0"/>
      <w:marRight w:val="0"/>
      <w:marTop w:val="0"/>
      <w:marBottom w:val="0"/>
      <w:divBdr>
        <w:top w:val="none" w:sz="0" w:space="0" w:color="auto"/>
        <w:left w:val="none" w:sz="0" w:space="0" w:color="auto"/>
        <w:bottom w:val="none" w:sz="0" w:space="0" w:color="auto"/>
        <w:right w:val="none" w:sz="0" w:space="0" w:color="auto"/>
      </w:divBdr>
    </w:div>
    <w:div w:id="422259606">
      <w:bodyDiv w:val="1"/>
      <w:marLeft w:val="0"/>
      <w:marRight w:val="0"/>
      <w:marTop w:val="0"/>
      <w:marBottom w:val="0"/>
      <w:divBdr>
        <w:top w:val="none" w:sz="0" w:space="0" w:color="auto"/>
        <w:left w:val="none" w:sz="0" w:space="0" w:color="auto"/>
        <w:bottom w:val="none" w:sz="0" w:space="0" w:color="auto"/>
        <w:right w:val="none" w:sz="0" w:space="0" w:color="auto"/>
      </w:divBdr>
    </w:div>
    <w:div w:id="427431369">
      <w:bodyDiv w:val="1"/>
      <w:marLeft w:val="0"/>
      <w:marRight w:val="0"/>
      <w:marTop w:val="0"/>
      <w:marBottom w:val="0"/>
      <w:divBdr>
        <w:top w:val="none" w:sz="0" w:space="0" w:color="auto"/>
        <w:left w:val="none" w:sz="0" w:space="0" w:color="auto"/>
        <w:bottom w:val="none" w:sz="0" w:space="0" w:color="auto"/>
        <w:right w:val="none" w:sz="0" w:space="0" w:color="auto"/>
      </w:divBdr>
    </w:div>
    <w:div w:id="428159878">
      <w:bodyDiv w:val="1"/>
      <w:marLeft w:val="0"/>
      <w:marRight w:val="0"/>
      <w:marTop w:val="0"/>
      <w:marBottom w:val="0"/>
      <w:divBdr>
        <w:top w:val="none" w:sz="0" w:space="0" w:color="auto"/>
        <w:left w:val="none" w:sz="0" w:space="0" w:color="auto"/>
        <w:bottom w:val="none" w:sz="0" w:space="0" w:color="auto"/>
        <w:right w:val="none" w:sz="0" w:space="0" w:color="auto"/>
      </w:divBdr>
    </w:div>
    <w:div w:id="436097933">
      <w:bodyDiv w:val="1"/>
      <w:marLeft w:val="0"/>
      <w:marRight w:val="0"/>
      <w:marTop w:val="0"/>
      <w:marBottom w:val="0"/>
      <w:divBdr>
        <w:top w:val="none" w:sz="0" w:space="0" w:color="auto"/>
        <w:left w:val="none" w:sz="0" w:space="0" w:color="auto"/>
        <w:bottom w:val="none" w:sz="0" w:space="0" w:color="auto"/>
        <w:right w:val="none" w:sz="0" w:space="0" w:color="auto"/>
      </w:divBdr>
    </w:div>
    <w:div w:id="436682908">
      <w:bodyDiv w:val="1"/>
      <w:marLeft w:val="0"/>
      <w:marRight w:val="0"/>
      <w:marTop w:val="0"/>
      <w:marBottom w:val="0"/>
      <w:divBdr>
        <w:top w:val="none" w:sz="0" w:space="0" w:color="auto"/>
        <w:left w:val="none" w:sz="0" w:space="0" w:color="auto"/>
        <w:bottom w:val="none" w:sz="0" w:space="0" w:color="auto"/>
        <w:right w:val="none" w:sz="0" w:space="0" w:color="auto"/>
      </w:divBdr>
    </w:div>
    <w:div w:id="443304705">
      <w:bodyDiv w:val="1"/>
      <w:marLeft w:val="0"/>
      <w:marRight w:val="0"/>
      <w:marTop w:val="0"/>
      <w:marBottom w:val="0"/>
      <w:divBdr>
        <w:top w:val="none" w:sz="0" w:space="0" w:color="auto"/>
        <w:left w:val="none" w:sz="0" w:space="0" w:color="auto"/>
        <w:bottom w:val="none" w:sz="0" w:space="0" w:color="auto"/>
        <w:right w:val="none" w:sz="0" w:space="0" w:color="auto"/>
      </w:divBdr>
    </w:div>
    <w:div w:id="499541619">
      <w:bodyDiv w:val="1"/>
      <w:marLeft w:val="0"/>
      <w:marRight w:val="0"/>
      <w:marTop w:val="0"/>
      <w:marBottom w:val="0"/>
      <w:divBdr>
        <w:top w:val="none" w:sz="0" w:space="0" w:color="auto"/>
        <w:left w:val="none" w:sz="0" w:space="0" w:color="auto"/>
        <w:bottom w:val="none" w:sz="0" w:space="0" w:color="auto"/>
        <w:right w:val="none" w:sz="0" w:space="0" w:color="auto"/>
      </w:divBdr>
    </w:div>
    <w:div w:id="502823537">
      <w:bodyDiv w:val="1"/>
      <w:marLeft w:val="0"/>
      <w:marRight w:val="0"/>
      <w:marTop w:val="0"/>
      <w:marBottom w:val="0"/>
      <w:divBdr>
        <w:top w:val="none" w:sz="0" w:space="0" w:color="auto"/>
        <w:left w:val="none" w:sz="0" w:space="0" w:color="auto"/>
        <w:bottom w:val="none" w:sz="0" w:space="0" w:color="auto"/>
        <w:right w:val="none" w:sz="0" w:space="0" w:color="auto"/>
      </w:divBdr>
    </w:div>
    <w:div w:id="513150680">
      <w:bodyDiv w:val="1"/>
      <w:marLeft w:val="0"/>
      <w:marRight w:val="0"/>
      <w:marTop w:val="0"/>
      <w:marBottom w:val="0"/>
      <w:divBdr>
        <w:top w:val="none" w:sz="0" w:space="0" w:color="auto"/>
        <w:left w:val="none" w:sz="0" w:space="0" w:color="auto"/>
        <w:bottom w:val="none" w:sz="0" w:space="0" w:color="auto"/>
        <w:right w:val="none" w:sz="0" w:space="0" w:color="auto"/>
      </w:divBdr>
    </w:div>
    <w:div w:id="534856727">
      <w:bodyDiv w:val="1"/>
      <w:marLeft w:val="0"/>
      <w:marRight w:val="0"/>
      <w:marTop w:val="0"/>
      <w:marBottom w:val="0"/>
      <w:divBdr>
        <w:top w:val="none" w:sz="0" w:space="0" w:color="auto"/>
        <w:left w:val="none" w:sz="0" w:space="0" w:color="auto"/>
        <w:bottom w:val="none" w:sz="0" w:space="0" w:color="auto"/>
        <w:right w:val="none" w:sz="0" w:space="0" w:color="auto"/>
      </w:divBdr>
    </w:div>
    <w:div w:id="550074092">
      <w:bodyDiv w:val="1"/>
      <w:marLeft w:val="0"/>
      <w:marRight w:val="0"/>
      <w:marTop w:val="0"/>
      <w:marBottom w:val="0"/>
      <w:divBdr>
        <w:top w:val="none" w:sz="0" w:space="0" w:color="auto"/>
        <w:left w:val="none" w:sz="0" w:space="0" w:color="auto"/>
        <w:bottom w:val="none" w:sz="0" w:space="0" w:color="auto"/>
        <w:right w:val="none" w:sz="0" w:space="0" w:color="auto"/>
      </w:divBdr>
    </w:div>
    <w:div w:id="591743793">
      <w:bodyDiv w:val="1"/>
      <w:marLeft w:val="0"/>
      <w:marRight w:val="0"/>
      <w:marTop w:val="0"/>
      <w:marBottom w:val="0"/>
      <w:divBdr>
        <w:top w:val="none" w:sz="0" w:space="0" w:color="auto"/>
        <w:left w:val="none" w:sz="0" w:space="0" w:color="auto"/>
        <w:bottom w:val="none" w:sz="0" w:space="0" w:color="auto"/>
        <w:right w:val="none" w:sz="0" w:space="0" w:color="auto"/>
      </w:divBdr>
    </w:div>
    <w:div w:id="600139868">
      <w:bodyDiv w:val="1"/>
      <w:marLeft w:val="0"/>
      <w:marRight w:val="0"/>
      <w:marTop w:val="0"/>
      <w:marBottom w:val="0"/>
      <w:divBdr>
        <w:top w:val="none" w:sz="0" w:space="0" w:color="auto"/>
        <w:left w:val="none" w:sz="0" w:space="0" w:color="auto"/>
        <w:bottom w:val="none" w:sz="0" w:space="0" w:color="auto"/>
        <w:right w:val="none" w:sz="0" w:space="0" w:color="auto"/>
      </w:divBdr>
    </w:div>
    <w:div w:id="606734665">
      <w:bodyDiv w:val="1"/>
      <w:marLeft w:val="0"/>
      <w:marRight w:val="0"/>
      <w:marTop w:val="0"/>
      <w:marBottom w:val="0"/>
      <w:divBdr>
        <w:top w:val="none" w:sz="0" w:space="0" w:color="auto"/>
        <w:left w:val="none" w:sz="0" w:space="0" w:color="auto"/>
        <w:bottom w:val="none" w:sz="0" w:space="0" w:color="auto"/>
        <w:right w:val="none" w:sz="0" w:space="0" w:color="auto"/>
      </w:divBdr>
    </w:div>
    <w:div w:id="631177293">
      <w:bodyDiv w:val="1"/>
      <w:marLeft w:val="0"/>
      <w:marRight w:val="0"/>
      <w:marTop w:val="0"/>
      <w:marBottom w:val="0"/>
      <w:divBdr>
        <w:top w:val="none" w:sz="0" w:space="0" w:color="auto"/>
        <w:left w:val="none" w:sz="0" w:space="0" w:color="auto"/>
        <w:bottom w:val="none" w:sz="0" w:space="0" w:color="auto"/>
        <w:right w:val="none" w:sz="0" w:space="0" w:color="auto"/>
      </w:divBdr>
    </w:div>
    <w:div w:id="647130871">
      <w:bodyDiv w:val="1"/>
      <w:marLeft w:val="0"/>
      <w:marRight w:val="0"/>
      <w:marTop w:val="0"/>
      <w:marBottom w:val="0"/>
      <w:divBdr>
        <w:top w:val="none" w:sz="0" w:space="0" w:color="auto"/>
        <w:left w:val="none" w:sz="0" w:space="0" w:color="auto"/>
        <w:bottom w:val="none" w:sz="0" w:space="0" w:color="auto"/>
        <w:right w:val="none" w:sz="0" w:space="0" w:color="auto"/>
      </w:divBdr>
    </w:div>
    <w:div w:id="669648875">
      <w:bodyDiv w:val="1"/>
      <w:marLeft w:val="0"/>
      <w:marRight w:val="0"/>
      <w:marTop w:val="0"/>
      <w:marBottom w:val="0"/>
      <w:divBdr>
        <w:top w:val="none" w:sz="0" w:space="0" w:color="auto"/>
        <w:left w:val="none" w:sz="0" w:space="0" w:color="auto"/>
        <w:bottom w:val="none" w:sz="0" w:space="0" w:color="auto"/>
        <w:right w:val="none" w:sz="0" w:space="0" w:color="auto"/>
      </w:divBdr>
    </w:div>
    <w:div w:id="677805959">
      <w:bodyDiv w:val="1"/>
      <w:marLeft w:val="0"/>
      <w:marRight w:val="0"/>
      <w:marTop w:val="0"/>
      <w:marBottom w:val="0"/>
      <w:divBdr>
        <w:top w:val="none" w:sz="0" w:space="0" w:color="auto"/>
        <w:left w:val="none" w:sz="0" w:space="0" w:color="auto"/>
        <w:bottom w:val="none" w:sz="0" w:space="0" w:color="auto"/>
        <w:right w:val="none" w:sz="0" w:space="0" w:color="auto"/>
      </w:divBdr>
    </w:div>
    <w:div w:id="697465679">
      <w:bodyDiv w:val="1"/>
      <w:marLeft w:val="0"/>
      <w:marRight w:val="0"/>
      <w:marTop w:val="0"/>
      <w:marBottom w:val="0"/>
      <w:divBdr>
        <w:top w:val="none" w:sz="0" w:space="0" w:color="auto"/>
        <w:left w:val="none" w:sz="0" w:space="0" w:color="auto"/>
        <w:bottom w:val="none" w:sz="0" w:space="0" w:color="auto"/>
        <w:right w:val="none" w:sz="0" w:space="0" w:color="auto"/>
      </w:divBdr>
    </w:div>
    <w:div w:id="779031502">
      <w:bodyDiv w:val="1"/>
      <w:marLeft w:val="0"/>
      <w:marRight w:val="0"/>
      <w:marTop w:val="0"/>
      <w:marBottom w:val="0"/>
      <w:divBdr>
        <w:top w:val="none" w:sz="0" w:space="0" w:color="auto"/>
        <w:left w:val="none" w:sz="0" w:space="0" w:color="auto"/>
        <w:bottom w:val="none" w:sz="0" w:space="0" w:color="auto"/>
        <w:right w:val="none" w:sz="0" w:space="0" w:color="auto"/>
      </w:divBdr>
    </w:div>
    <w:div w:id="803277347">
      <w:bodyDiv w:val="1"/>
      <w:marLeft w:val="0"/>
      <w:marRight w:val="0"/>
      <w:marTop w:val="0"/>
      <w:marBottom w:val="0"/>
      <w:divBdr>
        <w:top w:val="none" w:sz="0" w:space="0" w:color="auto"/>
        <w:left w:val="none" w:sz="0" w:space="0" w:color="auto"/>
        <w:bottom w:val="none" w:sz="0" w:space="0" w:color="auto"/>
        <w:right w:val="none" w:sz="0" w:space="0" w:color="auto"/>
      </w:divBdr>
    </w:div>
    <w:div w:id="863128208">
      <w:bodyDiv w:val="1"/>
      <w:marLeft w:val="0"/>
      <w:marRight w:val="0"/>
      <w:marTop w:val="0"/>
      <w:marBottom w:val="0"/>
      <w:divBdr>
        <w:top w:val="none" w:sz="0" w:space="0" w:color="auto"/>
        <w:left w:val="none" w:sz="0" w:space="0" w:color="auto"/>
        <w:bottom w:val="none" w:sz="0" w:space="0" w:color="auto"/>
        <w:right w:val="none" w:sz="0" w:space="0" w:color="auto"/>
      </w:divBdr>
    </w:div>
    <w:div w:id="898786900">
      <w:bodyDiv w:val="1"/>
      <w:marLeft w:val="0"/>
      <w:marRight w:val="0"/>
      <w:marTop w:val="0"/>
      <w:marBottom w:val="0"/>
      <w:divBdr>
        <w:top w:val="none" w:sz="0" w:space="0" w:color="auto"/>
        <w:left w:val="none" w:sz="0" w:space="0" w:color="auto"/>
        <w:bottom w:val="none" w:sz="0" w:space="0" w:color="auto"/>
        <w:right w:val="none" w:sz="0" w:space="0" w:color="auto"/>
      </w:divBdr>
    </w:div>
    <w:div w:id="1039548275">
      <w:bodyDiv w:val="1"/>
      <w:marLeft w:val="0"/>
      <w:marRight w:val="0"/>
      <w:marTop w:val="0"/>
      <w:marBottom w:val="0"/>
      <w:divBdr>
        <w:top w:val="none" w:sz="0" w:space="0" w:color="auto"/>
        <w:left w:val="none" w:sz="0" w:space="0" w:color="auto"/>
        <w:bottom w:val="none" w:sz="0" w:space="0" w:color="auto"/>
        <w:right w:val="none" w:sz="0" w:space="0" w:color="auto"/>
      </w:divBdr>
    </w:div>
    <w:div w:id="1042482318">
      <w:bodyDiv w:val="1"/>
      <w:marLeft w:val="0"/>
      <w:marRight w:val="0"/>
      <w:marTop w:val="0"/>
      <w:marBottom w:val="0"/>
      <w:divBdr>
        <w:top w:val="none" w:sz="0" w:space="0" w:color="auto"/>
        <w:left w:val="none" w:sz="0" w:space="0" w:color="auto"/>
        <w:bottom w:val="none" w:sz="0" w:space="0" w:color="auto"/>
        <w:right w:val="none" w:sz="0" w:space="0" w:color="auto"/>
      </w:divBdr>
      <w:divsChild>
        <w:div w:id="506791491">
          <w:marLeft w:val="0"/>
          <w:marRight w:val="0"/>
          <w:marTop w:val="0"/>
          <w:marBottom w:val="0"/>
          <w:divBdr>
            <w:top w:val="none" w:sz="0" w:space="0" w:color="auto"/>
            <w:left w:val="none" w:sz="0" w:space="0" w:color="auto"/>
            <w:bottom w:val="none" w:sz="0" w:space="0" w:color="auto"/>
            <w:right w:val="none" w:sz="0" w:space="0" w:color="auto"/>
          </w:divBdr>
          <w:divsChild>
            <w:div w:id="676033308">
              <w:marLeft w:val="0"/>
              <w:marRight w:val="0"/>
              <w:marTop w:val="0"/>
              <w:marBottom w:val="0"/>
              <w:divBdr>
                <w:top w:val="none" w:sz="0" w:space="0" w:color="auto"/>
                <w:left w:val="none" w:sz="0" w:space="0" w:color="auto"/>
                <w:bottom w:val="none" w:sz="0" w:space="0" w:color="auto"/>
                <w:right w:val="none" w:sz="0" w:space="0" w:color="auto"/>
              </w:divBdr>
              <w:divsChild>
                <w:div w:id="1400789766">
                  <w:marLeft w:val="0"/>
                  <w:marRight w:val="0"/>
                  <w:marTop w:val="0"/>
                  <w:marBottom w:val="0"/>
                  <w:divBdr>
                    <w:top w:val="none" w:sz="0" w:space="0" w:color="auto"/>
                    <w:left w:val="none" w:sz="0" w:space="0" w:color="auto"/>
                    <w:bottom w:val="none" w:sz="0" w:space="0" w:color="auto"/>
                    <w:right w:val="none" w:sz="0" w:space="0" w:color="auto"/>
                  </w:divBdr>
                  <w:divsChild>
                    <w:div w:id="61609327">
                      <w:marLeft w:val="0"/>
                      <w:marRight w:val="0"/>
                      <w:marTop w:val="0"/>
                      <w:marBottom w:val="0"/>
                      <w:divBdr>
                        <w:top w:val="none" w:sz="0" w:space="0" w:color="auto"/>
                        <w:left w:val="none" w:sz="0" w:space="0" w:color="auto"/>
                        <w:bottom w:val="none" w:sz="0" w:space="0" w:color="auto"/>
                        <w:right w:val="none" w:sz="0" w:space="0" w:color="auto"/>
                      </w:divBdr>
                      <w:divsChild>
                        <w:div w:id="1305086800">
                          <w:marLeft w:val="0"/>
                          <w:marRight w:val="0"/>
                          <w:marTop w:val="0"/>
                          <w:marBottom w:val="0"/>
                          <w:divBdr>
                            <w:top w:val="none" w:sz="0" w:space="0" w:color="auto"/>
                            <w:left w:val="none" w:sz="0" w:space="0" w:color="auto"/>
                            <w:bottom w:val="none" w:sz="0" w:space="0" w:color="auto"/>
                            <w:right w:val="none" w:sz="0" w:space="0" w:color="auto"/>
                          </w:divBdr>
                          <w:divsChild>
                            <w:div w:id="15036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554982">
      <w:bodyDiv w:val="1"/>
      <w:marLeft w:val="0"/>
      <w:marRight w:val="0"/>
      <w:marTop w:val="0"/>
      <w:marBottom w:val="0"/>
      <w:divBdr>
        <w:top w:val="none" w:sz="0" w:space="0" w:color="auto"/>
        <w:left w:val="none" w:sz="0" w:space="0" w:color="auto"/>
        <w:bottom w:val="none" w:sz="0" w:space="0" w:color="auto"/>
        <w:right w:val="none" w:sz="0" w:space="0" w:color="auto"/>
      </w:divBdr>
    </w:div>
    <w:div w:id="1116288278">
      <w:bodyDiv w:val="1"/>
      <w:marLeft w:val="0"/>
      <w:marRight w:val="0"/>
      <w:marTop w:val="0"/>
      <w:marBottom w:val="0"/>
      <w:divBdr>
        <w:top w:val="none" w:sz="0" w:space="0" w:color="auto"/>
        <w:left w:val="none" w:sz="0" w:space="0" w:color="auto"/>
        <w:bottom w:val="none" w:sz="0" w:space="0" w:color="auto"/>
        <w:right w:val="none" w:sz="0" w:space="0" w:color="auto"/>
      </w:divBdr>
    </w:div>
    <w:div w:id="1120611916">
      <w:bodyDiv w:val="1"/>
      <w:marLeft w:val="0"/>
      <w:marRight w:val="0"/>
      <w:marTop w:val="0"/>
      <w:marBottom w:val="0"/>
      <w:divBdr>
        <w:top w:val="none" w:sz="0" w:space="0" w:color="auto"/>
        <w:left w:val="none" w:sz="0" w:space="0" w:color="auto"/>
        <w:bottom w:val="none" w:sz="0" w:space="0" w:color="auto"/>
        <w:right w:val="none" w:sz="0" w:space="0" w:color="auto"/>
      </w:divBdr>
    </w:div>
    <w:div w:id="1151405282">
      <w:bodyDiv w:val="1"/>
      <w:marLeft w:val="0"/>
      <w:marRight w:val="0"/>
      <w:marTop w:val="0"/>
      <w:marBottom w:val="0"/>
      <w:divBdr>
        <w:top w:val="none" w:sz="0" w:space="0" w:color="auto"/>
        <w:left w:val="none" w:sz="0" w:space="0" w:color="auto"/>
        <w:bottom w:val="none" w:sz="0" w:space="0" w:color="auto"/>
        <w:right w:val="none" w:sz="0" w:space="0" w:color="auto"/>
      </w:divBdr>
    </w:div>
    <w:div w:id="1163396668">
      <w:bodyDiv w:val="1"/>
      <w:marLeft w:val="0"/>
      <w:marRight w:val="0"/>
      <w:marTop w:val="0"/>
      <w:marBottom w:val="0"/>
      <w:divBdr>
        <w:top w:val="none" w:sz="0" w:space="0" w:color="auto"/>
        <w:left w:val="none" w:sz="0" w:space="0" w:color="auto"/>
        <w:bottom w:val="none" w:sz="0" w:space="0" w:color="auto"/>
        <w:right w:val="none" w:sz="0" w:space="0" w:color="auto"/>
      </w:divBdr>
    </w:div>
    <w:div w:id="1195970307">
      <w:bodyDiv w:val="1"/>
      <w:marLeft w:val="0"/>
      <w:marRight w:val="0"/>
      <w:marTop w:val="0"/>
      <w:marBottom w:val="0"/>
      <w:divBdr>
        <w:top w:val="none" w:sz="0" w:space="0" w:color="auto"/>
        <w:left w:val="none" w:sz="0" w:space="0" w:color="auto"/>
        <w:bottom w:val="none" w:sz="0" w:space="0" w:color="auto"/>
        <w:right w:val="none" w:sz="0" w:space="0" w:color="auto"/>
      </w:divBdr>
    </w:div>
    <w:div w:id="1206912574">
      <w:bodyDiv w:val="1"/>
      <w:marLeft w:val="0"/>
      <w:marRight w:val="0"/>
      <w:marTop w:val="0"/>
      <w:marBottom w:val="0"/>
      <w:divBdr>
        <w:top w:val="none" w:sz="0" w:space="0" w:color="auto"/>
        <w:left w:val="none" w:sz="0" w:space="0" w:color="auto"/>
        <w:bottom w:val="none" w:sz="0" w:space="0" w:color="auto"/>
        <w:right w:val="none" w:sz="0" w:space="0" w:color="auto"/>
      </w:divBdr>
    </w:div>
    <w:div w:id="1243415221">
      <w:bodyDiv w:val="1"/>
      <w:marLeft w:val="0"/>
      <w:marRight w:val="0"/>
      <w:marTop w:val="0"/>
      <w:marBottom w:val="0"/>
      <w:divBdr>
        <w:top w:val="none" w:sz="0" w:space="0" w:color="auto"/>
        <w:left w:val="none" w:sz="0" w:space="0" w:color="auto"/>
        <w:bottom w:val="none" w:sz="0" w:space="0" w:color="auto"/>
        <w:right w:val="none" w:sz="0" w:space="0" w:color="auto"/>
      </w:divBdr>
    </w:div>
    <w:div w:id="1276909947">
      <w:bodyDiv w:val="1"/>
      <w:marLeft w:val="0"/>
      <w:marRight w:val="0"/>
      <w:marTop w:val="0"/>
      <w:marBottom w:val="0"/>
      <w:divBdr>
        <w:top w:val="none" w:sz="0" w:space="0" w:color="auto"/>
        <w:left w:val="none" w:sz="0" w:space="0" w:color="auto"/>
        <w:bottom w:val="none" w:sz="0" w:space="0" w:color="auto"/>
        <w:right w:val="none" w:sz="0" w:space="0" w:color="auto"/>
      </w:divBdr>
    </w:div>
    <w:div w:id="1336150882">
      <w:bodyDiv w:val="1"/>
      <w:marLeft w:val="0"/>
      <w:marRight w:val="0"/>
      <w:marTop w:val="0"/>
      <w:marBottom w:val="0"/>
      <w:divBdr>
        <w:top w:val="none" w:sz="0" w:space="0" w:color="auto"/>
        <w:left w:val="none" w:sz="0" w:space="0" w:color="auto"/>
        <w:bottom w:val="none" w:sz="0" w:space="0" w:color="auto"/>
        <w:right w:val="none" w:sz="0" w:space="0" w:color="auto"/>
      </w:divBdr>
      <w:divsChild>
        <w:div w:id="1678800626">
          <w:marLeft w:val="0"/>
          <w:marRight w:val="0"/>
          <w:marTop w:val="0"/>
          <w:marBottom w:val="0"/>
          <w:divBdr>
            <w:top w:val="none" w:sz="0" w:space="0" w:color="auto"/>
            <w:left w:val="none" w:sz="0" w:space="0" w:color="auto"/>
            <w:bottom w:val="none" w:sz="0" w:space="0" w:color="auto"/>
            <w:right w:val="none" w:sz="0" w:space="0" w:color="auto"/>
          </w:divBdr>
          <w:divsChild>
            <w:div w:id="1672682043">
              <w:marLeft w:val="0"/>
              <w:marRight w:val="0"/>
              <w:marTop w:val="0"/>
              <w:marBottom w:val="0"/>
              <w:divBdr>
                <w:top w:val="none" w:sz="0" w:space="0" w:color="auto"/>
                <w:left w:val="none" w:sz="0" w:space="0" w:color="auto"/>
                <w:bottom w:val="none" w:sz="0" w:space="0" w:color="auto"/>
                <w:right w:val="none" w:sz="0" w:space="0" w:color="auto"/>
              </w:divBdr>
              <w:divsChild>
                <w:div w:id="49811036">
                  <w:marLeft w:val="0"/>
                  <w:marRight w:val="0"/>
                  <w:marTop w:val="0"/>
                  <w:marBottom w:val="0"/>
                  <w:divBdr>
                    <w:top w:val="none" w:sz="0" w:space="0" w:color="auto"/>
                    <w:left w:val="none" w:sz="0" w:space="0" w:color="auto"/>
                    <w:bottom w:val="none" w:sz="0" w:space="0" w:color="auto"/>
                    <w:right w:val="none" w:sz="0" w:space="0" w:color="auto"/>
                  </w:divBdr>
                  <w:divsChild>
                    <w:div w:id="413433414">
                      <w:marLeft w:val="0"/>
                      <w:marRight w:val="0"/>
                      <w:marTop w:val="0"/>
                      <w:marBottom w:val="0"/>
                      <w:divBdr>
                        <w:top w:val="none" w:sz="0" w:space="0" w:color="auto"/>
                        <w:left w:val="none" w:sz="0" w:space="0" w:color="auto"/>
                        <w:bottom w:val="none" w:sz="0" w:space="0" w:color="auto"/>
                        <w:right w:val="none" w:sz="0" w:space="0" w:color="auto"/>
                      </w:divBdr>
                      <w:divsChild>
                        <w:div w:id="1854494800">
                          <w:marLeft w:val="0"/>
                          <w:marRight w:val="0"/>
                          <w:marTop w:val="0"/>
                          <w:marBottom w:val="0"/>
                          <w:divBdr>
                            <w:top w:val="none" w:sz="0" w:space="0" w:color="auto"/>
                            <w:left w:val="none" w:sz="0" w:space="0" w:color="auto"/>
                            <w:bottom w:val="none" w:sz="0" w:space="0" w:color="auto"/>
                            <w:right w:val="none" w:sz="0" w:space="0" w:color="auto"/>
                          </w:divBdr>
                          <w:divsChild>
                            <w:div w:id="19221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30514">
      <w:bodyDiv w:val="1"/>
      <w:marLeft w:val="0"/>
      <w:marRight w:val="0"/>
      <w:marTop w:val="0"/>
      <w:marBottom w:val="0"/>
      <w:divBdr>
        <w:top w:val="none" w:sz="0" w:space="0" w:color="auto"/>
        <w:left w:val="none" w:sz="0" w:space="0" w:color="auto"/>
        <w:bottom w:val="none" w:sz="0" w:space="0" w:color="auto"/>
        <w:right w:val="none" w:sz="0" w:space="0" w:color="auto"/>
      </w:divBdr>
    </w:div>
    <w:div w:id="1380789728">
      <w:bodyDiv w:val="1"/>
      <w:marLeft w:val="0"/>
      <w:marRight w:val="0"/>
      <w:marTop w:val="0"/>
      <w:marBottom w:val="0"/>
      <w:divBdr>
        <w:top w:val="none" w:sz="0" w:space="0" w:color="auto"/>
        <w:left w:val="none" w:sz="0" w:space="0" w:color="auto"/>
        <w:bottom w:val="none" w:sz="0" w:space="0" w:color="auto"/>
        <w:right w:val="none" w:sz="0" w:space="0" w:color="auto"/>
      </w:divBdr>
      <w:divsChild>
        <w:div w:id="1502769756">
          <w:marLeft w:val="0"/>
          <w:marRight w:val="0"/>
          <w:marTop w:val="0"/>
          <w:marBottom w:val="0"/>
          <w:divBdr>
            <w:top w:val="none" w:sz="0" w:space="0" w:color="auto"/>
            <w:left w:val="none" w:sz="0" w:space="0" w:color="auto"/>
            <w:bottom w:val="none" w:sz="0" w:space="0" w:color="auto"/>
            <w:right w:val="none" w:sz="0" w:space="0" w:color="auto"/>
          </w:divBdr>
          <w:divsChild>
            <w:div w:id="389959661">
              <w:marLeft w:val="0"/>
              <w:marRight w:val="0"/>
              <w:marTop w:val="0"/>
              <w:marBottom w:val="0"/>
              <w:divBdr>
                <w:top w:val="none" w:sz="0" w:space="0" w:color="auto"/>
                <w:left w:val="none" w:sz="0" w:space="0" w:color="auto"/>
                <w:bottom w:val="none" w:sz="0" w:space="0" w:color="auto"/>
                <w:right w:val="none" w:sz="0" w:space="0" w:color="auto"/>
              </w:divBdr>
              <w:divsChild>
                <w:div w:id="1512329279">
                  <w:marLeft w:val="0"/>
                  <w:marRight w:val="0"/>
                  <w:marTop w:val="0"/>
                  <w:marBottom w:val="0"/>
                  <w:divBdr>
                    <w:top w:val="none" w:sz="0" w:space="0" w:color="auto"/>
                    <w:left w:val="none" w:sz="0" w:space="0" w:color="auto"/>
                    <w:bottom w:val="none" w:sz="0" w:space="0" w:color="auto"/>
                    <w:right w:val="none" w:sz="0" w:space="0" w:color="auto"/>
                  </w:divBdr>
                  <w:divsChild>
                    <w:div w:id="432871051">
                      <w:marLeft w:val="0"/>
                      <w:marRight w:val="0"/>
                      <w:marTop w:val="0"/>
                      <w:marBottom w:val="0"/>
                      <w:divBdr>
                        <w:top w:val="none" w:sz="0" w:space="0" w:color="auto"/>
                        <w:left w:val="none" w:sz="0" w:space="0" w:color="auto"/>
                        <w:bottom w:val="none" w:sz="0" w:space="0" w:color="auto"/>
                        <w:right w:val="none" w:sz="0" w:space="0" w:color="auto"/>
                      </w:divBdr>
                      <w:divsChild>
                        <w:div w:id="94907409">
                          <w:marLeft w:val="0"/>
                          <w:marRight w:val="0"/>
                          <w:marTop w:val="0"/>
                          <w:marBottom w:val="0"/>
                          <w:divBdr>
                            <w:top w:val="none" w:sz="0" w:space="0" w:color="auto"/>
                            <w:left w:val="none" w:sz="0" w:space="0" w:color="auto"/>
                            <w:bottom w:val="none" w:sz="0" w:space="0" w:color="auto"/>
                            <w:right w:val="none" w:sz="0" w:space="0" w:color="auto"/>
                          </w:divBdr>
                          <w:divsChild>
                            <w:div w:id="73180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825942">
      <w:bodyDiv w:val="1"/>
      <w:marLeft w:val="0"/>
      <w:marRight w:val="0"/>
      <w:marTop w:val="0"/>
      <w:marBottom w:val="0"/>
      <w:divBdr>
        <w:top w:val="none" w:sz="0" w:space="0" w:color="auto"/>
        <w:left w:val="none" w:sz="0" w:space="0" w:color="auto"/>
        <w:bottom w:val="none" w:sz="0" w:space="0" w:color="auto"/>
        <w:right w:val="none" w:sz="0" w:space="0" w:color="auto"/>
      </w:divBdr>
    </w:div>
    <w:div w:id="1391004146">
      <w:bodyDiv w:val="1"/>
      <w:marLeft w:val="0"/>
      <w:marRight w:val="0"/>
      <w:marTop w:val="0"/>
      <w:marBottom w:val="0"/>
      <w:divBdr>
        <w:top w:val="none" w:sz="0" w:space="0" w:color="auto"/>
        <w:left w:val="none" w:sz="0" w:space="0" w:color="auto"/>
        <w:bottom w:val="none" w:sz="0" w:space="0" w:color="auto"/>
        <w:right w:val="none" w:sz="0" w:space="0" w:color="auto"/>
      </w:divBdr>
    </w:div>
    <w:div w:id="1421028548">
      <w:bodyDiv w:val="1"/>
      <w:marLeft w:val="0"/>
      <w:marRight w:val="0"/>
      <w:marTop w:val="0"/>
      <w:marBottom w:val="0"/>
      <w:divBdr>
        <w:top w:val="none" w:sz="0" w:space="0" w:color="auto"/>
        <w:left w:val="none" w:sz="0" w:space="0" w:color="auto"/>
        <w:bottom w:val="none" w:sz="0" w:space="0" w:color="auto"/>
        <w:right w:val="none" w:sz="0" w:space="0" w:color="auto"/>
      </w:divBdr>
    </w:div>
    <w:div w:id="1441100137">
      <w:bodyDiv w:val="1"/>
      <w:marLeft w:val="0"/>
      <w:marRight w:val="0"/>
      <w:marTop w:val="0"/>
      <w:marBottom w:val="0"/>
      <w:divBdr>
        <w:top w:val="none" w:sz="0" w:space="0" w:color="auto"/>
        <w:left w:val="none" w:sz="0" w:space="0" w:color="auto"/>
        <w:bottom w:val="none" w:sz="0" w:space="0" w:color="auto"/>
        <w:right w:val="none" w:sz="0" w:space="0" w:color="auto"/>
      </w:divBdr>
    </w:div>
    <w:div w:id="1460687600">
      <w:bodyDiv w:val="1"/>
      <w:marLeft w:val="0"/>
      <w:marRight w:val="0"/>
      <w:marTop w:val="0"/>
      <w:marBottom w:val="0"/>
      <w:divBdr>
        <w:top w:val="none" w:sz="0" w:space="0" w:color="auto"/>
        <w:left w:val="none" w:sz="0" w:space="0" w:color="auto"/>
        <w:bottom w:val="none" w:sz="0" w:space="0" w:color="auto"/>
        <w:right w:val="none" w:sz="0" w:space="0" w:color="auto"/>
      </w:divBdr>
    </w:div>
    <w:div w:id="1493180571">
      <w:bodyDiv w:val="1"/>
      <w:marLeft w:val="0"/>
      <w:marRight w:val="0"/>
      <w:marTop w:val="0"/>
      <w:marBottom w:val="0"/>
      <w:divBdr>
        <w:top w:val="none" w:sz="0" w:space="0" w:color="auto"/>
        <w:left w:val="none" w:sz="0" w:space="0" w:color="auto"/>
        <w:bottom w:val="none" w:sz="0" w:space="0" w:color="auto"/>
        <w:right w:val="none" w:sz="0" w:space="0" w:color="auto"/>
      </w:divBdr>
    </w:div>
    <w:div w:id="1498156413">
      <w:bodyDiv w:val="1"/>
      <w:marLeft w:val="0"/>
      <w:marRight w:val="0"/>
      <w:marTop w:val="0"/>
      <w:marBottom w:val="0"/>
      <w:divBdr>
        <w:top w:val="none" w:sz="0" w:space="0" w:color="auto"/>
        <w:left w:val="none" w:sz="0" w:space="0" w:color="auto"/>
        <w:bottom w:val="none" w:sz="0" w:space="0" w:color="auto"/>
        <w:right w:val="none" w:sz="0" w:space="0" w:color="auto"/>
      </w:divBdr>
    </w:div>
    <w:div w:id="1527718432">
      <w:bodyDiv w:val="1"/>
      <w:marLeft w:val="0"/>
      <w:marRight w:val="0"/>
      <w:marTop w:val="0"/>
      <w:marBottom w:val="0"/>
      <w:divBdr>
        <w:top w:val="none" w:sz="0" w:space="0" w:color="auto"/>
        <w:left w:val="none" w:sz="0" w:space="0" w:color="auto"/>
        <w:bottom w:val="none" w:sz="0" w:space="0" w:color="auto"/>
        <w:right w:val="none" w:sz="0" w:space="0" w:color="auto"/>
      </w:divBdr>
    </w:div>
    <w:div w:id="1529368016">
      <w:bodyDiv w:val="1"/>
      <w:marLeft w:val="0"/>
      <w:marRight w:val="0"/>
      <w:marTop w:val="0"/>
      <w:marBottom w:val="0"/>
      <w:divBdr>
        <w:top w:val="none" w:sz="0" w:space="0" w:color="auto"/>
        <w:left w:val="none" w:sz="0" w:space="0" w:color="auto"/>
        <w:bottom w:val="none" w:sz="0" w:space="0" w:color="auto"/>
        <w:right w:val="none" w:sz="0" w:space="0" w:color="auto"/>
      </w:divBdr>
    </w:div>
    <w:div w:id="1549873770">
      <w:bodyDiv w:val="1"/>
      <w:marLeft w:val="0"/>
      <w:marRight w:val="0"/>
      <w:marTop w:val="0"/>
      <w:marBottom w:val="0"/>
      <w:divBdr>
        <w:top w:val="none" w:sz="0" w:space="0" w:color="auto"/>
        <w:left w:val="none" w:sz="0" w:space="0" w:color="auto"/>
        <w:bottom w:val="none" w:sz="0" w:space="0" w:color="auto"/>
        <w:right w:val="none" w:sz="0" w:space="0" w:color="auto"/>
      </w:divBdr>
    </w:div>
    <w:div w:id="1609851063">
      <w:bodyDiv w:val="1"/>
      <w:marLeft w:val="0"/>
      <w:marRight w:val="0"/>
      <w:marTop w:val="0"/>
      <w:marBottom w:val="0"/>
      <w:divBdr>
        <w:top w:val="none" w:sz="0" w:space="0" w:color="auto"/>
        <w:left w:val="none" w:sz="0" w:space="0" w:color="auto"/>
        <w:bottom w:val="none" w:sz="0" w:space="0" w:color="auto"/>
        <w:right w:val="none" w:sz="0" w:space="0" w:color="auto"/>
      </w:divBdr>
    </w:div>
    <w:div w:id="1617835685">
      <w:bodyDiv w:val="1"/>
      <w:marLeft w:val="0"/>
      <w:marRight w:val="0"/>
      <w:marTop w:val="0"/>
      <w:marBottom w:val="0"/>
      <w:divBdr>
        <w:top w:val="none" w:sz="0" w:space="0" w:color="auto"/>
        <w:left w:val="none" w:sz="0" w:space="0" w:color="auto"/>
        <w:bottom w:val="none" w:sz="0" w:space="0" w:color="auto"/>
        <w:right w:val="none" w:sz="0" w:space="0" w:color="auto"/>
      </w:divBdr>
    </w:div>
    <w:div w:id="1631470779">
      <w:bodyDiv w:val="1"/>
      <w:marLeft w:val="0"/>
      <w:marRight w:val="0"/>
      <w:marTop w:val="0"/>
      <w:marBottom w:val="0"/>
      <w:divBdr>
        <w:top w:val="none" w:sz="0" w:space="0" w:color="auto"/>
        <w:left w:val="none" w:sz="0" w:space="0" w:color="auto"/>
        <w:bottom w:val="none" w:sz="0" w:space="0" w:color="auto"/>
        <w:right w:val="none" w:sz="0" w:space="0" w:color="auto"/>
      </w:divBdr>
      <w:divsChild>
        <w:div w:id="951326110">
          <w:marLeft w:val="0"/>
          <w:marRight w:val="0"/>
          <w:marTop w:val="0"/>
          <w:marBottom w:val="0"/>
          <w:divBdr>
            <w:top w:val="none" w:sz="0" w:space="0" w:color="auto"/>
            <w:left w:val="none" w:sz="0" w:space="0" w:color="auto"/>
            <w:bottom w:val="none" w:sz="0" w:space="0" w:color="auto"/>
            <w:right w:val="none" w:sz="0" w:space="0" w:color="auto"/>
          </w:divBdr>
          <w:divsChild>
            <w:div w:id="1928223205">
              <w:marLeft w:val="0"/>
              <w:marRight w:val="0"/>
              <w:marTop w:val="0"/>
              <w:marBottom w:val="0"/>
              <w:divBdr>
                <w:top w:val="none" w:sz="0" w:space="0" w:color="auto"/>
                <w:left w:val="none" w:sz="0" w:space="0" w:color="auto"/>
                <w:bottom w:val="none" w:sz="0" w:space="0" w:color="auto"/>
                <w:right w:val="none" w:sz="0" w:space="0" w:color="auto"/>
              </w:divBdr>
              <w:divsChild>
                <w:div w:id="2048409467">
                  <w:marLeft w:val="0"/>
                  <w:marRight w:val="0"/>
                  <w:marTop w:val="0"/>
                  <w:marBottom w:val="0"/>
                  <w:divBdr>
                    <w:top w:val="none" w:sz="0" w:space="0" w:color="auto"/>
                    <w:left w:val="none" w:sz="0" w:space="0" w:color="auto"/>
                    <w:bottom w:val="none" w:sz="0" w:space="0" w:color="auto"/>
                    <w:right w:val="none" w:sz="0" w:space="0" w:color="auto"/>
                  </w:divBdr>
                  <w:divsChild>
                    <w:div w:id="2077506751">
                      <w:marLeft w:val="0"/>
                      <w:marRight w:val="0"/>
                      <w:marTop w:val="0"/>
                      <w:marBottom w:val="0"/>
                      <w:divBdr>
                        <w:top w:val="none" w:sz="0" w:space="0" w:color="auto"/>
                        <w:left w:val="none" w:sz="0" w:space="0" w:color="auto"/>
                        <w:bottom w:val="none" w:sz="0" w:space="0" w:color="auto"/>
                        <w:right w:val="none" w:sz="0" w:space="0" w:color="auto"/>
                      </w:divBdr>
                      <w:divsChild>
                        <w:div w:id="10574717">
                          <w:marLeft w:val="0"/>
                          <w:marRight w:val="0"/>
                          <w:marTop w:val="0"/>
                          <w:marBottom w:val="0"/>
                          <w:divBdr>
                            <w:top w:val="none" w:sz="0" w:space="0" w:color="auto"/>
                            <w:left w:val="none" w:sz="0" w:space="0" w:color="auto"/>
                            <w:bottom w:val="none" w:sz="0" w:space="0" w:color="auto"/>
                            <w:right w:val="none" w:sz="0" w:space="0" w:color="auto"/>
                          </w:divBdr>
                          <w:divsChild>
                            <w:div w:id="13960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040623">
      <w:bodyDiv w:val="1"/>
      <w:marLeft w:val="0"/>
      <w:marRight w:val="0"/>
      <w:marTop w:val="0"/>
      <w:marBottom w:val="0"/>
      <w:divBdr>
        <w:top w:val="none" w:sz="0" w:space="0" w:color="auto"/>
        <w:left w:val="none" w:sz="0" w:space="0" w:color="auto"/>
        <w:bottom w:val="none" w:sz="0" w:space="0" w:color="auto"/>
        <w:right w:val="none" w:sz="0" w:space="0" w:color="auto"/>
      </w:divBdr>
      <w:divsChild>
        <w:div w:id="109782411">
          <w:marLeft w:val="0"/>
          <w:marRight w:val="0"/>
          <w:marTop w:val="0"/>
          <w:marBottom w:val="0"/>
          <w:divBdr>
            <w:top w:val="none" w:sz="0" w:space="0" w:color="auto"/>
            <w:left w:val="none" w:sz="0" w:space="0" w:color="auto"/>
            <w:bottom w:val="none" w:sz="0" w:space="0" w:color="auto"/>
            <w:right w:val="none" w:sz="0" w:space="0" w:color="auto"/>
          </w:divBdr>
          <w:divsChild>
            <w:div w:id="694616788">
              <w:marLeft w:val="0"/>
              <w:marRight w:val="0"/>
              <w:marTop w:val="0"/>
              <w:marBottom w:val="0"/>
              <w:divBdr>
                <w:top w:val="none" w:sz="0" w:space="0" w:color="auto"/>
                <w:left w:val="none" w:sz="0" w:space="0" w:color="auto"/>
                <w:bottom w:val="none" w:sz="0" w:space="0" w:color="auto"/>
                <w:right w:val="none" w:sz="0" w:space="0" w:color="auto"/>
              </w:divBdr>
              <w:divsChild>
                <w:div w:id="750154284">
                  <w:marLeft w:val="0"/>
                  <w:marRight w:val="0"/>
                  <w:marTop w:val="0"/>
                  <w:marBottom w:val="0"/>
                  <w:divBdr>
                    <w:top w:val="none" w:sz="0" w:space="0" w:color="auto"/>
                    <w:left w:val="none" w:sz="0" w:space="0" w:color="auto"/>
                    <w:bottom w:val="none" w:sz="0" w:space="0" w:color="auto"/>
                    <w:right w:val="none" w:sz="0" w:space="0" w:color="auto"/>
                  </w:divBdr>
                  <w:divsChild>
                    <w:div w:id="782848574">
                      <w:marLeft w:val="0"/>
                      <w:marRight w:val="0"/>
                      <w:marTop w:val="0"/>
                      <w:marBottom w:val="0"/>
                      <w:divBdr>
                        <w:top w:val="none" w:sz="0" w:space="0" w:color="auto"/>
                        <w:left w:val="none" w:sz="0" w:space="0" w:color="auto"/>
                        <w:bottom w:val="none" w:sz="0" w:space="0" w:color="auto"/>
                        <w:right w:val="none" w:sz="0" w:space="0" w:color="auto"/>
                      </w:divBdr>
                      <w:divsChild>
                        <w:div w:id="46540774">
                          <w:marLeft w:val="0"/>
                          <w:marRight w:val="0"/>
                          <w:marTop w:val="0"/>
                          <w:marBottom w:val="0"/>
                          <w:divBdr>
                            <w:top w:val="none" w:sz="0" w:space="0" w:color="auto"/>
                            <w:left w:val="none" w:sz="0" w:space="0" w:color="auto"/>
                            <w:bottom w:val="none" w:sz="0" w:space="0" w:color="auto"/>
                            <w:right w:val="none" w:sz="0" w:space="0" w:color="auto"/>
                          </w:divBdr>
                          <w:divsChild>
                            <w:div w:id="16625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638138">
      <w:bodyDiv w:val="1"/>
      <w:marLeft w:val="0"/>
      <w:marRight w:val="0"/>
      <w:marTop w:val="0"/>
      <w:marBottom w:val="0"/>
      <w:divBdr>
        <w:top w:val="none" w:sz="0" w:space="0" w:color="auto"/>
        <w:left w:val="none" w:sz="0" w:space="0" w:color="auto"/>
        <w:bottom w:val="none" w:sz="0" w:space="0" w:color="auto"/>
        <w:right w:val="none" w:sz="0" w:space="0" w:color="auto"/>
      </w:divBdr>
    </w:div>
    <w:div w:id="1772117010">
      <w:bodyDiv w:val="1"/>
      <w:marLeft w:val="0"/>
      <w:marRight w:val="0"/>
      <w:marTop w:val="0"/>
      <w:marBottom w:val="0"/>
      <w:divBdr>
        <w:top w:val="none" w:sz="0" w:space="0" w:color="auto"/>
        <w:left w:val="none" w:sz="0" w:space="0" w:color="auto"/>
        <w:bottom w:val="none" w:sz="0" w:space="0" w:color="auto"/>
        <w:right w:val="none" w:sz="0" w:space="0" w:color="auto"/>
      </w:divBdr>
    </w:div>
    <w:div w:id="1783066135">
      <w:bodyDiv w:val="1"/>
      <w:marLeft w:val="0"/>
      <w:marRight w:val="0"/>
      <w:marTop w:val="0"/>
      <w:marBottom w:val="0"/>
      <w:divBdr>
        <w:top w:val="none" w:sz="0" w:space="0" w:color="auto"/>
        <w:left w:val="none" w:sz="0" w:space="0" w:color="auto"/>
        <w:bottom w:val="none" w:sz="0" w:space="0" w:color="auto"/>
        <w:right w:val="none" w:sz="0" w:space="0" w:color="auto"/>
      </w:divBdr>
      <w:divsChild>
        <w:div w:id="1862084313">
          <w:marLeft w:val="0"/>
          <w:marRight w:val="0"/>
          <w:marTop w:val="0"/>
          <w:marBottom w:val="0"/>
          <w:divBdr>
            <w:top w:val="none" w:sz="0" w:space="0" w:color="auto"/>
            <w:left w:val="none" w:sz="0" w:space="0" w:color="auto"/>
            <w:bottom w:val="none" w:sz="0" w:space="0" w:color="auto"/>
            <w:right w:val="none" w:sz="0" w:space="0" w:color="auto"/>
          </w:divBdr>
          <w:divsChild>
            <w:div w:id="572593123">
              <w:marLeft w:val="0"/>
              <w:marRight w:val="0"/>
              <w:marTop w:val="0"/>
              <w:marBottom w:val="0"/>
              <w:divBdr>
                <w:top w:val="none" w:sz="0" w:space="0" w:color="auto"/>
                <w:left w:val="none" w:sz="0" w:space="0" w:color="auto"/>
                <w:bottom w:val="none" w:sz="0" w:space="0" w:color="auto"/>
                <w:right w:val="none" w:sz="0" w:space="0" w:color="auto"/>
              </w:divBdr>
              <w:divsChild>
                <w:div w:id="255020592">
                  <w:marLeft w:val="0"/>
                  <w:marRight w:val="0"/>
                  <w:marTop w:val="0"/>
                  <w:marBottom w:val="0"/>
                  <w:divBdr>
                    <w:top w:val="none" w:sz="0" w:space="0" w:color="auto"/>
                    <w:left w:val="none" w:sz="0" w:space="0" w:color="auto"/>
                    <w:bottom w:val="none" w:sz="0" w:space="0" w:color="auto"/>
                    <w:right w:val="none" w:sz="0" w:space="0" w:color="auto"/>
                  </w:divBdr>
                  <w:divsChild>
                    <w:div w:id="912548701">
                      <w:marLeft w:val="0"/>
                      <w:marRight w:val="0"/>
                      <w:marTop w:val="0"/>
                      <w:marBottom w:val="0"/>
                      <w:divBdr>
                        <w:top w:val="none" w:sz="0" w:space="0" w:color="auto"/>
                        <w:left w:val="none" w:sz="0" w:space="0" w:color="auto"/>
                        <w:bottom w:val="none" w:sz="0" w:space="0" w:color="auto"/>
                        <w:right w:val="none" w:sz="0" w:space="0" w:color="auto"/>
                      </w:divBdr>
                      <w:divsChild>
                        <w:div w:id="13116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288493">
          <w:marLeft w:val="0"/>
          <w:marRight w:val="0"/>
          <w:marTop w:val="0"/>
          <w:marBottom w:val="0"/>
          <w:divBdr>
            <w:top w:val="none" w:sz="0" w:space="0" w:color="auto"/>
            <w:left w:val="none" w:sz="0" w:space="0" w:color="auto"/>
            <w:bottom w:val="none" w:sz="0" w:space="0" w:color="auto"/>
            <w:right w:val="none" w:sz="0" w:space="0" w:color="auto"/>
          </w:divBdr>
          <w:divsChild>
            <w:div w:id="18808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5171">
      <w:bodyDiv w:val="1"/>
      <w:marLeft w:val="0"/>
      <w:marRight w:val="0"/>
      <w:marTop w:val="0"/>
      <w:marBottom w:val="0"/>
      <w:divBdr>
        <w:top w:val="none" w:sz="0" w:space="0" w:color="auto"/>
        <w:left w:val="none" w:sz="0" w:space="0" w:color="auto"/>
        <w:bottom w:val="none" w:sz="0" w:space="0" w:color="auto"/>
        <w:right w:val="none" w:sz="0" w:space="0" w:color="auto"/>
      </w:divBdr>
    </w:div>
    <w:div w:id="1880703173">
      <w:bodyDiv w:val="1"/>
      <w:marLeft w:val="0"/>
      <w:marRight w:val="0"/>
      <w:marTop w:val="0"/>
      <w:marBottom w:val="0"/>
      <w:divBdr>
        <w:top w:val="none" w:sz="0" w:space="0" w:color="auto"/>
        <w:left w:val="none" w:sz="0" w:space="0" w:color="auto"/>
        <w:bottom w:val="none" w:sz="0" w:space="0" w:color="auto"/>
        <w:right w:val="none" w:sz="0" w:space="0" w:color="auto"/>
      </w:divBdr>
    </w:div>
    <w:div w:id="1906524182">
      <w:bodyDiv w:val="1"/>
      <w:marLeft w:val="0"/>
      <w:marRight w:val="0"/>
      <w:marTop w:val="0"/>
      <w:marBottom w:val="0"/>
      <w:divBdr>
        <w:top w:val="none" w:sz="0" w:space="0" w:color="auto"/>
        <w:left w:val="none" w:sz="0" w:space="0" w:color="auto"/>
        <w:bottom w:val="none" w:sz="0" w:space="0" w:color="auto"/>
        <w:right w:val="none" w:sz="0" w:space="0" w:color="auto"/>
      </w:divBdr>
    </w:div>
    <w:div w:id="1911647943">
      <w:bodyDiv w:val="1"/>
      <w:marLeft w:val="0"/>
      <w:marRight w:val="0"/>
      <w:marTop w:val="0"/>
      <w:marBottom w:val="0"/>
      <w:divBdr>
        <w:top w:val="none" w:sz="0" w:space="0" w:color="auto"/>
        <w:left w:val="none" w:sz="0" w:space="0" w:color="auto"/>
        <w:bottom w:val="none" w:sz="0" w:space="0" w:color="auto"/>
        <w:right w:val="none" w:sz="0" w:space="0" w:color="auto"/>
      </w:divBdr>
    </w:div>
    <w:div w:id="1911966233">
      <w:bodyDiv w:val="1"/>
      <w:marLeft w:val="0"/>
      <w:marRight w:val="0"/>
      <w:marTop w:val="0"/>
      <w:marBottom w:val="0"/>
      <w:divBdr>
        <w:top w:val="none" w:sz="0" w:space="0" w:color="auto"/>
        <w:left w:val="none" w:sz="0" w:space="0" w:color="auto"/>
        <w:bottom w:val="none" w:sz="0" w:space="0" w:color="auto"/>
        <w:right w:val="none" w:sz="0" w:space="0" w:color="auto"/>
      </w:divBdr>
      <w:divsChild>
        <w:div w:id="1838962307">
          <w:marLeft w:val="0"/>
          <w:marRight w:val="0"/>
          <w:marTop w:val="0"/>
          <w:marBottom w:val="0"/>
          <w:divBdr>
            <w:top w:val="none" w:sz="0" w:space="0" w:color="auto"/>
            <w:left w:val="none" w:sz="0" w:space="0" w:color="auto"/>
            <w:bottom w:val="none" w:sz="0" w:space="0" w:color="auto"/>
            <w:right w:val="none" w:sz="0" w:space="0" w:color="auto"/>
          </w:divBdr>
          <w:divsChild>
            <w:div w:id="678193195">
              <w:marLeft w:val="0"/>
              <w:marRight w:val="0"/>
              <w:marTop w:val="0"/>
              <w:marBottom w:val="0"/>
              <w:divBdr>
                <w:top w:val="none" w:sz="0" w:space="0" w:color="auto"/>
                <w:left w:val="none" w:sz="0" w:space="0" w:color="auto"/>
                <w:bottom w:val="none" w:sz="0" w:space="0" w:color="auto"/>
                <w:right w:val="none" w:sz="0" w:space="0" w:color="auto"/>
              </w:divBdr>
              <w:divsChild>
                <w:div w:id="845905563">
                  <w:marLeft w:val="0"/>
                  <w:marRight w:val="0"/>
                  <w:marTop w:val="0"/>
                  <w:marBottom w:val="0"/>
                  <w:divBdr>
                    <w:top w:val="none" w:sz="0" w:space="0" w:color="auto"/>
                    <w:left w:val="none" w:sz="0" w:space="0" w:color="auto"/>
                    <w:bottom w:val="none" w:sz="0" w:space="0" w:color="auto"/>
                    <w:right w:val="none" w:sz="0" w:space="0" w:color="auto"/>
                  </w:divBdr>
                  <w:divsChild>
                    <w:div w:id="2042974175">
                      <w:marLeft w:val="0"/>
                      <w:marRight w:val="0"/>
                      <w:marTop w:val="0"/>
                      <w:marBottom w:val="0"/>
                      <w:divBdr>
                        <w:top w:val="none" w:sz="0" w:space="0" w:color="auto"/>
                        <w:left w:val="none" w:sz="0" w:space="0" w:color="auto"/>
                        <w:bottom w:val="none" w:sz="0" w:space="0" w:color="auto"/>
                        <w:right w:val="none" w:sz="0" w:space="0" w:color="auto"/>
                      </w:divBdr>
                      <w:divsChild>
                        <w:div w:id="586966093">
                          <w:marLeft w:val="0"/>
                          <w:marRight w:val="0"/>
                          <w:marTop w:val="0"/>
                          <w:marBottom w:val="0"/>
                          <w:divBdr>
                            <w:top w:val="none" w:sz="0" w:space="0" w:color="auto"/>
                            <w:left w:val="none" w:sz="0" w:space="0" w:color="auto"/>
                            <w:bottom w:val="none" w:sz="0" w:space="0" w:color="auto"/>
                            <w:right w:val="none" w:sz="0" w:space="0" w:color="auto"/>
                          </w:divBdr>
                          <w:divsChild>
                            <w:div w:id="17517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25395">
      <w:bodyDiv w:val="1"/>
      <w:marLeft w:val="0"/>
      <w:marRight w:val="0"/>
      <w:marTop w:val="0"/>
      <w:marBottom w:val="0"/>
      <w:divBdr>
        <w:top w:val="none" w:sz="0" w:space="0" w:color="auto"/>
        <w:left w:val="none" w:sz="0" w:space="0" w:color="auto"/>
        <w:bottom w:val="none" w:sz="0" w:space="0" w:color="auto"/>
        <w:right w:val="none" w:sz="0" w:space="0" w:color="auto"/>
      </w:divBdr>
    </w:div>
    <w:div w:id="1991253901">
      <w:bodyDiv w:val="1"/>
      <w:marLeft w:val="0"/>
      <w:marRight w:val="0"/>
      <w:marTop w:val="0"/>
      <w:marBottom w:val="0"/>
      <w:divBdr>
        <w:top w:val="none" w:sz="0" w:space="0" w:color="auto"/>
        <w:left w:val="none" w:sz="0" w:space="0" w:color="auto"/>
        <w:bottom w:val="none" w:sz="0" w:space="0" w:color="auto"/>
        <w:right w:val="none" w:sz="0" w:space="0" w:color="auto"/>
      </w:divBdr>
    </w:div>
    <w:div w:id="2002150522">
      <w:bodyDiv w:val="1"/>
      <w:marLeft w:val="0"/>
      <w:marRight w:val="0"/>
      <w:marTop w:val="0"/>
      <w:marBottom w:val="0"/>
      <w:divBdr>
        <w:top w:val="none" w:sz="0" w:space="0" w:color="auto"/>
        <w:left w:val="none" w:sz="0" w:space="0" w:color="auto"/>
        <w:bottom w:val="none" w:sz="0" w:space="0" w:color="auto"/>
        <w:right w:val="none" w:sz="0" w:space="0" w:color="auto"/>
      </w:divBdr>
    </w:div>
    <w:div w:id="2028945991">
      <w:bodyDiv w:val="1"/>
      <w:marLeft w:val="0"/>
      <w:marRight w:val="0"/>
      <w:marTop w:val="0"/>
      <w:marBottom w:val="0"/>
      <w:divBdr>
        <w:top w:val="none" w:sz="0" w:space="0" w:color="auto"/>
        <w:left w:val="none" w:sz="0" w:space="0" w:color="auto"/>
        <w:bottom w:val="none" w:sz="0" w:space="0" w:color="auto"/>
        <w:right w:val="none" w:sz="0" w:space="0" w:color="auto"/>
      </w:divBdr>
    </w:div>
    <w:div w:id="2054187864">
      <w:bodyDiv w:val="1"/>
      <w:marLeft w:val="0"/>
      <w:marRight w:val="0"/>
      <w:marTop w:val="0"/>
      <w:marBottom w:val="0"/>
      <w:divBdr>
        <w:top w:val="none" w:sz="0" w:space="0" w:color="auto"/>
        <w:left w:val="none" w:sz="0" w:space="0" w:color="auto"/>
        <w:bottom w:val="none" w:sz="0" w:space="0" w:color="auto"/>
        <w:right w:val="none" w:sz="0" w:space="0" w:color="auto"/>
      </w:divBdr>
    </w:div>
    <w:div w:id="211454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2572;&#51648;&#54788;\AppData\Roaming\Microsoft\Templates\&#44032;&#45716;%20&#49440;%20&#47112;&#53552;&#54756;&#463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
        <a:cs typeface=""/>
      </a:majorFont>
      <a:minorFont>
        <a:latin typeface="Source Sans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C9200BFD-0DC4-4868-8E6A-4C9C6E50FBD1}">
  <ds:schemaRefs>
    <ds:schemaRef ds:uri="http://schemas.openxmlformats.org/officeDocument/2006/bibliography"/>
  </ds:schemaRefs>
</ds:datastoreItem>
</file>

<file path=customXml/itemProps2.xml><?xml version="1.0" encoding="utf-8"?>
<ds:datastoreItem xmlns:ds="http://schemas.openxmlformats.org/officeDocument/2006/customXml" ds:itemID="{4E6EC115-52DB-429B-8475-09FA11DDF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BAEA31-B61F-4362-9A7D-CC947DB78D9A}">
  <ds:schemaRefs>
    <ds:schemaRef ds:uri="http://schemas.microsoft.com/sharepoint/v3/contenttype/forms"/>
  </ds:schemaRefs>
</ds:datastoreItem>
</file>

<file path=customXml/itemProps4.xml><?xml version="1.0" encoding="utf-8"?>
<ds:datastoreItem xmlns:ds="http://schemas.openxmlformats.org/officeDocument/2006/customXml" ds:itemID="{31DF2467-90DC-4369-8CA2-DB351F6D4281}">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가는 선 레터헤드.dotx</Template>
  <TotalTime>5</TotalTime>
  <Pages>28</Pages>
  <Words>6179</Words>
  <Characters>35224</Characters>
  <Application>Microsoft Office Word</Application>
  <DocSecurity>0</DocSecurity>
  <Lines>293</Lines>
  <Paragraphs>82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End-to-end Autonomous DrivingIndustry Report</vt:lpstr>
      <vt:lpstr/>
    </vt:vector>
  </TitlesOfParts>
  <Company/>
  <LinksUpToDate>false</LinksUpToDate>
  <CharactersWithSpaces>41321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End-to-end Autonomous DrivingIndustry Report</dc:title>
  <dc:subject/>
  <dc:creator>지현 최</dc:creator>
  <cp:keywords/>
  <dc:description/>
  <cp:lastModifiedBy>ParkPusik</cp:lastModifiedBy>
  <cp:revision>2</cp:revision>
  <cp:lastPrinted>2025-09-30T01:20:00Z</cp:lastPrinted>
  <dcterms:created xsi:type="dcterms:W3CDTF">2025-10-27T23:21:00Z</dcterms:created>
  <dcterms:modified xsi:type="dcterms:W3CDTF">2025-10-27T23:21:00Z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